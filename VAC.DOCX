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emf" ContentType="image/x-emf"/>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2432A3D" w14:textId="77777777" w:rsidR="002610BC" w:rsidRPr="00513C50" w:rsidRDefault="003B07DC" w:rsidP="00F410B7">
      <w:pPr>
        <w:jc w:val="left"/>
      </w:pPr>
      <w:bookmarkStart w:id="0" w:name="_Toc334431706"/>
      <w:bookmarkStart w:id="1" w:name="_Toc334608921"/>
      <w:bookmarkStart w:id="2" w:name="_Toc334615183"/>
      <w:bookmarkStart w:id="3" w:name="_Toc334631552"/>
      <w:bookmarkStart w:id="4" w:name="_Toc334634492"/>
      <w:bookmarkStart w:id="5" w:name="_Toc334711768"/>
      <w:bookmarkStart w:id="6" w:name="_Toc334719823"/>
      <w:bookmarkStart w:id="7" w:name="_Toc334720444"/>
      <w:bookmarkStart w:id="8" w:name="_Toc335068137"/>
      <w:bookmarkStart w:id="9" w:name="_GoBack"/>
      <w:bookmarkEnd w:id="0"/>
      <w:bookmarkEnd w:id="1"/>
      <w:bookmarkEnd w:id="2"/>
      <w:bookmarkEnd w:id="3"/>
      <w:bookmarkEnd w:id="4"/>
      <w:bookmarkEnd w:id="5"/>
      <w:bookmarkEnd w:id="6"/>
      <w:bookmarkEnd w:id="7"/>
      <w:bookmarkEnd w:id="8"/>
      <w:bookmarkEnd w:id="9"/>
      <w:r>
        <w:rPr>
          <w:noProof/>
        </w:rPr>
        <w:pict w14:anchorId="72432DE0">
          <v:group id="Group 4" o:spid="_x0000_s1026" style="position:absolute;margin-left:-86.2pt;margin-top:-57pt;width:650.95pt;height:46.5pt;z-index:251658752" coordorigin="695,1994" coordsize="10825,6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">
            <v:rect id="Rectangle 5" o:spid="_x0000_s1027" style="position:absolute;left:720;top:2145;width:10800;height:4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r7MccQA&#10;AADaAAAADwAAAGRycy9kb3ducmV2LnhtbESPQWuDQBSE74X+h+UVemvW5JAam1WSQEDBHpr0Bzzc&#10;F5W4b8Vdjc2vzxYKPQ4z8w2zzWbTiYkG11pWsFxEIIgrq1uuFXyfj28xCOeRNXaWScEPOcjS56ct&#10;Jtre+Iumk69FgLBLUEHjfZ9I6aqGDLqF7YmDd7GDQR/kUEs94C3ATSdXUbSWBlsOCw32dGioup5G&#10;o+A6lsWm3Iz7Ij/k8XwpzsX0eVfq9WXefYDwNPv/8F871wre4fdKuAEyf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K+zHHEAAAA2gAAAA8AAAAAAAAAAAAAAAAAmAIAAGRycy9k&#10;b3ducmV2LnhtbFBLBQYAAAAABAAEAPUAAACJAwAAAAA=&#10;" fillcolor="#e5e5e5" stroked="f" strokecolor="#e5e5e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8" type="#_x0000_t75" style="position:absolute;left:695;top:1994;width:1720;height:64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SdTqDEAAAA2gAAAA8AAABkcnMvZG93bnJldi54bWxEj0+LwjAUxO/CfofwBG+a6kG0GkVkFYU9&#10;rP/Q46N5ttXmpTZR6376zYKwx2FmfsOMp7UpxIMql1tW0O1EIIgTq3NOFex3i/YAhPPIGgvLpOBF&#10;DqaTj8YYY22fvKHH1qciQNjFqCDzvoyldElGBl3HlsTBO9vKoA+ySqWu8BngppC9KOpLgzmHhQxL&#10;mmeUXLd3o+CwlMf995c7vC6nm/k8rgf9n41TqtWsZyMQnmr/H363V1rBEP6uhBsgJ7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CSdTqDEAAAA2gAAAA8AAAAAAAAAAAAAAAAA&#10;nwIAAGRycy9kb3ducmV2LnhtbFBLBQYAAAAABAAEAPcAAACQAwAAAAA=&#10;">
              <v:imagedata r:id="rId14" o:title=""/>
            </v:shape>
          </v:group>
        </w:pict>
      </w:r>
    </w:p>
    <w:p w14:paraId="72432A3E" w14:textId="77777777" w:rsidR="002610BC" w:rsidRPr="00513C50" w:rsidRDefault="002610BC" w:rsidP="00F410B7">
      <w:pPr>
        <w:jc w:val="left"/>
      </w:pPr>
    </w:p>
    <w:p w14:paraId="72432A3F" w14:textId="77777777" w:rsidR="002610BC" w:rsidRPr="00513C50" w:rsidRDefault="002610BC" w:rsidP="00F410B7">
      <w:pPr>
        <w:jc w:val="left"/>
      </w:pPr>
    </w:p>
    <w:p w14:paraId="72432A40" w14:textId="77777777" w:rsidR="002610BC" w:rsidRPr="00513C50" w:rsidRDefault="002610BC" w:rsidP="00EA28D8">
      <w:pPr>
        <w:jc w:val="center"/>
      </w:pPr>
    </w:p>
    <w:p w14:paraId="72432A41" w14:textId="77777777" w:rsidR="002610BC" w:rsidRPr="00513C50" w:rsidRDefault="002610BC" w:rsidP="00EA28D8">
      <w:pPr>
        <w:jc w:val="center"/>
      </w:pPr>
    </w:p>
    <w:p w14:paraId="72432A42" w14:textId="77777777" w:rsidR="002610BC" w:rsidRPr="00513C50" w:rsidRDefault="00EA28D8" w:rsidP="00EA28D8">
      <w:pPr>
        <w:jc w:val="center"/>
      </w:pPr>
      <w:r w:rsidRPr="00B32F15">
        <w:rPr>
          <w:noProof/>
          <w:sz w:val="20"/>
          <w:lang w:val="en-GB" w:eastAsia="en-GB" w:bidi="ta-IN"/>
        </w:rPr>
        <w:drawing>
          <wp:inline distT="0" distB="0" distL="0" distR="0" wp14:anchorId="72432DE1" wp14:editId="72432DE2">
            <wp:extent cx="3259454" cy="1926972"/>
            <wp:effectExtent l="0" t="0" r="0" b="0"/>
            <wp:docPr id="14" name="Picture 14" descr="http://intranet.plc.hs.int/intranet/brand/documents/logos/HomeServe Logo - Portrait (whit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intranet.plc.hs.int/intranet/brand/documents/logos/HomeServe Logo - Portrait (white).JPG"/>
                    <pic:cNvPicPr>
                      <a:picLocks noChangeAspect="1" noChangeArrowheads="1"/>
                    </pic:cNvPicPr>
                  </pic:nvPicPr>
                  <pic:blipFill>
                    <a:blip r:embed="rId15" cstate="print"/>
                    <a:srcRect/>
                    <a:stretch>
                      <a:fillRect/>
                    </a:stretch>
                  </pic:blipFill>
                  <pic:spPr bwMode="auto">
                    <a:xfrm>
                      <a:off x="0" y="0"/>
                      <a:ext cx="3259454" cy="1926972"/>
                    </a:xfrm>
                    <a:prstGeom prst="rect">
                      <a:avLst/>
                    </a:prstGeom>
                    <a:noFill/>
                    <a:ln w="9525">
                      <a:noFill/>
                      <a:miter lim="800000"/>
                      <a:headEnd/>
                      <a:tailEnd/>
                    </a:ln>
                  </pic:spPr>
                </pic:pic>
              </a:graphicData>
            </a:graphic>
          </wp:inline>
        </w:drawing>
      </w:r>
    </w:p>
    <w:p w14:paraId="72432A43" w14:textId="77777777" w:rsidR="002610BC" w:rsidRPr="00513C50" w:rsidRDefault="002610BC" w:rsidP="00EA28D8">
      <w:pPr>
        <w:jc w:val="center"/>
      </w:pPr>
    </w:p>
    <w:p w14:paraId="72432A44" w14:textId="77777777" w:rsidR="002610BC" w:rsidRPr="00513C50" w:rsidRDefault="002610BC" w:rsidP="00EA28D8">
      <w:pPr>
        <w:jc w:val="center"/>
      </w:pPr>
    </w:p>
    <w:p w14:paraId="72432A45" w14:textId="77777777" w:rsidR="002610BC" w:rsidRPr="00513C50" w:rsidRDefault="002610BC" w:rsidP="00EA28D8">
      <w:pPr>
        <w:jc w:val="center"/>
      </w:pPr>
    </w:p>
    <w:p w14:paraId="72432A46" w14:textId="77777777" w:rsidR="00440198" w:rsidRPr="00DF2848" w:rsidRDefault="00440198" w:rsidP="00EA28D8">
      <w:pPr>
        <w:jc w:val="center"/>
        <w:rPr>
          <w:b/>
          <w:sz w:val="44"/>
        </w:rPr>
      </w:pPr>
      <w:r w:rsidRPr="00DF2848">
        <w:rPr>
          <w:b/>
          <w:sz w:val="44"/>
        </w:rPr>
        <w:t>Unity Programme</w:t>
      </w:r>
    </w:p>
    <w:p w14:paraId="72432A47" w14:textId="77777777" w:rsidR="00440198" w:rsidRPr="00DF2848" w:rsidRDefault="009A3CC3" w:rsidP="00EA28D8">
      <w:pPr>
        <w:jc w:val="center"/>
        <w:rPr>
          <w:b/>
          <w:sz w:val="32"/>
        </w:rPr>
      </w:pPr>
      <w:r>
        <w:rPr>
          <w:b/>
          <w:sz w:val="32"/>
        </w:rPr>
        <w:t>UK - Release 4</w:t>
      </w:r>
    </w:p>
    <w:p w14:paraId="72432A48" w14:textId="77777777" w:rsidR="00D867C6" w:rsidRDefault="00D867C6" w:rsidP="0092370E">
      <w:pPr>
        <w:rPr>
          <w:b/>
          <w:sz w:val="40"/>
          <w:szCs w:val="32"/>
        </w:rPr>
      </w:pPr>
    </w:p>
    <w:p w14:paraId="72432A49" w14:textId="77777777" w:rsidR="00714129" w:rsidRDefault="00714129" w:rsidP="00EA28D8">
      <w:pPr>
        <w:jc w:val="center"/>
        <w:rPr>
          <w:b/>
          <w:sz w:val="32"/>
          <w:szCs w:val="32"/>
        </w:rPr>
      </w:pPr>
      <w:r w:rsidRPr="00714129">
        <w:rPr>
          <w:b/>
          <w:sz w:val="32"/>
          <w:szCs w:val="32"/>
        </w:rPr>
        <w:t xml:space="preserve">MDM </w:t>
      </w:r>
      <w:r w:rsidR="00F04598" w:rsidRPr="00714129">
        <w:rPr>
          <w:b/>
          <w:sz w:val="32"/>
          <w:szCs w:val="32"/>
        </w:rPr>
        <w:t>Validate Address</w:t>
      </w:r>
      <w:r w:rsidR="0050425C" w:rsidRPr="00714129">
        <w:rPr>
          <w:b/>
          <w:sz w:val="32"/>
          <w:szCs w:val="32"/>
        </w:rPr>
        <w:t xml:space="preserve"> </w:t>
      </w:r>
      <w:r w:rsidR="00D867C6" w:rsidRPr="00714129">
        <w:rPr>
          <w:b/>
          <w:sz w:val="32"/>
          <w:szCs w:val="32"/>
        </w:rPr>
        <w:t>Service</w:t>
      </w:r>
      <w:r>
        <w:rPr>
          <w:b/>
          <w:sz w:val="32"/>
          <w:szCs w:val="32"/>
        </w:rPr>
        <w:t xml:space="preserve"> </w:t>
      </w:r>
    </w:p>
    <w:p w14:paraId="72432A4A" w14:textId="77777777" w:rsidR="00714129" w:rsidRDefault="00714129" w:rsidP="00EA28D8">
      <w:pPr>
        <w:jc w:val="center"/>
        <w:rPr>
          <w:b/>
          <w:sz w:val="32"/>
          <w:szCs w:val="32"/>
        </w:rPr>
      </w:pPr>
      <w:r>
        <w:rPr>
          <w:b/>
          <w:sz w:val="32"/>
          <w:szCs w:val="32"/>
        </w:rPr>
        <w:t xml:space="preserve">Real-time </w:t>
      </w:r>
    </w:p>
    <w:p w14:paraId="72432A4B" w14:textId="77777777" w:rsidR="00F27599" w:rsidRPr="00714129" w:rsidRDefault="00714129" w:rsidP="00EA28D8">
      <w:pPr>
        <w:jc w:val="center"/>
        <w:rPr>
          <w:b/>
          <w:sz w:val="32"/>
          <w:szCs w:val="32"/>
        </w:rPr>
      </w:pPr>
      <w:r>
        <w:rPr>
          <w:b/>
          <w:sz w:val="32"/>
          <w:szCs w:val="32"/>
        </w:rPr>
        <w:t>INT-18</w:t>
      </w:r>
    </w:p>
    <w:p w14:paraId="72432A4C" w14:textId="77777777" w:rsidR="00F27599" w:rsidRDefault="00F27599" w:rsidP="00EA28D8">
      <w:pPr>
        <w:jc w:val="center"/>
        <w:rPr>
          <w:b/>
          <w:sz w:val="40"/>
          <w:szCs w:val="32"/>
        </w:rPr>
      </w:pPr>
    </w:p>
    <w:p w14:paraId="72432A4D" w14:textId="77777777" w:rsidR="007D1B53" w:rsidRPr="001D497D" w:rsidRDefault="007D1B53" w:rsidP="00EA28D8">
      <w:pPr>
        <w:jc w:val="center"/>
        <w:rPr>
          <w:b/>
          <w:sz w:val="32"/>
          <w:szCs w:val="32"/>
        </w:rPr>
      </w:pPr>
      <w:r w:rsidRPr="001D497D">
        <w:rPr>
          <w:b/>
          <w:sz w:val="32"/>
          <w:szCs w:val="32"/>
        </w:rPr>
        <w:t xml:space="preserve">Interface </w:t>
      </w:r>
      <w:r w:rsidR="00861C0A">
        <w:rPr>
          <w:b/>
          <w:sz w:val="32"/>
          <w:szCs w:val="32"/>
        </w:rPr>
        <w:t>Contract Document</w:t>
      </w:r>
    </w:p>
    <w:p w14:paraId="72432A4E" w14:textId="77777777" w:rsidR="007D1B53" w:rsidRDefault="007D1B53" w:rsidP="00EA28D8">
      <w:pPr>
        <w:jc w:val="center"/>
        <w:rPr>
          <w:b/>
          <w:sz w:val="32"/>
          <w:szCs w:val="32"/>
        </w:rPr>
      </w:pPr>
    </w:p>
    <w:p w14:paraId="72432A4F" w14:textId="77777777" w:rsidR="00701E1F" w:rsidRPr="001D497D" w:rsidRDefault="00701E1F" w:rsidP="00EA28D8">
      <w:pPr>
        <w:tabs>
          <w:tab w:val="left" w:pos="6387"/>
        </w:tabs>
        <w:jc w:val="center"/>
        <w:rPr>
          <w:b/>
          <w:sz w:val="32"/>
          <w:szCs w:val="32"/>
        </w:rPr>
      </w:pPr>
    </w:p>
    <w:p w14:paraId="72432A50" w14:textId="77777777" w:rsidR="002871C0" w:rsidRPr="001D497D" w:rsidRDefault="00EB4A9E" w:rsidP="00EA28D8">
      <w:pPr>
        <w:jc w:val="center"/>
        <w:rPr>
          <w:b/>
          <w:sz w:val="32"/>
          <w:szCs w:val="32"/>
        </w:rPr>
      </w:pPr>
      <w:r w:rsidRPr="001D497D">
        <w:rPr>
          <w:b/>
          <w:sz w:val="32"/>
          <w:szCs w:val="32"/>
        </w:rPr>
        <w:t xml:space="preserve">Version </w:t>
      </w:r>
      <w:r w:rsidR="000B23AC">
        <w:rPr>
          <w:b/>
          <w:sz w:val="32"/>
          <w:szCs w:val="32"/>
        </w:rPr>
        <w:t>1.1</w:t>
      </w:r>
    </w:p>
    <w:p w14:paraId="72432A51" w14:textId="77777777" w:rsidR="00F74DC1" w:rsidRPr="00440198" w:rsidRDefault="00F74DC1" w:rsidP="00F410B7">
      <w:pPr>
        <w:jc w:val="left"/>
        <w:rPr>
          <w:b/>
          <w:sz w:val="36"/>
        </w:rPr>
      </w:pPr>
    </w:p>
    <w:p w14:paraId="72432A52" w14:textId="77777777" w:rsidR="002610BC" w:rsidRPr="00513C50" w:rsidRDefault="002610BC" w:rsidP="00F410B7">
      <w:pPr>
        <w:jc w:val="left"/>
      </w:pPr>
    </w:p>
    <w:p w14:paraId="72432A53" w14:textId="77777777" w:rsidR="0093466B" w:rsidRDefault="00AF67CC">
      <w:pPr>
        <w:jc w:val="left"/>
        <w:rPr>
          <w:b/>
          <w:caps/>
          <w:szCs w:val="28"/>
        </w:rPr>
      </w:pPr>
      <w:r>
        <w:br w:type="page"/>
      </w:r>
    </w:p>
    <w:p w14:paraId="72432A54" w14:textId="77777777" w:rsidR="002610BC" w:rsidRPr="00513C50" w:rsidRDefault="003B07DC" w:rsidP="00F410B7">
      <w:pPr>
        <w:pStyle w:val="TOC1"/>
        <w:jc w:val="left"/>
        <w:rPr>
          <w:noProof w:val="0"/>
        </w:rPr>
      </w:pPr>
      <w:r>
        <w:lastRenderedPageBreak/>
        <w:pict w14:anchorId="72432DE3">
          <v:line id="Line 2" o:spid="_x0000_s1034" style="position:absolute;z-index:251656704;visibility:visible;mso-wrap-style:square;mso-width-percent:0;mso-height-percent:0;mso-wrap-distance-left:9pt;mso-wrap-distance-top:-6e-5mm;mso-wrap-distance-right:9pt;mso-wrap-distance-bottom:-6e-5mm;mso-position-horizontal-relative:text;mso-position-vertical-relative:text;mso-width-percent:0;mso-height-percent:0;mso-width-relative:page;mso-height-relative:page" from="-3.6pt,15.6pt" to="438pt,1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" o:allowincell="f" strokeweight="1pt"/>
        </w:pict>
      </w:r>
      <w:r w:rsidR="002610BC" w:rsidRPr="00513C50">
        <w:rPr>
          <w:noProof w:val="0"/>
        </w:rPr>
        <w:t>Table of Contents</w:t>
      </w:r>
    </w:p>
    <w:p w14:paraId="72432A55" w14:textId="77777777" w:rsidR="00AF67CC" w:rsidRDefault="00B939FC">
      <w:pPr>
        <w:pStyle w:val="TOC1"/>
        <w:rPr>
          <w:rFonts w:asciiTheme="minorHAnsi" w:eastAsiaTheme="minorEastAsia" w:hAnsiTheme="minorHAnsi" w:cstheme="minorBidi"/>
          <w:b w:val="0"/>
          <w:bCs w:val="0"/>
          <w:caps w:val="0"/>
          <w:sz w:val="22"/>
          <w:szCs w:val="22"/>
          <w:lang w:val="en-GB" w:eastAsia="en-GB" w:bidi="ta-IN"/>
        </w:rPr>
      </w:pPr>
      <w:r w:rsidRPr="00513C50">
        <w:rPr>
          <w:smallCaps/>
          <w:noProof w:val="0"/>
        </w:rPr>
        <w:fldChar w:fldCharType="begin"/>
      </w:r>
      <w:r w:rsidR="002610BC" w:rsidRPr="00513C50">
        <w:rPr>
          <w:noProof w:val="0"/>
        </w:rPr>
        <w:instrText xml:space="preserve"> TOC \o "1-5" \h \z </w:instrText>
      </w:r>
      <w:r w:rsidRPr="00513C50">
        <w:rPr>
          <w:smallCaps/>
          <w:noProof w:val="0"/>
        </w:rPr>
        <w:fldChar w:fldCharType="separate"/>
      </w:r>
      <w:hyperlink w:anchor="_Toc431813540" w:history="1">
        <w:r w:rsidR="00AF67CC" w:rsidRPr="007E2A51">
          <w:rPr>
            <w:rStyle w:val="Hyperlink"/>
          </w:rPr>
          <w:t>1</w:t>
        </w:r>
        <w:r w:rsidR="00AF67CC">
          <w:rPr>
            <w:rFonts w:asciiTheme="minorHAnsi" w:eastAsiaTheme="minorEastAsia" w:hAnsiTheme="minorHAnsi" w:cstheme="minorBidi"/>
            <w:b w:val="0"/>
            <w:bCs w:val="0"/>
            <w:caps w:val="0"/>
            <w:sz w:val="22"/>
            <w:szCs w:val="22"/>
            <w:lang w:val="en-GB" w:eastAsia="en-GB" w:bidi="ta-IN"/>
          </w:rPr>
          <w:tab/>
        </w:r>
        <w:r w:rsidR="00AF67CC" w:rsidRPr="007E2A51">
          <w:rPr>
            <w:rStyle w:val="Hyperlink"/>
          </w:rPr>
          <w:t>Introduction</w:t>
        </w:r>
        <w:r w:rsidR="00AF67CC">
          <w:rPr>
            <w:webHidden/>
          </w:rPr>
          <w:tab/>
        </w:r>
        <w:r w:rsidR="00AF67CC">
          <w:rPr>
            <w:webHidden/>
          </w:rPr>
          <w:fldChar w:fldCharType="begin"/>
        </w:r>
        <w:r w:rsidR="00AF67CC">
          <w:rPr>
            <w:webHidden/>
          </w:rPr>
          <w:instrText xml:space="preserve"> PAGEREF _Toc431813540 \h </w:instrText>
        </w:r>
        <w:r w:rsidR="00AF67CC">
          <w:rPr>
            <w:webHidden/>
          </w:rPr>
        </w:r>
        <w:r w:rsidR="00AF67CC">
          <w:rPr>
            <w:webHidden/>
          </w:rPr>
          <w:fldChar w:fldCharType="separate"/>
        </w:r>
        <w:r w:rsidR="00AF67CC">
          <w:rPr>
            <w:webHidden/>
          </w:rPr>
          <w:t>2</w:t>
        </w:r>
        <w:r w:rsidR="00AF67CC">
          <w:rPr>
            <w:webHidden/>
          </w:rPr>
          <w:fldChar w:fldCharType="end"/>
        </w:r>
      </w:hyperlink>
    </w:p>
    <w:p w14:paraId="72432A56" w14:textId="77777777" w:rsidR="00AF67CC" w:rsidRDefault="003B07DC">
      <w:pPr>
        <w:pStyle w:val="TOC2"/>
        <w:rPr>
          <w:rFonts w:asciiTheme="minorHAnsi" w:eastAsiaTheme="minorEastAsia" w:hAnsiTheme="minorHAnsi" w:cstheme="minorBidi"/>
          <w:bCs w:val="0"/>
          <w:smallCaps w:val="0"/>
          <w:sz w:val="22"/>
          <w:szCs w:val="22"/>
          <w:lang w:val="en-GB" w:eastAsia="en-GB" w:bidi="ta-IN"/>
        </w:rPr>
      </w:pPr>
      <w:hyperlink w:anchor="_Toc431813541" w:history="1">
        <w:r w:rsidR="00AF67CC" w:rsidRPr="007E2A51">
          <w:rPr>
            <w:rStyle w:val="Hyperlink"/>
          </w:rPr>
          <w:t>Purpose</w:t>
        </w:r>
        <w:r w:rsidR="00AF67CC">
          <w:rPr>
            <w:webHidden/>
          </w:rPr>
          <w:tab/>
        </w:r>
        <w:r w:rsidR="00AF67CC">
          <w:rPr>
            <w:webHidden/>
          </w:rPr>
          <w:fldChar w:fldCharType="begin"/>
        </w:r>
        <w:r w:rsidR="00AF67CC">
          <w:rPr>
            <w:webHidden/>
          </w:rPr>
          <w:instrText xml:space="preserve"> PAGEREF _Toc431813541 \h </w:instrText>
        </w:r>
        <w:r w:rsidR="00AF67CC">
          <w:rPr>
            <w:webHidden/>
          </w:rPr>
        </w:r>
        <w:r w:rsidR="00AF67CC">
          <w:rPr>
            <w:webHidden/>
          </w:rPr>
          <w:fldChar w:fldCharType="separate"/>
        </w:r>
        <w:r w:rsidR="00AF67CC">
          <w:rPr>
            <w:webHidden/>
          </w:rPr>
          <w:t>2</w:t>
        </w:r>
        <w:r w:rsidR="00AF67CC">
          <w:rPr>
            <w:webHidden/>
          </w:rPr>
          <w:fldChar w:fldCharType="end"/>
        </w:r>
      </w:hyperlink>
    </w:p>
    <w:p w14:paraId="72432A57" w14:textId="77777777" w:rsidR="00AF67CC" w:rsidRDefault="003B07DC">
      <w:pPr>
        <w:pStyle w:val="TOC2"/>
        <w:rPr>
          <w:rFonts w:asciiTheme="minorHAnsi" w:eastAsiaTheme="minorEastAsia" w:hAnsiTheme="minorHAnsi" w:cstheme="minorBidi"/>
          <w:bCs w:val="0"/>
          <w:smallCaps w:val="0"/>
          <w:sz w:val="22"/>
          <w:szCs w:val="22"/>
          <w:lang w:val="en-GB" w:eastAsia="en-GB" w:bidi="ta-IN"/>
        </w:rPr>
      </w:pPr>
      <w:hyperlink w:anchor="_Toc431813542" w:history="1">
        <w:r w:rsidR="00AF67CC" w:rsidRPr="007E2A51">
          <w:rPr>
            <w:rStyle w:val="Hyperlink"/>
          </w:rPr>
          <w:t>1.1</w:t>
        </w:r>
        <w:r w:rsidR="00AF67CC">
          <w:rPr>
            <w:rFonts w:asciiTheme="minorHAnsi" w:eastAsiaTheme="minorEastAsia" w:hAnsiTheme="minorHAnsi" w:cstheme="minorBidi"/>
            <w:bCs w:val="0"/>
            <w:smallCaps w:val="0"/>
            <w:sz w:val="22"/>
            <w:szCs w:val="22"/>
            <w:lang w:val="en-GB" w:eastAsia="en-GB" w:bidi="ta-IN"/>
          </w:rPr>
          <w:tab/>
        </w:r>
        <w:r w:rsidR="00AF67CC" w:rsidRPr="007E2A51">
          <w:rPr>
            <w:rStyle w:val="Hyperlink"/>
          </w:rPr>
          <w:t>Distribution List</w:t>
        </w:r>
        <w:r w:rsidR="00AF67CC">
          <w:rPr>
            <w:webHidden/>
          </w:rPr>
          <w:tab/>
        </w:r>
        <w:r w:rsidR="00AF67CC">
          <w:rPr>
            <w:webHidden/>
          </w:rPr>
          <w:fldChar w:fldCharType="begin"/>
        </w:r>
        <w:r w:rsidR="00AF67CC">
          <w:rPr>
            <w:webHidden/>
          </w:rPr>
          <w:instrText xml:space="preserve"> PAGEREF _Toc431813542 \h </w:instrText>
        </w:r>
        <w:r w:rsidR="00AF67CC">
          <w:rPr>
            <w:webHidden/>
          </w:rPr>
        </w:r>
        <w:r w:rsidR="00AF67CC">
          <w:rPr>
            <w:webHidden/>
          </w:rPr>
          <w:fldChar w:fldCharType="separate"/>
        </w:r>
        <w:r w:rsidR="00AF67CC">
          <w:rPr>
            <w:webHidden/>
          </w:rPr>
          <w:t>2</w:t>
        </w:r>
        <w:r w:rsidR="00AF67CC">
          <w:rPr>
            <w:webHidden/>
          </w:rPr>
          <w:fldChar w:fldCharType="end"/>
        </w:r>
      </w:hyperlink>
    </w:p>
    <w:p w14:paraId="72432A58" w14:textId="77777777" w:rsidR="00AF67CC" w:rsidRDefault="003B07DC">
      <w:pPr>
        <w:pStyle w:val="TOC2"/>
        <w:rPr>
          <w:rFonts w:asciiTheme="minorHAnsi" w:eastAsiaTheme="minorEastAsia" w:hAnsiTheme="minorHAnsi" w:cstheme="minorBidi"/>
          <w:bCs w:val="0"/>
          <w:smallCaps w:val="0"/>
          <w:sz w:val="22"/>
          <w:szCs w:val="22"/>
          <w:lang w:val="en-GB" w:eastAsia="en-GB" w:bidi="ta-IN"/>
        </w:rPr>
      </w:pPr>
      <w:hyperlink w:anchor="_Toc431813543" w:history="1">
        <w:r w:rsidR="00AF67CC" w:rsidRPr="007E2A51">
          <w:rPr>
            <w:rStyle w:val="Hyperlink"/>
          </w:rPr>
          <w:t>Glossary</w:t>
        </w:r>
        <w:r w:rsidR="00AF67CC">
          <w:rPr>
            <w:webHidden/>
          </w:rPr>
          <w:tab/>
        </w:r>
        <w:r w:rsidR="00AF67CC">
          <w:rPr>
            <w:webHidden/>
          </w:rPr>
          <w:fldChar w:fldCharType="begin"/>
        </w:r>
        <w:r w:rsidR="00AF67CC">
          <w:rPr>
            <w:webHidden/>
          </w:rPr>
          <w:instrText xml:space="preserve"> PAGEREF _Toc431813543 \h </w:instrText>
        </w:r>
        <w:r w:rsidR="00AF67CC">
          <w:rPr>
            <w:webHidden/>
          </w:rPr>
        </w:r>
        <w:r w:rsidR="00AF67CC">
          <w:rPr>
            <w:webHidden/>
          </w:rPr>
          <w:fldChar w:fldCharType="separate"/>
        </w:r>
        <w:r w:rsidR="00AF67CC">
          <w:rPr>
            <w:webHidden/>
          </w:rPr>
          <w:t>2</w:t>
        </w:r>
        <w:r w:rsidR="00AF67CC">
          <w:rPr>
            <w:webHidden/>
          </w:rPr>
          <w:fldChar w:fldCharType="end"/>
        </w:r>
      </w:hyperlink>
    </w:p>
    <w:p w14:paraId="72432A59" w14:textId="77777777" w:rsidR="00AF67CC" w:rsidRDefault="003B07DC">
      <w:pPr>
        <w:pStyle w:val="TOC1"/>
        <w:rPr>
          <w:rFonts w:asciiTheme="minorHAnsi" w:eastAsiaTheme="minorEastAsia" w:hAnsiTheme="minorHAnsi" w:cstheme="minorBidi"/>
          <w:b w:val="0"/>
          <w:bCs w:val="0"/>
          <w:caps w:val="0"/>
          <w:sz w:val="22"/>
          <w:szCs w:val="22"/>
          <w:lang w:val="en-GB" w:eastAsia="en-GB" w:bidi="ta-IN"/>
        </w:rPr>
      </w:pPr>
      <w:hyperlink w:anchor="_Toc431813544" w:history="1">
        <w:r w:rsidR="00AF67CC" w:rsidRPr="007E2A51">
          <w:rPr>
            <w:rStyle w:val="Hyperlink"/>
          </w:rPr>
          <w:t>2</w:t>
        </w:r>
        <w:r w:rsidR="00AF67CC">
          <w:rPr>
            <w:rFonts w:asciiTheme="minorHAnsi" w:eastAsiaTheme="minorEastAsia" w:hAnsiTheme="minorHAnsi" w:cstheme="minorBidi"/>
            <w:b w:val="0"/>
            <w:bCs w:val="0"/>
            <w:caps w:val="0"/>
            <w:sz w:val="22"/>
            <w:szCs w:val="22"/>
            <w:lang w:val="en-GB" w:eastAsia="en-GB" w:bidi="ta-IN"/>
          </w:rPr>
          <w:tab/>
        </w:r>
        <w:r w:rsidR="00AF67CC" w:rsidRPr="007E2A51">
          <w:rPr>
            <w:rStyle w:val="Hyperlink"/>
          </w:rPr>
          <w:t>Interface Static Design</w:t>
        </w:r>
        <w:r w:rsidR="00AF67CC">
          <w:rPr>
            <w:webHidden/>
          </w:rPr>
          <w:tab/>
        </w:r>
        <w:r w:rsidR="00AF67CC">
          <w:rPr>
            <w:webHidden/>
          </w:rPr>
          <w:fldChar w:fldCharType="begin"/>
        </w:r>
        <w:r w:rsidR="00AF67CC">
          <w:rPr>
            <w:webHidden/>
          </w:rPr>
          <w:instrText xml:space="preserve"> PAGEREF _Toc431813544 \h </w:instrText>
        </w:r>
        <w:r w:rsidR="00AF67CC">
          <w:rPr>
            <w:webHidden/>
          </w:rPr>
        </w:r>
        <w:r w:rsidR="00AF67CC">
          <w:rPr>
            <w:webHidden/>
          </w:rPr>
          <w:fldChar w:fldCharType="separate"/>
        </w:r>
        <w:r w:rsidR="00AF67CC">
          <w:rPr>
            <w:webHidden/>
          </w:rPr>
          <w:t>3</w:t>
        </w:r>
        <w:r w:rsidR="00AF67CC">
          <w:rPr>
            <w:webHidden/>
          </w:rPr>
          <w:fldChar w:fldCharType="end"/>
        </w:r>
      </w:hyperlink>
    </w:p>
    <w:p w14:paraId="72432A5A" w14:textId="77777777" w:rsidR="00AF67CC" w:rsidRDefault="003B07DC">
      <w:pPr>
        <w:pStyle w:val="TOC2"/>
        <w:rPr>
          <w:rFonts w:asciiTheme="minorHAnsi" w:eastAsiaTheme="minorEastAsia" w:hAnsiTheme="minorHAnsi" w:cstheme="minorBidi"/>
          <w:bCs w:val="0"/>
          <w:smallCaps w:val="0"/>
          <w:sz w:val="22"/>
          <w:szCs w:val="22"/>
          <w:lang w:val="en-GB" w:eastAsia="en-GB" w:bidi="ta-IN"/>
        </w:rPr>
      </w:pPr>
      <w:hyperlink w:anchor="_Toc431813545" w:history="1">
        <w:r w:rsidR="00AF67CC" w:rsidRPr="007E2A51">
          <w:rPr>
            <w:rStyle w:val="Hyperlink"/>
          </w:rPr>
          <w:t>2.1</w:t>
        </w:r>
        <w:r w:rsidR="00AF67CC">
          <w:rPr>
            <w:rFonts w:asciiTheme="minorHAnsi" w:eastAsiaTheme="minorEastAsia" w:hAnsiTheme="minorHAnsi" w:cstheme="minorBidi"/>
            <w:bCs w:val="0"/>
            <w:smallCaps w:val="0"/>
            <w:sz w:val="22"/>
            <w:szCs w:val="22"/>
            <w:lang w:val="en-GB" w:eastAsia="en-GB" w:bidi="ta-IN"/>
          </w:rPr>
          <w:tab/>
        </w:r>
        <w:r w:rsidR="00AF67CC" w:rsidRPr="007E2A51">
          <w:rPr>
            <w:rStyle w:val="Hyperlink"/>
          </w:rPr>
          <w:t>High Level Design overview</w:t>
        </w:r>
        <w:r w:rsidR="00AF67CC">
          <w:rPr>
            <w:webHidden/>
          </w:rPr>
          <w:tab/>
        </w:r>
        <w:r w:rsidR="00AF67CC">
          <w:rPr>
            <w:webHidden/>
          </w:rPr>
          <w:fldChar w:fldCharType="begin"/>
        </w:r>
        <w:r w:rsidR="00AF67CC">
          <w:rPr>
            <w:webHidden/>
          </w:rPr>
          <w:instrText xml:space="preserve"> PAGEREF _Toc431813545 \h </w:instrText>
        </w:r>
        <w:r w:rsidR="00AF67CC">
          <w:rPr>
            <w:webHidden/>
          </w:rPr>
        </w:r>
        <w:r w:rsidR="00AF67CC">
          <w:rPr>
            <w:webHidden/>
          </w:rPr>
          <w:fldChar w:fldCharType="separate"/>
        </w:r>
        <w:r w:rsidR="00AF67CC">
          <w:rPr>
            <w:webHidden/>
          </w:rPr>
          <w:t>3</w:t>
        </w:r>
        <w:r w:rsidR="00AF67CC">
          <w:rPr>
            <w:webHidden/>
          </w:rPr>
          <w:fldChar w:fldCharType="end"/>
        </w:r>
      </w:hyperlink>
    </w:p>
    <w:p w14:paraId="72432A5B" w14:textId="77777777" w:rsidR="00AF67CC" w:rsidRDefault="003B07DC">
      <w:pPr>
        <w:pStyle w:val="TOC2"/>
        <w:rPr>
          <w:rFonts w:asciiTheme="minorHAnsi" w:eastAsiaTheme="minorEastAsia" w:hAnsiTheme="minorHAnsi" w:cstheme="minorBidi"/>
          <w:bCs w:val="0"/>
          <w:smallCaps w:val="0"/>
          <w:sz w:val="22"/>
          <w:szCs w:val="22"/>
          <w:lang w:val="en-GB" w:eastAsia="en-GB" w:bidi="ta-IN"/>
        </w:rPr>
      </w:pPr>
      <w:hyperlink w:anchor="_Toc431813546" w:history="1">
        <w:r w:rsidR="00AF67CC" w:rsidRPr="007E2A51">
          <w:rPr>
            <w:rStyle w:val="Hyperlink"/>
          </w:rPr>
          <w:t>2.1</w:t>
        </w:r>
        <w:r w:rsidR="00AF67CC">
          <w:rPr>
            <w:rFonts w:asciiTheme="minorHAnsi" w:eastAsiaTheme="minorEastAsia" w:hAnsiTheme="minorHAnsi" w:cstheme="minorBidi"/>
            <w:bCs w:val="0"/>
            <w:smallCaps w:val="0"/>
            <w:sz w:val="22"/>
            <w:szCs w:val="22"/>
            <w:lang w:val="en-GB" w:eastAsia="en-GB" w:bidi="ta-IN"/>
          </w:rPr>
          <w:tab/>
        </w:r>
        <w:r w:rsidR="00AF67CC" w:rsidRPr="007E2A51">
          <w:rPr>
            <w:rStyle w:val="Hyperlink"/>
          </w:rPr>
          <w:t>Assumptions</w:t>
        </w:r>
        <w:r w:rsidR="00AF67CC">
          <w:rPr>
            <w:webHidden/>
          </w:rPr>
          <w:tab/>
        </w:r>
        <w:r w:rsidR="00AF67CC">
          <w:rPr>
            <w:webHidden/>
          </w:rPr>
          <w:fldChar w:fldCharType="begin"/>
        </w:r>
        <w:r w:rsidR="00AF67CC">
          <w:rPr>
            <w:webHidden/>
          </w:rPr>
          <w:instrText xml:space="preserve"> PAGEREF _Toc431813546 \h </w:instrText>
        </w:r>
        <w:r w:rsidR="00AF67CC">
          <w:rPr>
            <w:webHidden/>
          </w:rPr>
        </w:r>
        <w:r w:rsidR="00AF67CC">
          <w:rPr>
            <w:webHidden/>
          </w:rPr>
          <w:fldChar w:fldCharType="separate"/>
        </w:r>
        <w:r w:rsidR="00AF67CC">
          <w:rPr>
            <w:webHidden/>
          </w:rPr>
          <w:t>3</w:t>
        </w:r>
        <w:r w:rsidR="00AF67CC">
          <w:rPr>
            <w:webHidden/>
          </w:rPr>
          <w:fldChar w:fldCharType="end"/>
        </w:r>
      </w:hyperlink>
    </w:p>
    <w:p w14:paraId="72432A5C" w14:textId="77777777" w:rsidR="00AF67CC" w:rsidRDefault="003B07DC">
      <w:pPr>
        <w:pStyle w:val="TOC1"/>
        <w:rPr>
          <w:rFonts w:asciiTheme="minorHAnsi" w:eastAsiaTheme="minorEastAsia" w:hAnsiTheme="minorHAnsi" w:cstheme="minorBidi"/>
          <w:b w:val="0"/>
          <w:bCs w:val="0"/>
          <w:caps w:val="0"/>
          <w:sz w:val="22"/>
          <w:szCs w:val="22"/>
          <w:lang w:val="en-GB" w:eastAsia="en-GB" w:bidi="ta-IN"/>
        </w:rPr>
      </w:pPr>
      <w:hyperlink w:anchor="_Toc431813547" w:history="1">
        <w:r w:rsidR="00AF67CC" w:rsidRPr="007E2A51">
          <w:rPr>
            <w:rStyle w:val="Hyperlink"/>
            <w:rFonts w:cs="Calibri"/>
          </w:rPr>
          <w:t>3</w:t>
        </w:r>
        <w:r w:rsidR="00AF67CC">
          <w:rPr>
            <w:rFonts w:asciiTheme="minorHAnsi" w:eastAsiaTheme="minorEastAsia" w:hAnsiTheme="minorHAnsi" w:cstheme="minorBidi"/>
            <w:b w:val="0"/>
            <w:bCs w:val="0"/>
            <w:caps w:val="0"/>
            <w:sz w:val="22"/>
            <w:szCs w:val="22"/>
            <w:lang w:val="en-GB" w:eastAsia="en-GB" w:bidi="ta-IN"/>
          </w:rPr>
          <w:tab/>
        </w:r>
        <w:r w:rsidR="00AF67CC" w:rsidRPr="007E2A51">
          <w:rPr>
            <w:rStyle w:val="Hyperlink"/>
            <w:rFonts w:cs="Calibri"/>
          </w:rPr>
          <w:t>Detailed Interface Specification</w:t>
        </w:r>
        <w:r w:rsidR="00AF67CC">
          <w:rPr>
            <w:webHidden/>
          </w:rPr>
          <w:tab/>
        </w:r>
        <w:r w:rsidR="00AF67CC">
          <w:rPr>
            <w:webHidden/>
          </w:rPr>
          <w:fldChar w:fldCharType="begin"/>
        </w:r>
        <w:r w:rsidR="00AF67CC">
          <w:rPr>
            <w:webHidden/>
          </w:rPr>
          <w:instrText xml:space="preserve"> PAGEREF _Toc431813547 \h </w:instrText>
        </w:r>
        <w:r w:rsidR="00AF67CC">
          <w:rPr>
            <w:webHidden/>
          </w:rPr>
        </w:r>
        <w:r w:rsidR="00AF67CC">
          <w:rPr>
            <w:webHidden/>
          </w:rPr>
          <w:fldChar w:fldCharType="separate"/>
        </w:r>
        <w:r w:rsidR="00AF67CC">
          <w:rPr>
            <w:webHidden/>
          </w:rPr>
          <w:t>5</w:t>
        </w:r>
        <w:r w:rsidR="00AF67CC">
          <w:rPr>
            <w:webHidden/>
          </w:rPr>
          <w:fldChar w:fldCharType="end"/>
        </w:r>
      </w:hyperlink>
    </w:p>
    <w:p w14:paraId="72432A5D" w14:textId="77777777" w:rsidR="00AF67CC" w:rsidRDefault="003B07DC">
      <w:pPr>
        <w:pStyle w:val="TOC2"/>
        <w:rPr>
          <w:rFonts w:asciiTheme="minorHAnsi" w:eastAsiaTheme="minorEastAsia" w:hAnsiTheme="minorHAnsi" w:cstheme="minorBidi"/>
          <w:bCs w:val="0"/>
          <w:smallCaps w:val="0"/>
          <w:sz w:val="22"/>
          <w:szCs w:val="22"/>
          <w:lang w:val="en-GB" w:eastAsia="en-GB" w:bidi="ta-IN"/>
        </w:rPr>
      </w:pPr>
      <w:hyperlink w:anchor="_Toc431813548" w:history="1">
        <w:r w:rsidR="00AF67CC" w:rsidRPr="007E2A51">
          <w:rPr>
            <w:rStyle w:val="Hyperlink"/>
          </w:rPr>
          <w:t>3.1</w:t>
        </w:r>
        <w:r w:rsidR="00AF67CC">
          <w:rPr>
            <w:rFonts w:asciiTheme="minorHAnsi" w:eastAsiaTheme="minorEastAsia" w:hAnsiTheme="minorHAnsi" w:cstheme="minorBidi"/>
            <w:bCs w:val="0"/>
            <w:smallCaps w:val="0"/>
            <w:sz w:val="22"/>
            <w:szCs w:val="22"/>
            <w:lang w:val="en-GB" w:eastAsia="en-GB" w:bidi="ta-IN"/>
          </w:rPr>
          <w:tab/>
        </w:r>
        <w:r w:rsidR="00AF67CC" w:rsidRPr="007E2A51">
          <w:rPr>
            <w:rStyle w:val="Hyperlink"/>
          </w:rPr>
          <w:t>Validate Address Service</w:t>
        </w:r>
        <w:r w:rsidR="00AF67CC">
          <w:rPr>
            <w:webHidden/>
          </w:rPr>
          <w:tab/>
        </w:r>
        <w:r w:rsidR="00AF67CC">
          <w:rPr>
            <w:webHidden/>
          </w:rPr>
          <w:fldChar w:fldCharType="begin"/>
        </w:r>
        <w:r w:rsidR="00AF67CC">
          <w:rPr>
            <w:webHidden/>
          </w:rPr>
          <w:instrText xml:space="preserve"> PAGEREF _Toc431813548 \h </w:instrText>
        </w:r>
        <w:r w:rsidR="00AF67CC">
          <w:rPr>
            <w:webHidden/>
          </w:rPr>
        </w:r>
        <w:r w:rsidR="00AF67CC">
          <w:rPr>
            <w:webHidden/>
          </w:rPr>
          <w:fldChar w:fldCharType="separate"/>
        </w:r>
        <w:r w:rsidR="00AF67CC">
          <w:rPr>
            <w:webHidden/>
          </w:rPr>
          <w:t>5</w:t>
        </w:r>
        <w:r w:rsidR="00AF67CC">
          <w:rPr>
            <w:webHidden/>
          </w:rPr>
          <w:fldChar w:fldCharType="end"/>
        </w:r>
      </w:hyperlink>
    </w:p>
    <w:p w14:paraId="72432A5E" w14:textId="77777777" w:rsidR="00AF67CC" w:rsidRDefault="003B07DC">
      <w:pPr>
        <w:pStyle w:val="TOC2"/>
        <w:rPr>
          <w:rFonts w:asciiTheme="minorHAnsi" w:eastAsiaTheme="minorEastAsia" w:hAnsiTheme="minorHAnsi" w:cstheme="minorBidi"/>
          <w:bCs w:val="0"/>
          <w:smallCaps w:val="0"/>
          <w:sz w:val="22"/>
          <w:szCs w:val="22"/>
          <w:lang w:val="en-GB" w:eastAsia="en-GB" w:bidi="ta-IN"/>
        </w:rPr>
      </w:pPr>
      <w:hyperlink w:anchor="_Toc431813549" w:history="1">
        <w:r w:rsidR="00AF67CC" w:rsidRPr="007E2A51">
          <w:rPr>
            <w:rStyle w:val="Hyperlink"/>
            <w:iCs/>
          </w:rPr>
          <w:t>3.1.1</w:t>
        </w:r>
        <w:r w:rsidR="00AF67CC">
          <w:rPr>
            <w:rFonts w:asciiTheme="minorHAnsi" w:eastAsiaTheme="minorEastAsia" w:hAnsiTheme="minorHAnsi" w:cstheme="minorBidi"/>
            <w:bCs w:val="0"/>
            <w:smallCaps w:val="0"/>
            <w:sz w:val="22"/>
            <w:szCs w:val="22"/>
            <w:lang w:val="en-GB" w:eastAsia="en-GB" w:bidi="ta-IN"/>
          </w:rPr>
          <w:tab/>
        </w:r>
        <w:r w:rsidR="00AF67CC" w:rsidRPr="007E2A51">
          <w:rPr>
            <w:rStyle w:val="Hyperlink"/>
            <w:iCs/>
          </w:rPr>
          <w:t>Naming Conventions</w:t>
        </w:r>
        <w:r w:rsidR="00AF67CC">
          <w:rPr>
            <w:webHidden/>
          </w:rPr>
          <w:tab/>
        </w:r>
        <w:r w:rsidR="00AF67CC">
          <w:rPr>
            <w:webHidden/>
          </w:rPr>
          <w:fldChar w:fldCharType="begin"/>
        </w:r>
        <w:r w:rsidR="00AF67CC">
          <w:rPr>
            <w:webHidden/>
          </w:rPr>
          <w:instrText xml:space="preserve"> PAGEREF _Toc431813549 \h </w:instrText>
        </w:r>
        <w:r w:rsidR="00AF67CC">
          <w:rPr>
            <w:webHidden/>
          </w:rPr>
        </w:r>
        <w:r w:rsidR="00AF67CC">
          <w:rPr>
            <w:webHidden/>
          </w:rPr>
          <w:fldChar w:fldCharType="separate"/>
        </w:r>
        <w:r w:rsidR="00AF67CC">
          <w:rPr>
            <w:webHidden/>
          </w:rPr>
          <w:t>5</w:t>
        </w:r>
        <w:r w:rsidR="00AF67CC">
          <w:rPr>
            <w:webHidden/>
          </w:rPr>
          <w:fldChar w:fldCharType="end"/>
        </w:r>
      </w:hyperlink>
    </w:p>
    <w:p w14:paraId="72432A5F" w14:textId="77777777" w:rsidR="00AF67CC" w:rsidRDefault="003B07DC">
      <w:pPr>
        <w:pStyle w:val="TOC2"/>
        <w:rPr>
          <w:rFonts w:asciiTheme="minorHAnsi" w:eastAsiaTheme="minorEastAsia" w:hAnsiTheme="minorHAnsi" w:cstheme="minorBidi"/>
          <w:bCs w:val="0"/>
          <w:smallCaps w:val="0"/>
          <w:sz w:val="22"/>
          <w:szCs w:val="22"/>
          <w:lang w:val="en-GB" w:eastAsia="en-GB" w:bidi="ta-IN"/>
        </w:rPr>
      </w:pPr>
      <w:hyperlink w:anchor="_Toc431813550" w:history="1">
        <w:r w:rsidR="00AF67CC" w:rsidRPr="007E2A51">
          <w:rPr>
            <w:rStyle w:val="Hyperlink"/>
            <w:iCs/>
          </w:rPr>
          <w:t>3.1.2</w:t>
        </w:r>
        <w:r w:rsidR="00AF67CC">
          <w:rPr>
            <w:rFonts w:asciiTheme="minorHAnsi" w:eastAsiaTheme="minorEastAsia" w:hAnsiTheme="minorHAnsi" w:cstheme="minorBidi"/>
            <w:bCs w:val="0"/>
            <w:smallCaps w:val="0"/>
            <w:sz w:val="22"/>
            <w:szCs w:val="22"/>
            <w:lang w:val="en-GB" w:eastAsia="en-GB" w:bidi="ta-IN"/>
          </w:rPr>
          <w:tab/>
        </w:r>
        <w:r w:rsidR="00AF67CC" w:rsidRPr="007E2A51">
          <w:rPr>
            <w:rStyle w:val="Hyperlink"/>
            <w:iCs/>
          </w:rPr>
          <w:t>WSDL Operations</w:t>
        </w:r>
        <w:r w:rsidR="00AF67CC">
          <w:rPr>
            <w:webHidden/>
          </w:rPr>
          <w:tab/>
        </w:r>
        <w:r w:rsidR="00AF67CC">
          <w:rPr>
            <w:webHidden/>
          </w:rPr>
          <w:fldChar w:fldCharType="begin"/>
        </w:r>
        <w:r w:rsidR="00AF67CC">
          <w:rPr>
            <w:webHidden/>
          </w:rPr>
          <w:instrText xml:space="preserve"> PAGEREF _Toc431813550 \h </w:instrText>
        </w:r>
        <w:r w:rsidR="00AF67CC">
          <w:rPr>
            <w:webHidden/>
          </w:rPr>
        </w:r>
        <w:r w:rsidR="00AF67CC">
          <w:rPr>
            <w:webHidden/>
          </w:rPr>
          <w:fldChar w:fldCharType="separate"/>
        </w:r>
        <w:r w:rsidR="00AF67CC">
          <w:rPr>
            <w:webHidden/>
          </w:rPr>
          <w:t>5</w:t>
        </w:r>
        <w:r w:rsidR="00AF67CC">
          <w:rPr>
            <w:webHidden/>
          </w:rPr>
          <w:fldChar w:fldCharType="end"/>
        </w:r>
      </w:hyperlink>
    </w:p>
    <w:p w14:paraId="72432A60" w14:textId="77777777" w:rsidR="00AF67CC" w:rsidRDefault="003B07DC">
      <w:pPr>
        <w:pStyle w:val="TOC2"/>
        <w:rPr>
          <w:rFonts w:asciiTheme="minorHAnsi" w:eastAsiaTheme="minorEastAsia" w:hAnsiTheme="minorHAnsi" w:cstheme="minorBidi"/>
          <w:bCs w:val="0"/>
          <w:smallCaps w:val="0"/>
          <w:sz w:val="22"/>
          <w:szCs w:val="22"/>
          <w:lang w:val="en-GB" w:eastAsia="en-GB" w:bidi="ta-IN"/>
        </w:rPr>
      </w:pPr>
      <w:hyperlink w:anchor="_Toc431813551" w:history="1">
        <w:r w:rsidR="00AF67CC" w:rsidRPr="007E2A51">
          <w:rPr>
            <w:rStyle w:val="Hyperlink"/>
            <w:iCs/>
          </w:rPr>
          <w:t>3.1.3</w:t>
        </w:r>
        <w:r w:rsidR="00AF67CC">
          <w:rPr>
            <w:rFonts w:asciiTheme="minorHAnsi" w:eastAsiaTheme="minorEastAsia" w:hAnsiTheme="minorHAnsi" w:cstheme="minorBidi"/>
            <w:bCs w:val="0"/>
            <w:smallCaps w:val="0"/>
            <w:sz w:val="22"/>
            <w:szCs w:val="22"/>
            <w:lang w:val="en-GB" w:eastAsia="en-GB" w:bidi="ta-IN"/>
          </w:rPr>
          <w:tab/>
        </w:r>
        <w:r w:rsidR="00AF67CC" w:rsidRPr="007E2A51">
          <w:rPr>
            <w:rStyle w:val="Hyperlink"/>
          </w:rPr>
          <w:t>Service Request Attribute Definitions</w:t>
        </w:r>
        <w:r w:rsidR="00AF67CC">
          <w:rPr>
            <w:webHidden/>
          </w:rPr>
          <w:tab/>
        </w:r>
        <w:r w:rsidR="00AF67CC">
          <w:rPr>
            <w:webHidden/>
          </w:rPr>
          <w:fldChar w:fldCharType="begin"/>
        </w:r>
        <w:r w:rsidR="00AF67CC">
          <w:rPr>
            <w:webHidden/>
          </w:rPr>
          <w:instrText xml:space="preserve"> PAGEREF _Toc431813551 \h </w:instrText>
        </w:r>
        <w:r w:rsidR="00AF67CC">
          <w:rPr>
            <w:webHidden/>
          </w:rPr>
        </w:r>
        <w:r w:rsidR="00AF67CC">
          <w:rPr>
            <w:webHidden/>
          </w:rPr>
          <w:fldChar w:fldCharType="separate"/>
        </w:r>
        <w:r w:rsidR="00AF67CC">
          <w:rPr>
            <w:webHidden/>
          </w:rPr>
          <w:t>5</w:t>
        </w:r>
        <w:r w:rsidR="00AF67CC">
          <w:rPr>
            <w:webHidden/>
          </w:rPr>
          <w:fldChar w:fldCharType="end"/>
        </w:r>
      </w:hyperlink>
    </w:p>
    <w:p w14:paraId="72432A61" w14:textId="77777777" w:rsidR="00AF67CC" w:rsidRDefault="003B07DC">
      <w:pPr>
        <w:pStyle w:val="TOC2"/>
        <w:rPr>
          <w:rFonts w:asciiTheme="minorHAnsi" w:eastAsiaTheme="minorEastAsia" w:hAnsiTheme="minorHAnsi" w:cstheme="minorBidi"/>
          <w:bCs w:val="0"/>
          <w:smallCaps w:val="0"/>
          <w:sz w:val="22"/>
          <w:szCs w:val="22"/>
          <w:lang w:val="en-GB" w:eastAsia="en-GB" w:bidi="ta-IN"/>
        </w:rPr>
      </w:pPr>
      <w:hyperlink w:anchor="_Toc431813552" w:history="1">
        <w:r w:rsidR="00AF67CC" w:rsidRPr="007E2A51">
          <w:rPr>
            <w:rStyle w:val="Hyperlink"/>
          </w:rPr>
          <w:t>3.1.4</w:t>
        </w:r>
        <w:r w:rsidR="00AF67CC">
          <w:rPr>
            <w:rFonts w:asciiTheme="minorHAnsi" w:eastAsiaTheme="minorEastAsia" w:hAnsiTheme="minorHAnsi" w:cstheme="minorBidi"/>
            <w:bCs w:val="0"/>
            <w:smallCaps w:val="0"/>
            <w:sz w:val="22"/>
            <w:szCs w:val="22"/>
            <w:lang w:val="en-GB" w:eastAsia="en-GB" w:bidi="ta-IN"/>
          </w:rPr>
          <w:tab/>
        </w:r>
        <w:r w:rsidR="00AF67CC" w:rsidRPr="007E2A51">
          <w:rPr>
            <w:rStyle w:val="Hyperlink"/>
          </w:rPr>
          <w:t>Service Response Attribute Definitions</w:t>
        </w:r>
        <w:r w:rsidR="00AF67CC">
          <w:rPr>
            <w:webHidden/>
          </w:rPr>
          <w:tab/>
        </w:r>
        <w:r w:rsidR="00AF67CC">
          <w:rPr>
            <w:webHidden/>
          </w:rPr>
          <w:fldChar w:fldCharType="begin"/>
        </w:r>
        <w:r w:rsidR="00AF67CC">
          <w:rPr>
            <w:webHidden/>
          </w:rPr>
          <w:instrText xml:space="preserve"> PAGEREF _Toc431813552 \h </w:instrText>
        </w:r>
        <w:r w:rsidR="00AF67CC">
          <w:rPr>
            <w:webHidden/>
          </w:rPr>
        </w:r>
        <w:r w:rsidR="00AF67CC">
          <w:rPr>
            <w:webHidden/>
          </w:rPr>
          <w:fldChar w:fldCharType="separate"/>
        </w:r>
        <w:r w:rsidR="00AF67CC">
          <w:rPr>
            <w:webHidden/>
          </w:rPr>
          <w:t>7</w:t>
        </w:r>
        <w:r w:rsidR="00AF67CC">
          <w:rPr>
            <w:webHidden/>
          </w:rPr>
          <w:fldChar w:fldCharType="end"/>
        </w:r>
      </w:hyperlink>
    </w:p>
    <w:p w14:paraId="72432A62" w14:textId="77777777" w:rsidR="00AF67CC" w:rsidRDefault="003B07DC">
      <w:pPr>
        <w:pStyle w:val="TOC2"/>
        <w:rPr>
          <w:rFonts w:asciiTheme="minorHAnsi" w:eastAsiaTheme="minorEastAsia" w:hAnsiTheme="minorHAnsi" w:cstheme="minorBidi"/>
          <w:bCs w:val="0"/>
          <w:smallCaps w:val="0"/>
          <w:sz w:val="22"/>
          <w:szCs w:val="22"/>
          <w:lang w:val="en-GB" w:eastAsia="en-GB" w:bidi="ta-IN"/>
        </w:rPr>
      </w:pPr>
      <w:hyperlink w:anchor="_Toc431813553" w:history="1">
        <w:r w:rsidR="00AF67CC" w:rsidRPr="007E2A51">
          <w:rPr>
            <w:rStyle w:val="Hyperlink"/>
          </w:rPr>
          <w:t>3.1.5</w:t>
        </w:r>
        <w:r w:rsidR="00AF67CC">
          <w:rPr>
            <w:rFonts w:asciiTheme="minorHAnsi" w:eastAsiaTheme="minorEastAsia" w:hAnsiTheme="minorHAnsi" w:cstheme="minorBidi"/>
            <w:bCs w:val="0"/>
            <w:smallCaps w:val="0"/>
            <w:sz w:val="22"/>
            <w:szCs w:val="22"/>
            <w:lang w:val="en-GB" w:eastAsia="en-GB" w:bidi="ta-IN"/>
          </w:rPr>
          <w:tab/>
        </w:r>
        <w:r w:rsidR="00AF67CC" w:rsidRPr="007E2A51">
          <w:rPr>
            <w:rStyle w:val="Hyperlink"/>
          </w:rPr>
          <w:t>Service Error Attribute Definitions</w:t>
        </w:r>
        <w:r w:rsidR="00AF67CC">
          <w:rPr>
            <w:webHidden/>
          </w:rPr>
          <w:tab/>
        </w:r>
        <w:r w:rsidR="00AF67CC">
          <w:rPr>
            <w:webHidden/>
          </w:rPr>
          <w:fldChar w:fldCharType="begin"/>
        </w:r>
        <w:r w:rsidR="00AF67CC">
          <w:rPr>
            <w:webHidden/>
          </w:rPr>
          <w:instrText xml:space="preserve"> PAGEREF _Toc431813553 \h </w:instrText>
        </w:r>
        <w:r w:rsidR="00AF67CC">
          <w:rPr>
            <w:webHidden/>
          </w:rPr>
        </w:r>
        <w:r w:rsidR="00AF67CC">
          <w:rPr>
            <w:webHidden/>
          </w:rPr>
          <w:fldChar w:fldCharType="separate"/>
        </w:r>
        <w:r w:rsidR="00AF67CC">
          <w:rPr>
            <w:webHidden/>
          </w:rPr>
          <w:t>7</w:t>
        </w:r>
        <w:r w:rsidR="00AF67CC">
          <w:rPr>
            <w:webHidden/>
          </w:rPr>
          <w:fldChar w:fldCharType="end"/>
        </w:r>
      </w:hyperlink>
    </w:p>
    <w:p w14:paraId="72432A63" w14:textId="77777777" w:rsidR="00AF67CC" w:rsidRDefault="003B07DC">
      <w:pPr>
        <w:pStyle w:val="TOC2"/>
        <w:rPr>
          <w:rFonts w:asciiTheme="minorHAnsi" w:eastAsiaTheme="minorEastAsia" w:hAnsiTheme="minorHAnsi" w:cstheme="minorBidi"/>
          <w:bCs w:val="0"/>
          <w:smallCaps w:val="0"/>
          <w:sz w:val="22"/>
          <w:szCs w:val="22"/>
          <w:lang w:val="en-GB" w:eastAsia="en-GB" w:bidi="ta-IN"/>
        </w:rPr>
      </w:pPr>
      <w:hyperlink w:anchor="_Toc431813554" w:history="1">
        <w:r w:rsidR="00AF67CC" w:rsidRPr="007E2A51">
          <w:rPr>
            <w:rStyle w:val="Hyperlink"/>
          </w:rPr>
          <w:t>3.1.6</w:t>
        </w:r>
        <w:r w:rsidR="00AF67CC">
          <w:rPr>
            <w:rFonts w:asciiTheme="minorHAnsi" w:eastAsiaTheme="minorEastAsia" w:hAnsiTheme="minorHAnsi" w:cstheme="minorBidi"/>
            <w:bCs w:val="0"/>
            <w:smallCaps w:val="0"/>
            <w:sz w:val="22"/>
            <w:szCs w:val="22"/>
            <w:lang w:val="en-GB" w:eastAsia="en-GB" w:bidi="ta-IN"/>
          </w:rPr>
          <w:tab/>
        </w:r>
        <w:r w:rsidR="00AF67CC" w:rsidRPr="007E2A51">
          <w:rPr>
            <w:rStyle w:val="Hyperlink"/>
          </w:rPr>
          <w:t>Sample Message</w:t>
        </w:r>
        <w:r w:rsidR="00AF67CC">
          <w:rPr>
            <w:webHidden/>
          </w:rPr>
          <w:tab/>
        </w:r>
        <w:r w:rsidR="00AF67CC">
          <w:rPr>
            <w:webHidden/>
          </w:rPr>
          <w:fldChar w:fldCharType="begin"/>
        </w:r>
        <w:r w:rsidR="00AF67CC">
          <w:rPr>
            <w:webHidden/>
          </w:rPr>
          <w:instrText xml:space="preserve"> PAGEREF _Toc431813554 \h </w:instrText>
        </w:r>
        <w:r w:rsidR="00AF67CC">
          <w:rPr>
            <w:webHidden/>
          </w:rPr>
        </w:r>
        <w:r w:rsidR="00AF67CC">
          <w:rPr>
            <w:webHidden/>
          </w:rPr>
          <w:fldChar w:fldCharType="separate"/>
        </w:r>
        <w:r w:rsidR="00AF67CC">
          <w:rPr>
            <w:webHidden/>
          </w:rPr>
          <w:t>8</w:t>
        </w:r>
        <w:r w:rsidR="00AF67CC">
          <w:rPr>
            <w:webHidden/>
          </w:rPr>
          <w:fldChar w:fldCharType="end"/>
        </w:r>
      </w:hyperlink>
    </w:p>
    <w:p w14:paraId="72432A64" w14:textId="77777777" w:rsidR="00AF67CC" w:rsidRDefault="003B07DC">
      <w:pPr>
        <w:pStyle w:val="TOC2"/>
        <w:rPr>
          <w:rFonts w:asciiTheme="minorHAnsi" w:eastAsiaTheme="minorEastAsia" w:hAnsiTheme="minorHAnsi" w:cstheme="minorBidi"/>
          <w:bCs w:val="0"/>
          <w:smallCaps w:val="0"/>
          <w:sz w:val="22"/>
          <w:szCs w:val="22"/>
          <w:lang w:val="en-GB" w:eastAsia="en-GB" w:bidi="ta-IN"/>
        </w:rPr>
      </w:pPr>
      <w:hyperlink w:anchor="_Toc431813555" w:history="1">
        <w:r w:rsidR="00AF67CC" w:rsidRPr="007E2A51">
          <w:rPr>
            <w:rStyle w:val="Hyperlink"/>
          </w:rPr>
          <w:t>3.1.7</w:t>
        </w:r>
        <w:r w:rsidR="00AF67CC">
          <w:rPr>
            <w:rFonts w:asciiTheme="minorHAnsi" w:eastAsiaTheme="minorEastAsia" w:hAnsiTheme="minorHAnsi" w:cstheme="minorBidi"/>
            <w:bCs w:val="0"/>
            <w:smallCaps w:val="0"/>
            <w:sz w:val="22"/>
            <w:szCs w:val="22"/>
            <w:lang w:val="en-GB" w:eastAsia="en-GB" w:bidi="ta-IN"/>
          </w:rPr>
          <w:tab/>
        </w:r>
        <w:r w:rsidR="00AF67CC" w:rsidRPr="007E2A51">
          <w:rPr>
            <w:rStyle w:val="Hyperlink"/>
          </w:rPr>
          <w:t>Search Matrix</w:t>
        </w:r>
        <w:r w:rsidR="00AF67CC">
          <w:rPr>
            <w:webHidden/>
          </w:rPr>
          <w:tab/>
        </w:r>
        <w:r w:rsidR="00AF67CC">
          <w:rPr>
            <w:webHidden/>
          </w:rPr>
          <w:fldChar w:fldCharType="begin"/>
        </w:r>
        <w:r w:rsidR="00AF67CC">
          <w:rPr>
            <w:webHidden/>
          </w:rPr>
          <w:instrText xml:space="preserve"> PAGEREF _Toc431813555 \h </w:instrText>
        </w:r>
        <w:r w:rsidR="00AF67CC">
          <w:rPr>
            <w:webHidden/>
          </w:rPr>
        </w:r>
        <w:r w:rsidR="00AF67CC">
          <w:rPr>
            <w:webHidden/>
          </w:rPr>
          <w:fldChar w:fldCharType="separate"/>
        </w:r>
        <w:r w:rsidR="00AF67CC">
          <w:rPr>
            <w:webHidden/>
          </w:rPr>
          <w:t>8</w:t>
        </w:r>
        <w:r w:rsidR="00AF67CC">
          <w:rPr>
            <w:webHidden/>
          </w:rPr>
          <w:fldChar w:fldCharType="end"/>
        </w:r>
      </w:hyperlink>
    </w:p>
    <w:p w14:paraId="72432A65" w14:textId="77777777" w:rsidR="00AF67CC" w:rsidRDefault="003B07DC">
      <w:pPr>
        <w:pStyle w:val="TOC1"/>
        <w:rPr>
          <w:rFonts w:asciiTheme="minorHAnsi" w:eastAsiaTheme="minorEastAsia" w:hAnsiTheme="minorHAnsi" w:cstheme="minorBidi"/>
          <w:b w:val="0"/>
          <w:bCs w:val="0"/>
          <w:caps w:val="0"/>
          <w:sz w:val="22"/>
          <w:szCs w:val="22"/>
          <w:lang w:val="en-GB" w:eastAsia="en-GB" w:bidi="ta-IN"/>
        </w:rPr>
      </w:pPr>
      <w:hyperlink w:anchor="_Toc431813556" w:history="1">
        <w:r w:rsidR="00AF67CC" w:rsidRPr="007E2A51">
          <w:rPr>
            <w:rStyle w:val="Hyperlink"/>
          </w:rPr>
          <w:t>4</w:t>
        </w:r>
        <w:r w:rsidR="00AF67CC">
          <w:rPr>
            <w:rFonts w:asciiTheme="minorHAnsi" w:eastAsiaTheme="minorEastAsia" w:hAnsiTheme="minorHAnsi" w:cstheme="minorBidi"/>
            <w:b w:val="0"/>
            <w:bCs w:val="0"/>
            <w:caps w:val="0"/>
            <w:sz w:val="22"/>
            <w:szCs w:val="22"/>
            <w:lang w:val="en-GB" w:eastAsia="en-GB" w:bidi="ta-IN"/>
          </w:rPr>
          <w:tab/>
        </w:r>
        <w:r w:rsidR="00AF67CC" w:rsidRPr="007E2A51">
          <w:rPr>
            <w:rStyle w:val="Hyperlink"/>
          </w:rPr>
          <w:t>Non-Functional Design</w:t>
        </w:r>
        <w:r w:rsidR="00AF67CC">
          <w:rPr>
            <w:webHidden/>
          </w:rPr>
          <w:tab/>
        </w:r>
        <w:r w:rsidR="00AF67CC">
          <w:rPr>
            <w:webHidden/>
          </w:rPr>
          <w:fldChar w:fldCharType="begin"/>
        </w:r>
        <w:r w:rsidR="00AF67CC">
          <w:rPr>
            <w:webHidden/>
          </w:rPr>
          <w:instrText xml:space="preserve"> PAGEREF _Toc431813556 \h </w:instrText>
        </w:r>
        <w:r w:rsidR="00AF67CC">
          <w:rPr>
            <w:webHidden/>
          </w:rPr>
        </w:r>
        <w:r w:rsidR="00AF67CC">
          <w:rPr>
            <w:webHidden/>
          </w:rPr>
          <w:fldChar w:fldCharType="separate"/>
        </w:r>
        <w:r w:rsidR="00AF67CC">
          <w:rPr>
            <w:webHidden/>
          </w:rPr>
          <w:t>9</w:t>
        </w:r>
        <w:r w:rsidR="00AF67CC">
          <w:rPr>
            <w:webHidden/>
          </w:rPr>
          <w:fldChar w:fldCharType="end"/>
        </w:r>
      </w:hyperlink>
    </w:p>
    <w:p w14:paraId="72432A66" w14:textId="77777777" w:rsidR="00AF67CC" w:rsidRDefault="003B07DC">
      <w:pPr>
        <w:pStyle w:val="TOC2"/>
        <w:rPr>
          <w:rFonts w:asciiTheme="minorHAnsi" w:eastAsiaTheme="minorEastAsia" w:hAnsiTheme="minorHAnsi" w:cstheme="minorBidi"/>
          <w:bCs w:val="0"/>
          <w:smallCaps w:val="0"/>
          <w:sz w:val="22"/>
          <w:szCs w:val="22"/>
          <w:lang w:val="en-GB" w:eastAsia="en-GB" w:bidi="ta-IN"/>
        </w:rPr>
      </w:pPr>
      <w:hyperlink w:anchor="_Toc431813557" w:history="1">
        <w:r w:rsidR="00AF67CC" w:rsidRPr="007E2A51">
          <w:rPr>
            <w:rStyle w:val="Hyperlink"/>
            <w:rFonts w:cs="Calibri"/>
          </w:rPr>
          <w:t>4.1</w:t>
        </w:r>
        <w:r w:rsidR="00AF67CC">
          <w:rPr>
            <w:rFonts w:asciiTheme="minorHAnsi" w:eastAsiaTheme="minorEastAsia" w:hAnsiTheme="minorHAnsi" w:cstheme="minorBidi"/>
            <w:bCs w:val="0"/>
            <w:smallCaps w:val="0"/>
            <w:sz w:val="22"/>
            <w:szCs w:val="22"/>
            <w:lang w:val="en-GB" w:eastAsia="en-GB" w:bidi="ta-IN"/>
          </w:rPr>
          <w:tab/>
        </w:r>
        <w:r w:rsidR="00AF67CC" w:rsidRPr="007E2A51">
          <w:rPr>
            <w:rStyle w:val="Hyperlink"/>
            <w:rFonts w:cs="Calibri"/>
          </w:rPr>
          <w:t>Security</w:t>
        </w:r>
        <w:r w:rsidR="00AF67CC">
          <w:rPr>
            <w:webHidden/>
          </w:rPr>
          <w:tab/>
        </w:r>
        <w:r w:rsidR="00AF67CC">
          <w:rPr>
            <w:webHidden/>
          </w:rPr>
          <w:fldChar w:fldCharType="begin"/>
        </w:r>
        <w:r w:rsidR="00AF67CC">
          <w:rPr>
            <w:webHidden/>
          </w:rPr>
          <w:instrText xml:space="preserve"> PAGEREF _Toc431813557 \h </w:instrText>
        </w:r>
        <w:r w:rsidR="00AF67CC">
          <w:rPr>
            <w:webHidden/>
          </w:rPr>
        </w:r>
        <w:r w:rsidR="00AF67CC">
          <w:rPr>
            <w:webHidden/>
          </w:rPr>
          <w:fldChar w:fldCharType="separate"/>
        </w:r>
        <w:r w:rsidR="00AF67CC">
          <w:rPr>
            <w:webHidden/>
          </w:rPr>
          <w:t>9</w:t>
        </w:r>
        <w:r w:rsidR="00AF67CC">
          <w:rPr>
            <w:webHidden/>
          </w:rPr>
          <w:fldChar w:fldCharType="end"/>
        </w:r>
      </w:hyperlink>
    </w:p>
    <w:p w14:paraId="72432A67" w14:textId="77777777" w:rsidR="00AF67CC" w:rsidRDefault="003B07DC">
      <w:pPr>
        <w:pStyle w:val="TOC2"/>
        <w:rPr>
          <w:rFonts w:asciiTheme="minorHAnsi" w:eastAsiaTheme="minorEastAsia" w:hAnsiTheme="minorHAnsi" w:cstheme="minorBidi"/>
          <w:bCs w:val="0"/>
          <w:smallCaps w:val="0"/>
          <w:sz w:val="22"/>
          <w:szCs w:val="22"/>
          <w:lang w:val="en-GB" w:eastAsia="en-GB" w:bidi="ta-IN"/>
        </w:rPr>
      </w:pPr>
      <w:hyperlink w:anchor="_Toc431813558" w:history="1">
        <w:r w:rsidR="00AF67CC" w:rsidRPr="007E2A51">
          <w:rPr>
            <w:rStyle w:val="Hyperlink"/>
            <w:rFonts w:cs="Calibri"/>
          </w:rPr>
          <w:t>4.2</w:t>
        </w:r>
        <w:r w:rsidR="00AF67CC">
          <w:rPr>
            <w:rFonts w:asciiTheme="minorHAnsi" w:eastAsiaTheme="minorEastAsia" w:hAnsiTheme="minorHAnsi" w:cstheme="minorBidi"/>
            <w:bCs w:val="0"/>
            <w:smallCaps w:val="0"/>
            <w:sz w:val="22"/>
            <w:szCs w:val="22"/>
            <w:lang w:val="en-GB" w:eastAsia="en-GB" w:bidi="ta-IN"/>
          </w:rPr>
          <w:tab/>
        </w:r>
        <w:r w:rsidR="00AF67CC" w:rsidRPr="007E2A51">
          <w:rPr>
            <w:rStyle w:val="Hyperlink"/>
            <w:rFonts w:cs="Calibri"/>
          </w:rPr>
          <w:t>Performance</w:t>
        </w:r>
        <w:r w:rsidR="00AF67CC">
          <w:rPr>
            <w:webHidden/>
          </w:rPr>
          <w:tab/>
        </w:r>
        <w:r w:rsidR="00AF67CC">
          <w:rPr>
            <w:webHidden/>
          </w:rPr>
          <w:fldChar w:fldCharType="begin"/>
        </w:r>
        <w:r w:rsidR="00AF67CC">
          <w:rPr>
            <w:webHidden/>
          </w:rPr>
          <w:instrText xml:space="preserve"> PAGEREF _Toc431813558 \h </w:instrText>
        </w:r>
        <w:r w:rsidR="00AF67CC">
          <w:rPr>
            <w:webHidden/>
          </w:rPr>
        </w:r>
        <w:r w:rsidR="00AF67CC">
          <w:rPr>
            <w:webHidden/>
          </w:rPr>
          <w:fldChar w:fldCharType="separate"/>
        </w:r>
        <w:r w:rsidR="00AF67CC">
          <w:rPr>
            <w:webHidden/>
          </w:rPr>
          <w:t>9</w:t>
        </w:r>
        <w:r w:rsidR="00AF67CC">
          <w:rPr>
            <w:webHidden/>
          </w:rPr>
          <w:fldChar w:fldCharType="end"/>
        </w:r>
      </w:hyperlink>
    </w:p>
    <w:p w14:paraId="72432A68" w14:textId="77777777" w:rsidR="00AF67CC" w:rsidRDefault="003B07DC">
      <w:pPr>
        <w:pStyle w:val="TOC2"/>
        <w:rPr>
          <w:rFonts w:asciiTheme="minorHAnsi" w:eastAsiaTheme="minorEastAsia" w:hAnsiTheme="minorHAnsi" w:cstheme="minorBidi"/>
          <w:bCs w:val="0"/>
          <w:smallCaps w:val="0"/>
          <w:sz w:val="22"/>
          <w:szCs w:val="22"/>
          <w:lang w:val="en-GB" w:eastAsia="en-GB" w:bidi="ta-IN"/>
        </w:rPr>
      </w:pPr>
      <w:hyperlink w:anchor="_Toc431813559" w:history="1">
        <w:r w:rsidR="00AF67CC" w:rsidRPr="007E2A51">
          <w:rPr>
            <w:rStyle w:val="Hyperlink"/>
          </w:rPr>
          <w:t>4.2.1</w:t>
        </w:r>
        <w:r w:rsidR="00AF67CC">
          <w:rPr>
            <w:rFonts w:asciiTheme="minorHAnsi" w:eastAsiaTheme="minorEastAsia" w:hAnsiTheme="minorHAnsi" w:cstheme="minorBidi"/>
            <w:bCs w:val="0"/>
            <w:smallCaps w:val="0"/>
            <w:sz w:val="22"/>
            <w:szCs w:val="22"/>
            <w:lang w:val="en-GB" w:eastAsia="en-GB" w:bidi="ta-IN"/>
          </w:rPr>
          <w:tab/>
        </w:r>
        <w:r w:rsidR="00AF67CC" w:rsidRPr="007E2A51">
          <w:rPr>
            <w:rStyle w:val="Hyperlink"/>
          </w:rPr>
          <w:t>Volumetric</w:t>
        </w:r>
        <w:r w:rsidR="00AF67CC">
          <w:rPr>
            <w:webHidden/>
          </w:rPr>
          <w:tab/>
        </w:r>
        <w:r w:rsidR="00AF67CC">
          <w:rPr>
            <w:webHidden/>
          </w:rPr>
          <w:fldChar w:fldCharType="begin"/>
        </w:r>
        <w:r w:rsidR="00AF67CC">
          <w:rPr>
            <w:webHidden/>
          </w:rPr>
          <w:instrText xml:space="preserve"> PAGEREF _Toc431813559 \h </w:instrText>
        </w:r>
        <w:r w:rsidR="00AF67CC">
          <w:rPr>
            <w:webHidden/>
          </w:rPr>
        </w:r>
        <w:r w:rsidR="00AF67CC">
          <w:rPr>
            <w:webHidden/>
          </w:rPr>
          <w:fldChar w:fldCharType="separate"/>
        </w:r>
        <w:r w:rsidR="00AF67CC">
          <w:rPr>
            <w:webHidden/>
          </w:rPr>
          <w:t>9</w:t>
        </w:r>
        <w:r w:rsidR="00AF67CC">
          <w:rPr>
            <w:webHidden/>
          </w:rPr>
          <w:fldChar w:fldCharType="end"/>
        </w:r>
      </w:hyperlink>
    </w:p>
    <w:p w14:paraId="72432A69" w14:textId="77777777" w:rsidR="00AF67CC" w:rsidRDefault="003B07DC">
      <w:pPr>
        <w:pStyle w:val="TOC2"/>
        <w:rPr>
          <w:rFonts w:asciiTheme="minorHAnsi" w:eastAsiaTheme="minorEastAsia" w:hAnsiTheme="minorHAnsi" w:cstheme="minorBidi"/>
          <w:bCs w:val="0"/>
          <w:smallCaps w:val="0"/>
          <w:sz w:val="22"/>
          <w:szCs w:val="22"/>
          <w:lang w:val="en-GB" w:eastAsia="en-GB" w:bidi="ta-IN"/>
        </w:rPr>
      </w:pPr>
      <w:hyperlink w:anchor="_Toc431813560" w:history="1">
        <w:r w:rsidR="00AF67CC" w:rsidRPr="007E2A51">
          <w:rPr>
            <w:rStyle w:val="Hyperlink"/>
            <w:rFonts w:cs="Calibri"/>
          </w:rPr>
          <w:t>4.3</w:t>
        </w:r>
        <w:r w:rsidR="00AF67CC">
          <w:rPr>
            <w:rFonts w:asciiTheme="minorHAnsi" w:eastAsiaTheme="minorEastAsia" w:hAnsiTheme="minorHAnsi" w:cstheme="minorBidi"/>
            <w:bCs w:val="0"/>
            <w:smallCaps w:val="0"/>
            <w:sz w:val="22"/>
            <w:szCs w:val="22"/>
            <w:lang w:val="en-GB" w:eastAsia="en-GB" w:bidi="ta-IN"/>
          </w:rPr>
          <w:tab/>
        </w:r>
        <w:r w:rsidR="00AF67CC" w:rsidRPr="007E2A51">
          <w:rPr>
            <w:rStyle w:val="Hyperlink"/>
            <w:rFonts w:cs="Calibri"/>
          </w:rPr>
          <w:t>SLA (Service Response Time)</w:t>
        </w:r>
        <w:r w:rsidR="00AF67CC">
          <w:rPr>
            <w:webHidden/>
          </w:rPr>
          <w:tab/>
        </w:r>
        <w:r w:rsidR="00AF67CC">
          <w:rPr>
            <w:webHidden/>
          </w:rPr>
          <w:fldChar w:fldCharType="begin"/>
        </w:r>
        <w:r w:rsidR="00AF67CC">
          <w:rPr>
            <w:webHidden/>
          </w:rPr>
          <w:instrText xml:space="preserve"> PAGEREF _Toc431813560 \h </w:instrText>
        </w:r>
        <w:r w:rsidR="00AF67CC">
          <w:rPr>
            <w:webHidden/>
          </w:rPr>
        </w:r>
        <w:r w:rsidR="00AF67CC">
          <w:rPr>
            <w:webHidden/>
          </w:rPr>
          <w:fldChar w:fldCharType="separate"/>
        </w:r>
        <w:r w:rsidR="00AF67CC">
          <w:rPr>
            <w:webHidden/>
          </w:rPr>
          <w:t>9</w:t>
        </w:r>
        <w:r w:rsidR="00AF67CC">
          <w:rPr>
            <w:webHidden/>
          </w:rPr>
          <w:fldChar w:fldCharType="end"/>
        </w:r>
      </w:hyperlink>
    </w:p>
    <w:p w14:paraId="72432A6A" w14:textId="77777777" w:rsidR="00AF67CC" w:rsidRDefault="003B07DC">
      <w:pPr>
        <w:pStyle w:val="TOC2"/>
        <w:rPr>
          <w:rFonts w:asciiTheme="minorHAnsi" w:eastAsiaTheme="minorEastAsia" w:hAnsiTheme="minorHAnsi" w:cstheme="minorBidi"/>
          <w:bCs w:val="0"/>
          <w:smallCaps w:val="0"/>
          <w:sz w:val="22"/>
          <w:szCs w:val="22"/>
          <w:lang w:val="en-GB" w:eastAsia="en-GB" w:bidi="ta-IN"/>
        </w:rPr>
      </w:pPr>
      <w:hyperlink w:anchor="_Toc431813561" w:history="1">
        <w:r w:rsidR="00AF67CC" w:rsidRPr="007E2A51">
          <w:rPr>
            <w:rStyle w:val="Hyperlink"/>
            <w:rFonts w:cs="Calibri"/>
          </w:rPr>
          <w:t>4.4</w:t>
        </w:r>
        <w:r w:rsidR="00AF67CC">
          <w:rPr>
            <w:rFonts w:asciiTheme="minorHAnsi" w:eastAsiaTheme="minorEastAsia" w:hAnsiTheme="minorHAnsi" w:cstheme="minorBidi"/>
            <w:bCs w:val="0"/>
            <w:smallCaps w:val="0"/>
            <w:sz w:val="22"/>
            <w:szCs w:val="22"/>
            <w:lang w:val="en-GB" w:eastAsia="en-GB" w:bidi="ta-IN"/>
          </w:rPr>
          <w:tab/>
        </w:r>
        <w:r w:rsidR="00AF67CC" w:rsidRPr="007E2A51">
          <w:rPr>
            <w:rStyle w:val="Hyperlink"/>
            <w:rFonts w:cs="Calibri"/>
          </w:rPr>
          <w:t>Scheduling &amp; Notification</w:t>
        </w:r>
        <w:r w:rsidR="00AF67CC">
          <w:rPr>
            <w:webHidden/>
          </w:rPr>
          <w:tab/>
        </w:r>
        <w:r w:rsidR="00AF67CC">
          <w:rPr>
            <w:webHidden/>
          </w:rPr>
          <w:fldChar w:fldCharType="begin"/>
        </w:r>
        <w:r w:rsidR="00AF67CC">
          <w:rPr>
            <w:webHidden/>
          </w:rPr>
          <w:instrText xml:space="preserve"> PAGEREF _Toc431813561 \h </w:instrText>
        </w:r>
        <w:r w:rsidR="00AF67CC">
          <w:rPr>
            <w:webHidden/>
          </w:rPr>
        </w:r>
        <w:r w:rsidR="00AF67CC">
          <w:rPr>
            <w:webHidden/>
          </w:rPr>
          <w:fldChar w:fldCharType="separate"/>
        </w:r>
        <w:r w:rsidR="00AF67CC">
          <w:rPr>
            <w:webHidden/>
          </w:rPr>
          <w:t>9</w:t>
        </w:r>
        <w:r w:rsidR="00AF67CC">
          <w:rPr>
            <w:webHidden/>
          </w:rPr>
          <w:fldChar w:fldCharType="end"/>
        </w:r>
      </w:hyperlink>
    </w:p>
    <w:p w14:paraId="72432A6B" w14:textId="77777777" w:rsidR="00AF67CC" w:rsidRDefault="003B07DC">
      <w:pPr>
        <w:pStyle w:val="TOC2"/>
        <w:rPr>
          <w:rFonts w:asciiTheme="minorHAnsi" w:eastAsiaTheme="minorEastAsia" w:hAnsiTheme="minorHAnsi" w:cstheme="minorBidi"/>
          <w:bCs w:val="0"/>
          <w:smallCaps w:val="0"/>
          <w:sz w:val="22"/>
          <w:szCs w:val="22"/>
          <w:lang w:val="en-GB" w:eastAsia="en-GB" w:bidi="ta-IN"/>
        </w:rPr>
      </w:pPr>
      <w:hyperlink w:anchor="_Toc431813562" w:history="1">
        <w:r w:rsidR="00AF67CC" w:rsidRPr="007E2A51">
          <w:rPr>
            <w:rStyle w:val="Hyperlink"/>
            <w:rFonts w:cs="Calibri"/>
          </w:rPr>
          <w:t>4.5</w:t>
        </w:r>
        <w:r w:rsidR="00AF67CC">
          <w:rPr>
            <w:rFonts w:asciiTheme="minorHAnsi" w:eastAsiaTheme="minorEastAsia" w:hAnsiTheme="minorHAnsi" w:cstheme="minorBidi"/>
            <w:bCs w:val="0"/>
            <w:smallCaps w:val="0"/>
            <w:sz w:val="22"/>
            <w:szCs w:val="22"/>
            <w:lang w:val="en-GB" w:eastAsia="en-GB" w:bidi="ta-IN"/>
          </w:rPr>
          <w:tab/>
        </w:r>
        <w:r w:rsidR="00AF67CC" w:rsidRPr="007E2A51">
          <w:rPr>
            <w:rStyle w:val="Hyperlink"/>
            <w:rFonts w:cs="Calibri"/>
          </w:rPr>
          <w:t>Error Handling</w:t>
        </w:r>
        <w:r w:rsidR="00AF67CC">
          <w:rPr>
            <w:webHidden/>
          </w:rPr>
          <w:tab/>
        </w:r>
        <w:r w:rsidR="00AF67CC">
          <w:rPr>
            <w:webHidden/>
          </w:rPr>
          <w:fldChar w:fldCharType="begin"/>
        </w:r>
        <w:r w:rsidR="00AF67CC">
          <w:rPr>
            <w:webHidden/>
          </w:rPr>
          <w:instrText xml:space="preserve"> PAGEREF _Toc431813562 \h </w:instrText>
        </w:r>
        <w:r w:rsidR="00AF67CC">
          <w:rPr>
            <w:webHidden/>
          </w:rPr>
        </w:r>
        <w:r w:rsidR="00AF67CC">
          <w:rPr>
            <w:webHidden/>
          </w:rPr>
          <w:fldChar w:fldCharType="separate"/>
        </w:r>
        <w:r w:rsidR="00AF67CC">
          <w:rPr>
            <w:webHidden/>
          </w:rPr>
          <w:t>9</w:t>
        </w:r>
        <w:r w:rsidR="00AF67CC">
          <w:rPr>
            <w:webHidden/>
          </w:rPr>
          <w:fldChar w:fldCharType="end"/>
        </w:r>
      </w:hyperlink>
    </w:p>
    <w:p w14:paraId="72432A6C" w14:textId="77777777" w:rsidR="00AF67CC" w:rsidRDefault="003B07DC">
      <w:pPr>
        <w:pStyle w:val="TOC2"/>
        <w:rPr>
          <w:rFonts w:asciiTheme="minorHAnsi" w:eastAsiaTheme="minorEastAsia" w:hAnsiTheme="minorHAnsi" w:cstheme="minorBidi"/>
          <w:bCs w:val="0"/>
          <w:smallCaps w:val="0"/>
          <w:sz w:val="22"/>
          <w:szCs w:val="22"/>
          <w:lang w:val="en-GB" w:eastAsia="en-GB" w:bidi="ta-IN"/>
        </w:rPr>
      </w:pPr>
      <w:hyperlink w:anchor="_Toc431813563" w:history="1">
        <w:r w:rsidR="00AF67CC" w:rsidRPr="007E2A51">
          <w:rPr>
            <w:rStyle w:val="Hyperlink"/>
            <w:rFonts w:cs="Calibri"/>
          </w:rPr>
          <w:t>4.6</w:t>
        </w:r>
        <w:r w:rsidR="00AF67CC">
          <w:rPr>
            <w:rFonts w:asciiTheme="minorHAnsi" w:eastAsiaTheme="minorEastAsia" w:hAnsiTheme="minorHAnsi" w:cstheme="minorBidi"/>
            <w:bCs w:val="0"/>
            <w:smallCaps w:val="0"/>
            <w:sz w:val="22"/>
            <w:szCs w:val="22"/>
            <w:lang w:val="en-GB" w:eastAsia="en-GB" w:bidi="ta-IN"/>
          </w:rPr>
          <w:tab/>
        </w:r>
        <w:r w:rsidR="00AF67CC" w:rsidRPr="007E2A51">
          <w:rPr>
            <w:rStyle w:val="Hyperlink"/>
            <w:rFonts w:cs="Calibri"/>
          </w:rPr>
          <w:t>ousekeeping Policies</w:t>
        </w:r>
        <w:r w:rsidR="00AF67CC">
          <w:rPr>
            <w:webHidden/>
          </w:rPr>
          <w:tab/>
        </w:r>
        <w:r w:rsidR="00AF67CC">
          <w:rPr>
            <w:webHidden/>
          </w:rPr>
          <w:fldChar w:fldCharType="begin"/>
        </w:r>
        <w:r w:rsidR="00AF67CC">
          <w:rPr>
            <w:webHidden/>
          </w:rPr>
          <w:instrText xml:space="preserve"> PAGEREF _Toc431813563 \h </w:instrText>
        </w:r>
        <w:r w:rsidR="00AF67CC">
          <w:rPr>
            <w:webHidden/>
          </w:rPr>
        </w:r>
        <w:r w:rsidR="00AF67CC">
          <w:rPr>
            <w:webHidden/>
          </w:rPr>
          <w:fldChar w:fldCharType="separate"/>
        </w:r>
        <w:r w:rsidR="00AF67CC">
          <w:rPr>
            <w:webHidden/>
          </w:rPr>
          <w:t>9</w:t>
        </w:r>
        <w:r w:rsidR="00AF67CC">
          <w:rPr>
            <w:webHidden/>
          </w:rPr>
          <w:fldChar w:fldCharType="end"/>
        </w:r>
      </w:hyperlink>
    </w:p>
    <w:p w14:paraId="72432A6D" w14:textId="77777777" w:rsidR="00AF67CC" w:rsidRDefault="003B07DC">
      <w:pPr>
        <w:pStyle w:val="TOC1"/>
        <w:rPr>
          <w:rFonts w:asciiTheme="minorHAnsi" w:eastAsiaTheme="minorEastAsia" w:hAnsiTheme="minorHAnsi" w:cstheme="minorBidi"/>
          <w:b w:val="0"/>
          <w:bCs w:val="0"/>
          <w:caps w:val="0"/>
          <w:sz w:val="22"/>
          <w:szCs w:val="22"/>
          <w:lang w:val="en-GB" w:eastAsia="en-GB" w:bidi="ta-IN"/>
        </w:rPr>
      </w:pPr>
      <w:hyperlink w:anchor="_Toc431813564" w:history="1">
        <w:r w:rsidR="00AF67CC" w:rsidRPr="007E2A51">
          <w:rPr>
            <w:rStyle w:val="Hyperlink"/>
          </w:rPr>
          <w:t>5</w:t>
        </w:r>
        <w:r w:rsidR="00AF67CC">
          <w:rPr>
            <w:rFonts w:asciiTheme="minorHAnsi" w:eastAsiaTheme="minorEastAsia" w:hAnsiTheme="minorHAnsi" w:cstheme="minorBidi"/>
            <w:b w:val="0"/>
            <w:bCs w:val="0"/>
            <w:caps w:val="0"/>
            <w:sz w:val="22"/>
            <w:szCs w:val="22"/>
            <w:lang w:val="en-GB" w:eastAsia="en-GB" w:bidi="ta-IN"/>
          </w:rPr>
          <w:tab/>
        </w:r>
        <w:r w:rsidR="00AF67CC" w:rsidRPr="007E2A51">
          <w:rPr>
            <w:rStyle w:val="Hyperlink"/>
          </w:rPr>
          <w:t>Appendix</w:t>
        </w:r>
        <w:r w:rsidR="00AF67CC">
          <w:rPr>
            <w:webHidden/>
          </w:rPr>
          <w:tab/>
        </w:r>
        <w:r w:rsidR="00AF67CC">
          <w:rPr>
            <w:webHidden/>
          </w:rPr>
          <w:fldChar w:fldCharType="begin"/>
        </w:r>
        <w:r w:rsidR="00AF67CC">
          <w:rPr>
            <w:webHidden/>
          </w:rPr>
          <w:instrText xml:space="preserve"> PAGEREF _Toc431813564 \h </w:instrText>
        </w:r>
        <w:r w:rsidR="00AF67CC">
          <w:rPr>
            <w:webHidden/>
          </w:rPr>
        </w:r>
        <w:r w:rsidR="00AF67CC">
          <w:rPr>
            <w:webHidden/>
          </w:rPr>
          <w:fldChar w:fldCharType="separate"/>
        </w:r>
        <w:r w:rsidR="00AF67CC">
          <w:rPr>
            <w:webHidden/>
          </w:rPr>
          <w:t>10</w:t>
        </w:r>
        <w:r w:rsidR="00AF67CC">
          <w:rPr>
            <w:webHidden/>
          </w:rPr>
          <w:fldChar w:fldCharType="end"/>
        </w:r>
      </w:hyperlink>
    </w:p>
    <w:p w14:paraId="72432A6E" w14:textId="77777777" w:rsidR="00AF67CC" w:rsidRDefault="003B07DC">
      <w:pPr>
        <w:pStyle w:val="TOC2"/>
        <w:rPr>
          <w:rFonts w:asciiTheme="minorHAnsi" w:eastAsiaTheme="minorEastAsia" w:hAnsiTheme="minorHAnsi" w:cstheme="minorBidi"/>
          <w:bCs w:val="0"/>
          <w:smallCaps w:val="0"/>
          <w:sz w:val="22"/>
          <w:szCs w:val="22"/>
          <w:lang w:val="en-GB" w:eastAsia="en-GB" w:bidi="ta-IN"/>
        </w:rPr>
      </w:pPr>
      <w:hyperlink w:anchor="_Toc431813565" w:history="1">
        <w:r w:rsidR="00AF67CC" w:rsidRPr="007E2A51">
          <w:rPr>
            <w:rStyle w:val="Hyperlink"/>
          </w:rPr>
          <w:t>5.1</w:t>
        </w:r>
        <w:r w:rsidR="00AF67CC">
          <w:rPr>
            <w:rFonts w:asciiTheme="minorHAnsi" w:eastAsiaTheme="minorEastAsia" w:hAnsiTheme="minorHAnsi" w:cstheme="minorBidi"/>
            <w:bCs w:val="0"/>
            <w:smallCaps w:val="0"/>
            <w:sz w:val="22"/>
            <w:szCs w:val="22"/>
            <w:lang w:val="en-GB" w:eastAsia="en-GB" w:bidi="ta-IN"/>
          </w:rPr>
          <w:tab/>
        </w:r>
        <w:r w:rsidR="00AF67CC" w:rsidRPr="007E2A51">
          <w:rPr>
            <w:rStyle w:val="Hyperlink"/>
          </w:rPr>
          <w:t>References</w:t>
        </w:r>
        <w:r w:rsidR="00AF67CC">
          <w:rPr>
            <w:webHidden/>
          </w:rPr>
          <w:tab/>
        </w:r>
        <w:r w:rsidR="00AF67CC">
          <w:rPr>
            <w:webHidden/>
          </w:rPr>
          <w:fldChar w:fldCharType="begin"/>
        </w:r>
        <w:r w:rsidR="00AF67CC">
          <w:rPr>
            <w:webHidden/>
          </w:rPr>
          <w:instrText xml:space="preserve"> PAGEREF _Toc431813565 \h </w:instrText>
        </w:r>
        <w:r w:rsidR="00AF67CC">
          <w:rPr>
            <w:webHidden/>
          </w:rPr>
        </w:r>
        <w:r w:rsidR="00AF67CC">
          <w:rPr>
            <w:webHidden/>
          </w:rPr>
          <w:fldChar w:fldCharType="separate"/>
        </w:r>
        <w:r w:rsidR="00AF67CC">
          <w:rPr>
            <w:webHidden/>
          </w:rPr>
          <w:t>10</w:t>
        </w:r>
        <w:r w:rsidR="00AF67CC">
          <w:rPr>
            <w:webHidden/>
          </w:rPr>
          <w:fldChar w:fldCharType="end"/>
        </w:r>
      </w:hyperlink>
    </w:p>
    <w:p w14:paraId="72432A6F" w14:textId="77777777" w:rsidR="00AF67CC" w:rsidRDefault="003B07DC">
      <w:pPr>
        <w:pStyle w:val="TOC2"/>
        <w:rPr>
          <w:rFonts w:asciiTheme="minorHAnsi" w:eastAsiaTheme="minorEastAsia" w:hAnsiTheme="minorHAnsi" w:cstheme="minorBidi"/>
          <w:bCs w:val="0"/>
          <w:smallCaps w:val="0"/>
          <w:sz w:val="22"/>
          <w:szCs w:val="22"/>
          <w:lang w:val="en-GB" w:eastAsia="en-GB" w:bidi="ta-IN"/>
        </w:rPr>
      </w:pPr>
      <w:hyperlink w:anchor="_Toc431813566" w:history="1">
        <w:r w:rsidR="00AF67CC" w:rsidRPr="007E2A51">
          <w:rPr>
            <w:rStyle w:val="Hyperlink"/>
          </w:rPr>
          <w:t>5.2</w:t>
        </w:r>
        <w:r w:rsidR="00AF67CC">
          <w:rPr>
            <w:rFonts w:asciiTheme="minorHAnsi" w:eastAsiaTheme="minorEastAsia" w:hAnsiTheme="minorHAnsi" w:cstheme="minorBidi"/>
            <w:bCs w:val="0"/>
            <w:smallCaps w:val="0"/>
            <w:sz w:val="22"/>
            <w:szCs w:val="22"/>
            <w:lang w:val="en-GB" w:eastAsia="en-GB" w:bidi="ta-IN"/>
          </w:rPr>
          <w:tab/>
        </w:r>
        <w:r w:rsidR="00AF67CC" w:rsidRPr="007E2A51">
          <w:rPr>
            <w:rStyle w:val="Hyperlink"/>
          </w:rPr>
          <w:t>Mapping Document</w:t>
        </w:r>
        <w:r w:rsidR="00AF67CC">
          <w:rPr>
            <w:webHidden/>
          </w:rPr>
          <w:tab/>
        </w:r>
        <w:r w:rsidR="00AF67CC">
          <w:rPr>
            <w:webHidden/>
          </w:rPr>
          <w:fldChar w:fldCharType="begin"/>
        </w:r>
        <w:r w:rsidR="00AF67CC">
          <w:rPr>
            <w:webHidden/>
          </w:rPr>
          <w:instrText xml:space="preserve"> PAGEREF _Toc431813566 \h </w:instrText>
        </w:r>
        <w:r w:rsidR="00AF67CC">
          <w:rPr>
            <w:webHidden/>
          </w:rPr>
        </w:r>
        <w:r w:rsidR="00AF67CC">
          <w:rPr>
            <w:webHidden/>
          </w:rPr>
          <w:fldChar w:fldCharType="separate"/>
        </w:r>
        <w:r w:rsidR="00AF67CC">
          <w:rPr>
            <w:webHidden/>
          </w:rPr>
          <w:t>10</w:t>
        </w:r>
        <w:r w:rsidR="00AF67CC">
          <w:rPr>
            <w:webHidden/>
          </w:rPr>
          <w:fldChar w:fldCharType="end"/>
        </w:r>
      </w:hyperlink>
    </w:p>
    <w:p w14:paraId="72432A70" w14:textId="77777777" w:rsidR="002610BC" w:rsidRPr="00513C50" w:rsidRDefault="00B939FC" w:rsidP="00F410B7">
      <w:pPr>
        <w:pStyle w:val="Header"/>
        <w:tabs>
          <w:tab w:val="clear" w:pos="4320"/>
          <w:tab w:val="clear" w:pos="8640"/>
        </w:tabs>
        <w:jc w:val="left"/>
        <w:rPr>
          <w:szCs w:val="28"/>
        </w:rPr>
        <w:sectPr w:rsidR="002610BC" w:rsidRPr="00513C50" w:rsidSect="00237532">
          <w:headerReference w:type="default" r:id="rId16"/>
          <w:footerReference w:type="default" r:id="rId17"/>
          <w:pgSz w:w="12240" w:h="15840"/>
          <w:pgMar w:top="1440" w:right="1800" w:bottom="1440" w:left="1800" w:header="720" w:footer="821" w:gutter="0"/>
          <w:cols w:space="720"/>
          <w:docGrid w:linePitch="360"/>
        </w:sectPr>
      </w:pPr>
      <w:r w:rsidRPr="00513C50">
        <w:fldChar w:fldCharType="end"/>
      </w:r>
    </w:p>
    <w:p w14:paraId="72432A71" w14:textId="77777777" w:rsidR="009B11F2" w:rsidRPr="00513C50" w:rsidRDefault="009B11F2" w:rsidP="00F410B7">
      <w:pPr>
        <w:jc w:val="left"/>
        <w:rPr>
          <w:b/>
          <w:sz w:val="28"/>
          <w:szCs w:val="28"/>
        </w:rPr>
      </w:pPr>
      <w:bookmarkStart w:id="10" w:name="_Toc34823159"/>
      <w:bookmarkStart w:id="11" w:name="_Toc265581866"/>
      <w:bookmarkStart w:id="12" w:name="_Toc328148572"/>
      <w:bookmarkStart w:id="13" w:name="_Toc477231983"/>
      <w:bookmarkStart w:id="14" w:name="_Toc481826913"/>
      <w:r w:rsidRPr="00513C50">
        <w:rPr>
          <w:b/>
          <w:sz w:val="28"/>
          <w:szCs w:val="28"/>
        </w:rPr>
        <w:lastRenderedPageBreak/>
        <w:t xml:space="preserve">Document </w:t>
      </w:r>
      <w:bookmarkEnd w:id="10"/>
      <w:r w:rsidRPr="00513C50">
        <w:rPr>
          <w:b/>
          <w:sz w:val="28"/>
          <w:szCs w:val="28"/>
        </w:rPr>
        <w:t>Maintenance</w:t>
      </w:r>
      <w:bookmarkEnd w:id="11"/>
      <w:bookmarkEnd w:id="12"/>
    </w:p>
    <w:p w14:paraId="72432A72" w14:textId="77777777" w:rsidR="009A3CC3" w:rsidRDefault="009A3CC3" w:rsidP="00F410B7">
      <w:pPr>
        <w:jc w:val="left"/>
        <w:rPr>
          <w:b/>
          <w:i/>
        </w:rPr>
      </w:pPr>
      <w:bookmarkStart w:id="15" w:name="_Toc265581867"/>
      <w:bookmarkStart w:id="16" w:name="_Toc328148573"/>
    </w:p>
    <w:p w14:paraId="72432A73" w14:textId="77777777" w:rsidR="009B11F2" w:rsidRPr="00513C50" w:rsidRDefault="009B11F2" w:rsidP="00F410B7">
      <w:pPr>
        <w:jc w:val="left"/>
        <w:rPr>
          <w:b/>
          <w:i/>
        </w:rPr>
      </w:pPr>
      <w:r w:rsidRPr="00513C50">
        <w:rPr>
          <w:b/>
          <w:i/>
        </w:rPr>
        <w:t>Document Owners</w:t>
      </w:r>
      <w:bookmarkEnd w:id="15"/>
      <w:bookmarkEnd w:id="16"/>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64"/>
        <w:gridCol w:w="5715"/>
      </w:tblGrid>
      <w:tr w:rsidR="009B11F2" w:rsidRPr="001917D5" w14:paraId="72432A75" w14:textId="77777777" w:rsidTr="0093466B">
        <w:trPr>
          <w:cantSplit/>
        </w:trPr>
        <w:tc>
          <w:tcPr>
            <w:tcW w:w="8079" w:type="dxa"/>
            <w:gridSpan w:val="2"/>
            <w:shd w:val="pct15" w:color="000000" w:fill="FFFFFF"/>
            <w:hideMark/>
          </w:tcPr>
          <w:p w14:paraId="72432A74" w14:textId="77777777" w:rsidR="009B11F2" w:rsidRPr="001917D5" w:rsidRDefault="009B11F2" w:rsidP="00A67B1C">
            <w:pPr>
              <w:jc w:val="left"/>
              <w:rPr>
                <w:sz w:val="20"/>
              </w:rPr>
            </w:pPr>
            <w:r w:rsidRPr="001917D5">
              <w:rPr>
                <w:sz w:val="20"/>
              </w:rPr>
              <w:t>Functional owner(s)</w:t>
            </w:r>
            <w:r w:rsidR="0063530C" w:rsidRPr="001917D5">
              <w:rPr>
                <w:sz w:val="20"/>
              </w:rPr>
              <w:t xml:space="preserve">: </w:t>
            </w:r>
            <w:r w:rsidR="00A67B1C">
              <w:rPr>
                <w:sz w:val="20"/>
              </w:rPr>
              <w:t>Karthik Ramanathan</w:t>
            </w:r>
          </w:p>
        </w:tc>
      </w:tr>
      <w:tr w:rsidR="009B11F2" w:rsidRPr="001917D5" w14:paraId="72432A77" w14:textId="77777777" w:rsidTr="0093466B">
        <w:trPr>
          <w:cantSplit/>
        </w:trPr>
        <w:tc>
          <w:tcPr>
            <w:tcW w:w="8079" w:type="dxa"/>
            <w:gridSpan w:val="2"/>
            <w:shd w:val="pct15" w:color="000000" w:fill="FFFFFF"/>
            <w:hideMark/>
          </w:tcPr>
          <w:p w14:paraId="72432A76" w14:textId="77777777" w:rsidR="009B11F2" w:rsidRPr="001917D5" w:rsidRDefault="009B11F2" w:rsidP="00F410B7">
            <w:pPr>
              <w:jc w:val="left"/>
              <w:rPr>
                <w:sz w:val="20"/>
              </w:rPr>
            </w:pPr>
            <w:r w:rsidRPr="001917D5">
              <w:rPr>
                <w:sz w:val="20"/>
              </w:rPr>
              <w:t>Technical Owner(s)</w:t>
            </w:r>
            <w:r w:rsidR="001D68AF">
              <w:rPr>
                <w:sz w:val="20"/>
              </w:rPr>
              <w:t xml:space="preserve">: </w:t>
            </w:r>
            <w:r w:rsidR="00F04598">
              <w:rPr>
                <w:sz w:val="20"/>
              </w:rPr>
              <w:t>Sekhar Reddy Karnat</w:t>
            </w:r>
          </w:p>
        </w:tc>
      </w:tr>
      <w:tr w:rsidR="009B11F2" w:rsidRPr="001917D5" w14:paraId="72432A7A" w14:textId="77777777" w:rsidTr="0093466B">
        <w:tc>
          <w:tcPr>
            <w:tcW w:w="2364" w:type="dxa"/>
            <w:hideMark/>
          </w:tcPr>
          <w:p w14:paraId="72432A78" w14:textId="77777777" w:rsidR="009B11F2" w:rsidRPr="001917D5" w:rsidRDefault="009B11F2" w:rsidP="00F410B7">
            <w:pPr>
              <w:jc w:val="left"/>
              <w:rPr>
                <w:sz w:val="20"/>
              </w:rPr>
            </w:pPr>
            <w:r w:rsidRPr="001917D5">
              <w:rPr>
                <w:sz w:val="20"/>
              </w:rPr>
              <w:t xml:space="preserve">Current Version: </w:t>
            </w:r>
          </w:p>
        </w:tc>
        <w:tc>
          <w:tcPr>
            <w:tcW w:w="5715" w:type="dxa"/>
          </w:tcPr>
          <w:p w14:paraId="72432A79" w14:textId="77777777" w:rsidR="009B11F2" w:rsidRPr="001917D5" w:rsidRDefault="007655C2" w:rsidP="00F410B7">
            <w:pPr>
              <w:jc w:val="left"/>
              <w:rPr>
                <w:sz w:val="20"/>
              </w:rPr>
            </w:pPr>
            <w:r>
              <w:rPr>
                <w:sz w:val="20"/>
              </w:rPr>
              <w:t>1.</w:t>
            </w:r>
            <w:r w:rsidR="00A67B1C">
              <w:rPr>
                <w:sz w:val="20"/>
              </w:rPr>
              <w:t>1</w:t>
            </w:r>
          </w:p>
        </w:tc>
      </w:tr>
      <w:tr w:rsidR="009B11F2" w:rsidRPr="001917D5" w14:paraId="72432A7D" w14:textId="77777777" w:rsidTr="0093466B">
        <w:tc>
          <w:tcPr>
            <w:tcW w:w="2364" w:type="dxa"/>
            <w:hideMark/>
          </w:tcPr>
          <w:p w14:paraId="72432A7B" w14:textId="77777777" w:rsidR="009B11F2" w:rsidRPr="001917D5" w:rsidRDefault="009B11F2" w:rsidP="00F410B7">
            <w:pPr>
              <w:jc w:val="left"/>
              <w:rPr>
                <w:sz w:val="20"/>
              </w:rPr>
            </w:pPr>
            <w:r w:rsidRPr="001917D5">
              <w:rPr>
                <w:sz w:val="20"/>
              </w:rPr>
              <w:t>Date Last Updated:</w:t>
            </w:r>
          </w:p>
        </w:tc>
        <w:tc>
          <w:tcPr>
            <w:tcW w:w="5715" w:type="dxa"/>
          </w:tcPr>
          <w:p w14:paraId="72432A7C" w14:textId="63819482" w:rsidR="009B11F2" w:rsidRPr="001917D5" w:rsidRDefault="00AF67CC" w:rsidP="00F410B7">
            <w:pPr>
              <w:jc w:val="left"/>
              <w:rPr>
                <w:sz w:val="20"/>
              </w:rPr>
            </w:pPr>
            <w:r>
              <w:rPr>
                <w:sz w:val="20"/>
              </w:rPr>
              <w:fldChar w:fldCharType="begin"/>
            </w:r>
            <w:r>
              <w:rPr>
                <w:sz w:val="20"/>
              </w:rPr>
              <w:instrText xml:space="preserve"> DATE \@ "M/d/yyyy h:mm am/pm" </w:instrText>
            </w:r>
            <w:r>
              <w:rPr>
                <w:sz w:val="20"/>
              </w:rPr>
              <w:fldChar w:fldCharType="separate"/>
            </w:r>
            <w:r w:rsidR="00314AA0">
              <w:rPr>
                <w:noProof/>
                <w:sz w:val="20"/>
              </w:rPr>
              <w:t>10/9/2015 6:43 AM</w:t>
            </w:r>
            <w:r>
              <w:rPr>
                <w:sz w:val="20"/>
              </w:rPr>
              <w:fldChar w:fldCharType="end"/>
            </w:r>
          </w:p>
        </w:tc>
      </w:tr>
    </w:tbl>
    <w:p w14:paraId="72432A7E" w14:textId="77777777" w:rsidR="00255BE1" w:rsidRPr="00513C50" w:rsidRDefault="00255BE1" w:rsidP="00F410B7">
      <w:pPr>
        <w:jc w:val="left"/>
        <w:rPr>
          <w:b/>
          <w:i/>
        </w:rPr>
      </w:pPr>
      <w:bookmarkStart w:id="17" w:name="_Toc328148574"/>
    </w:p>
    <w:p w14:paraId="72432A7F" w14:textId="77777777" w:rsidR="009B11F2" w:rsidRPr="00513C50" w:rsidRDefault="009B11F2" w:rsidP="00F410B7">
      <w:pPr>
        <w:jc w:val="left"/>
        <w:rPr>
          <w:b/>
          <w:i/>
        </w:rPr>
      </w:pPr>
      <w:r w:rsidRPr="00513C50">
        <w:rPr>
          <w:b/>
          <w:i/>
        </w:rPr>
        <w:t>Version Control</w:t>
      </w:r>
      <w:bookmarkEnd w:id="17"/>
    </w:p>
    <w:tbl>
      <w:tblPr>
        <w:tblW w:w="10474" w:type="dxa"/>
        <w:tblInd w:w="-87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1058"/>
        <w:gridCol w:w="1512"/>
        <w:gridCol w:w="1810"/>
        <w:gridCol w:w="6094"/>
      </w:tblGrid>
      <w:tr w:rsidR="009B11F2" w:rsidRPr="001917D5" w14:paraId="72432A84" w14:textId="77777777" w:rsidTr="00AF67CC">
        <w:trPr>
          <w:trHeight w:val="336"/>
        </w:trPr>
        <w:tc>
          <w:tcPr>
            <w:tcW w:w="1058" w:type="dxa"/>
            <w:tcBorders>
              <w:top w:val="single" w:sz="6" w:space="0" w:color="auto"/>
              <w:left w:val="single" w:sz="6" w:space="0" w:color="auto"/>
              <w:bottom w:val="single" w:sz="6" w:space="0" w:color="auto"/>
              <w:right w:val="single" w:sz="6" w:space="0" w:color="auto"/>
            </w:tcBorders>
            <w:shd w:val="pct15" w:color="000000" w:fill="FFFFFF"/>
            <w:hideMark/>
          </w:tcPr>
          <w:p w14:paraId="72432A80" w14:textId="77777777" w:rsidR="009B11F2" w:rsidRPr="001917D5" w:rsidRDefault="0063530C" w:rsidP="00F410B7">
            <w:pPr>
              <w:jc w:val="left"/>
              <w:rPr>
                <w:sz w:val="20"/>
              </w:rPr>
            </w:pPr>
            <w:r w:rsidRPr="001917D5">
              <w:rPr>
                <w:sz w:val="20"/>
              </w:rPr>
              <w:t>Version</w:t>
            </w:r>
          </w:p>
        </w:tc>
        <w:tc>
          <w:tcPr>
            <w:tcW w:w="1512" w:type="dxa"/>
            <w:tcBorders>
              <w:top w:val="single" w:sz="6" w:space="0" w:color="auto"/>
              <w:left w:val="single" w:sz="6" w:space="0" w:color="auto"/>
              <w:bottom w:val="single" w:sz="6" w:space="0" w:color="auto"/>
              <w:right w:val="single" w:sz="6" w:space="0" w:color="auto"/>
            </w:tcBorders>
            <w:shd w:val="pct15" w:color="000000" w:fill="FFFFFF"/>
            <w:hideMark/>
          </w:tcPr>
          <w:p w14:paraId="72432A81" w14:textId="77777777" w:rsidR="009B11F2" w:rsidRPr="001917D5" w:rsidRDefault="009B11F2" w:rsidP="00F410B7">
            <w:pPr>
              <w:jc w:val="left"/>
              <w:rPr>
                <w:sz w:val="20"/>
              </w:rPr>
            </w:pPr>
            <w:r w:rsidRPr="001917D5">
              <w:rPr>
                <w:sz w:val="20"/>
              </w:rPr>
              <w:t>Date Updated</w:t>
            </w:r>
          </w:p>
        </w:tc>
        <w:tc>
          <w:tcPr>
            <w:tcW w:w="1810" w:type="dxa"/>
            <w:tcBorders>
              <w:top w:val="single" w:sz="6" w:space="0" w:color="auto"/>
              <w:left w:val="single" w:sz="6" w:space="0" w:color="auto"/>
              <w:bottom w:val="single" w:sz="6" w:space="0" w:color="auto"/>
              <w:right w:val="single" w:sz="6" w:space="0" w:color="auto"/>
            </w:tcBorders>
            <w:shd w:val="pct15" w:color="000000" w:fill="FFFFFF"/>
            <w:hideMark/>
          </w:tcPr>
          <w:p w14:paraId="72432A82" w14:textId="77777777" w:rsidR="009B11F2" w:rsidRPr="001917D5" w:rsidRDefault="009B11F2" w:rsidP="00F410B7">
            <w:pPr>
              <w:jc w:val="left"/>
              <w:rPr>
                <w:sz w:val="20"/>
              </w:rPr>
            </w:pPr>
            <w:r w:rsidRPr="001917D5">
              <w:rPr>
                <w:sz w:val="20"/>
              </w:rPr>
              <w:t>Revision Author</w:t>
            </w:r>
          </w:p>
        </w:tc>
        <w:tc>
          <w:tcPr>
            <w:tcW w:w="6094" w:type="dxa"/>
            <w:tcBorders>
              <w:top w:val="single" w:sz="6" w:space="0" w:color="auto"/>
              <w:left w:val="single" w:sz="6" w:space="0" w:color="auto"/>
              <w:bottom w:val="single" w:sz="6" w:space="0" w:color="auto"/>
              <w:right w:val="single" w:sz="6" w:space="0" w:color="auto"/>
            </w:tcBorders>
            <w:shd w:val="pct15" w:color="000000" w:fill="FFFFFF"/>
            <w:hideMark/>
          </w:tcPr>
          <w:p w14:paraId="72432A83" w14:textId="77777777" w:rsidR="009B11F2" w:rsidRPr="001917D5" w:rsidRDefault="009B11F2" w:rsidP="00F410B7">
            <w:pPr>
              <w:jc w:val="left"/>
              <w:rPr>
                <w:sz w:val="20"/>
              </w:rPr>
            </w:pPr>
            <w:r w:rsidRPr="001917D5">
              <w:rPr>
                <w:sz w:val="20"/>
              </w:rPr>
              <w:t>Summary of Major Changes Made</w:t>
            </w:r>
          </w:p>
        </w:tc>
      </w:tr>
      <w:tr w:rsidR="000F0C24" w:rsidRPr="001917D5" w14:paraId="72432A89" w14:textId="77777777" w:rsidTr="00AF67CC">
        <w:tc>
          <w:tcPr>
            <w:tcW w:w="1058" w:type="dxa"/>
            <w:tcBorders>
              <w:top w:val="single" w:sz="6" w:space="0" w:color="auto"/>
              <w:left w:val="single" w:sz="6" w:space="0" w:color="auto"/>
              <w:bottom w:val="single" w:sz="6" w:space="0" w:color="auto"/>
              <w:right w:val="single" w:sz="6" w:space="0" w:color="auto"/>
            </w:tcBorders>
          </w:tcPr>
          <w:p w14:paraId="72432A85" w14:textId="77777777" w:rsidR="000F0C24" w:rsidRPr="001917D5" w:rsidRDefault="000F0C24" w:rsidP="000F0C24">
            <w:pPr>
              <w:jc w:val="left"/>
              <w:rPr>
                <w:sz w:val="20"/>
              </w:rPr>
            </w:pPr>
            <w:r>
              <w:rPr>
                <w:sz w:val="20"/>
              </w:rPr>
              <w:t>0.1</w:t>
            </w:r>
          </w:p>
        </w:tc>
        <w:tc>
          <w:tcPr>
            <w:tcW w:w="1512" w:type="dxa"/>
            <w:tcBorders>
              <w:top w:val="single" w:sz="6" w:space="0" w:color="auto"/>
              <w:left w:val="single" w:sz="6" w:space="0" w:color="auto"/>
              <w:bottom w:val="single" w:sz="6" w:space="0" w:color="auto"/>
              <w:right w:val="single" w:sz="6" w:space="0" w:color="auto"/>
            </w:tcBorders>
          </w:tcPr>
          <w:p w14:paraId="72432A86" w14:textId="77777777" w:rsidR="000F0C24" w:rsidRPr="001917D5" w:rsidRDefault="000F0C24" w:rsidP="000F0C24">
            <w:pPr>
              <w:jc w:val="left"/>
              <w:rPr>
                <w:sz w:val="20"/>
              </w:rPr>
            </w:pPr>
            <w:r>
              <w:rPr>
                <w:sz w:val="20"/>
              </w:rPr>
              <w:t>14-Apr-2015</w:t>
            </w:r>
          </w:p>
        </w:tc>
        <w:tc>
          <w:tcPr>
            <w:tcW w:w="1810" w:type="dxa"/>
            <w:tcBorders>
              <w:top w:val="single" w:sz="6" w:space="0" w:color="auto"/>
              <w:left w:val="single" w:sz="6" w:space="0" w:color="auto"/>
              <w:bottom w:val="single" w:sz="6" w:space="0" w:color="auto"/>
              <w:right w:val="single" w:sz="6" w:space="0" w:color="auto"/>
            </w:tcBorders>
          </w:tcPr>
          <w:p w14:paraId="72432A87" w14:textId="77777777" w:rsidR="000F0C24" w:rsidRDefault="000F0C24" w:rsidP="000F0C24">
            <w:pPr>
              <w:jc w:val="left"/>
            </w:pPr>
            <w:r w:rsidRPr="001E630E">
              <w:rPr>
                <w:sz w:val="20"/>
              </w:rPr>
              <w:t>Sekhar Reddy Karnat</w:t>
            </w:r>
          </w:p>
        </w:tc>
        <w:tc>
          <w:tcPr>
            <w:tcW w:w="6094" w:type="dxa"/>
            <w:tcBorders>
              <w:top w:val="single" w:sz="6" w:space="0" w:color="auto"/>
              <w:left w:val="single" w:sz="6" w:space="0" w:color="auto"/>
              <w:bottom w:val="single" w:sz="6" w:space="0" w:color="auto"/>
              <w:right w:val="single" w:sz="6" w:space="0" w:color="auto"/>
            </w:tcBorders>
          </w:tcPr>
          <w:p w14:paraId="72432A88" w14:textId="77777777" w:rsidR="000F0C24" w:rsidRPr="001917D5" w:rsidRDefault="000F0C24" w:rsidP="000F0C24">
            <w:pPr>
              <w:jc w:val="left"/>
              <w:rPr>
                <w:sz w:val="20"/>
              </w:rPr>
            </w:pPr>
            <w:r>
              <w:rPr>
                <w:sz w:val="20"/>
              </w:rPr>
              <w:t>Initial draft</w:t>
            </w:r>
          </w:p>
        </w:tc>
      </w:tr>
      <w:tr w:rsidR="000F0C24" w:rsidRPr="001917D5" w14:paraId="72432A8E" w14:textId="77777777" w:rsidTr="00AF67CC">
        <w:tc>
          <w:tcPr>
            <w:tcW w:w="1058" w:type="dxa"/>
            <w:tcBorders>
              <w:top w:val="single" w:sz="6" w:space="0" w:color="auto"/>
              <w:left w:val="single" w:sz="6" w:space="0" w:color="auto"/>
              <w:bottom w:val="single" w:sz="6" w:space="0" w:color="auto"/>
              <w:right w:val="single" w:sz="6" w:space="0" w:color="auto"/>
            </w:tcBorders>
          </w:tcPr>
          <w:p w14:paraId="72432A8A" w14:textId="77777777" w:rsidR="000F0C24" w:rsidRDefault="000F0C24" w:rsidP="000F0C24">
            <w:pPr>
              <w:jc w:val="left"/>
              <w:rPr>
                <w:sz w:val="20"/>
              </w:rPr>
            </w:pPr>
            <w:r>
              <w:rPr>
                <w:sz w:val="20"/>
              </w:rPr>
              <w:t>0.2</w:t>
            </w:r>
          </w:p>
        </w:tc>
        <w:tc>
          <w:tcPr>
            <w:tcW w:w="1512" w:type="dxa"/>
            <w:tcBorders>
              <w:top w:val="single" w:sz="6" w:space="0" w:color="auto"/>
              <w:left w:val="single" w:sz="6" w:space="0" w:color="auto"/>
              <w:bottom w:val="single" w:sz="6" w:space="0" w:color="auto"/>
              <w:right w:val="single" w:sz="6" w:space="0" w:color="auto"/>
            </w:tcBorders>
          </w:tcPr>
          <w:p w14:paraId="72432A8B" w14:textId="77777777" w:rsidR="000F0C24" w:rsidRDefault="000F0C24" w:rsidP="000F0C24">
            <w:pPr>
              <w:jc w:val="left"/>
              <w:rPr>
                <w:sz w:val="20"/>
              </w:rPr>
            </w:pPr>
            <w:r>
              <w:rPr>
                <w:sz w:val="20"/>
              </w:rPr>
              <w:t>16-Apr-2015</w:t>
            </w:r>
          </w:p>
        </w:tc>
        <w:tc>
          <w:tcPr>
            <w:tcW w:w="1810" w:type="dxa"/>
            <w:tcBorders>
              <w:top w:val="single" w:sz="6" w:space="0" w:color="auto"/>
              <w:left w:val="single" w:sz="6" w:space="0" w:color="auto"/>
              <w:bottom w:val="single" w:sz="6" w:space="0" w:color="auto"/>
              <w:right w:val="single" w:sz="6" w:space="0" w:color="auto"/>
            </w:tcBorders>
          </w:tcPr>
          <w:p w14:paraId="72432A8C" w14:textId="77777777" w:rsidR="000F0C24" w:rsidRDefault="000F0C24" w:rsidP="000F0C24">
            <w:pPr>
              <w:jc w:val="left"/>
            </w:pPr>
            <w:r w:rsidRPr="001E630E">
              <w:rPr>
                <w:sz w:val="20"/>
              </w:rPr>
              <w:t>Sekhar Reddy Karnat</w:t>
            </w:r>
          </w:p>
        </w:tc>
        <w:tc>
          <w:tcPr>
            <w:tcW w:w="6094" w:type="dxa"/>
            <w:tcBorders>
              <w:top w:val="single" w:sz="6" w:space="0" w:color="auto"/>
              <w:left w:val="single" w:sz="6" w:space="0" w:color="auto"/>
              <w:bottom w:val="single" w:sz="6" w:space="0" w:color="auto"/>
              <w:right w:val="single" w:sz="6" w:space="0" w:color="auto"/>
            </w:tcBorders>
          </w:tcPr>
          <w:p w14:paraId="72432A8D" w14:textId="77777777" w:rsidR="000F0C24" w:rsidRDefault="000F0C24" w:rsidP="00842A6F">
            <w:pPr>
              <w:jc w:val="left"/>
              <w:rPr>
                <w:sz w:val="20"/>
              </w:rPr>
            </w:pPr>
            <w:r w:rsidRPr="00242960">
              <w:rPr>
                <w:sz w:val="20"/>
              </w:rPr>
              <w:t>Updated the doc</w:t>
            </w:r>
            <w:r w:rsidR="00842A6F">
              <w:rPr>
                <w:sz w:val="20"/>
              </w:rPr>
              <w:t>ument as per review comments</w:t>
            </w:r>
          </w:p>
        </w:tc>
      </w:tr>
      <w:tr w:rsidR="000F0C24" w:rsidRPr="001917D5" w14:paraId="72432A93" w14:textId="77777777" w:rsidTr="00AF67CC">
        <w:tc>
          <w:tcPr>
            <w:tcW w:w="1058" w:type="dxa"/>
            <w:tcBorders>
              <w:top w:val="single" w:sz="6" w:space="0" w:color="auto"/>
              <w:left w:val="single" w:sz="6" w:space="0" w:color="auto"/>
              <w:bottom w:val="single" w:sz="6" w:space="0" w:color="auto"/>
              <w:right w:val="single" w:sz="6" w:space="0" w:color="auto"/>
            </w:tcBorders>
          </w:tcPr>
          <w:p w14:paraId="72432A8F" w14:textId="77777777" w:rsidR="000F0C24" w:rsidRDefault="000F0C24" w:rsidP="000F0C24">
            <w:pPr>
              <w:jc w:val="left"/>
              <w:rPr>
                <w:sz w:val="20"/>
              </w:rPr>
            </w:pPr>
            <w:r>
              <w:rPr>
                <w:sz w:val="20"/>
              </w:rPr>
              <w:t>0.3</w:t>
            </w:r>
          </w:p>
        </w:tc>
        <w:tc>
          <w:tcPr>
            <w:tcW w:w="1512" w:type="dxa"/>
            <w:tcBorders>
              <w:top w:val="single" w:sz="6" w:space="0" w:color="auto"/>
              <w:left w:val="single" w:sz="6" w:space="0" w:color="auto"/>
              <w:bottom w:val="single" w:sz="6" w:space="0" w:color="auto"/>
              <w:right w:val="single" w:sz="6" w:space="0" w:color="auto"/>
            </w:tcBorders>
          </w:tcPr>
          <w:p w14:paraId="72432A90" w14:textId="77777777" w:rsidR="000F0C24" w:rsidRDefault="000F0C24" w:rsidP="000F0C24">
            <w:pPr>
              <w:jc w:val="left"/>
              <w:rPr>
                <w:sz w:val="20"/>
              </w:rPr>
            </w:pPr>
            <w:r>
              <w:rPr>
                <w:sz w:val="20"/>
              </w:rPr>
              <w:t>21-Apr-2015</w:t>
            </w:r>
          </w:p>
        </w:tc>
        <w:tc>
          <w:tcPr>
            <w:tcW w:w="1810" w:type="dxa"/>
            <w:tcBorders>
              <w:top w:val="single" w:sz="6" w:space="0" w:color="auto"/>
              <w:left w:val="single" w:sz="6" w:space="0" w:color="auto"/>
              <w:bottom w:val="single" w:sz="6" w:space="0" w:color="auto"/>
              <w:right w:val="single" w:sz="6" w:space="0" w:color="auto"/>
            </w:tcBorders>
          </w:tcPr>
          <w:p w14:paraId="72432A91" w14:textId="77777777" w:rsidR="000F0C24" w:rsidRDefault="000F0C24" w:rsidP="000F0C24">
            <w:pPr>
              <w:jc w:val="left"/>
            </w:pPr>
            <w:r w:rsidRPr="001E630E">
              <w:rPr>
                <w:sz w:val="20"/>
              </w:rPr>
              <w:t>Sekhar Reddy Karnat</w:t>
            </w:r>
          </w:p>
        </w:tc>
        <w:tc>
          <w:tcPr>
            <w:tcW w:w="6094" w:type="dxa"/>
            <w:tcBorders>
              <w:top w:val="single" w:sz="6" w:space="0" w:color="auto"/>
              <w:left w:val="single" w:sz="6" w:space="0" w:color="auto"/>
              <w:bottom w:val="single" w:sz="6" w:space="0" w:color="auto"/>
              <w:right w:val="single" w:sz="6" w:space="0" w:color="auto"/>
            </w:tcBorders>
          </w:tcPr>
          <w:p w14:paraId="72432A92" w14:textId="77777777" w:rsidR="000F0C24" w:rsidRPr="00F04598" w:rsidRDefault="000F0C24" w:rsidP="00842A6F">
            <w:pPr>
              <w:jc w:val="left"/>
              <w:rPr>
                <w:sz w:val="20"/>
              </w:rPr>
            </w:pPr>
            <w:r w:rsidRPr="00242960">
              <w:rPr>
                <w:sz w:val="20"/>
              </w:rPr>
              <w:t xml:space="preserve">Updated the document </w:t>
            </w:r>
            <w:r w:rsidR="00842A6F">
              <w:rPr>
                <w:sz w:val="20"/>
              </w:rPr>
              <w:t>for section 3.1 to indicate the appropriate attributes</w:t>
            </w:r>
          </w:p>
        </w:tc>
      </w:tr>
      <w:tr w:rsidR="004007C3" w:rsidRPr="001917D5" w14:paraId="72432A98" w14:textId="77777777" w:rsidTr="00AF67CC">
        <w:tc>
          <w:tcPr>
            <w:tcW w:w="1058" w:type="dxa"/>
            <w:tcBorders>
              <w:top w:val="single" w:sz="6" w:space="0" w:color="auto"/>
              <w:left w:val="single" w:sz="6" w:space="0" w:color="auto"/>
              <w:bottom w:val="single" w:sz="6" w:space="0" w:color="auto"/>
              <w:right w:val="single" w:sz="6" w:space="0" w:color="auto"/>
            </w:tcBorders>
          </w:tcPr>
          <w:p w14:paraId="72432A94" w14:textId="77777777" w:rsidR="004007C3" w:rsidRDefault="00B83FBC" w:rsidP="00F410B7">
            <w:pPr>
              <w:jc w:val="left"/>
              <w:rPr>
                <w:sz w:val="20"/>
              </w:rPr>
            </w:pPr>
            <w:r>
              <w:rPr>
                <w:sz w:val="20"/>
              </w:rPr>
              <w:t>0.4</w:t>
            </w:r>
          </w:p>
        </w:tc>
        <w:tc>
          <w:tcPr>
            <w:tcW w:w="1512" w:type="dxa"/>
            <w:tcBorders>
              <w:top w:val="single" w:sz="6" w:space="0" w:color="auto"/>
              <w:left w:val="single" w:sz="6" w:space="0" w:color="auto"/>
              <w:bottom w:val="single" w:sz="6" w:space="0" w:color="auto"/>
              <w:right w:val="single" w:sz="6" w:space="0" w:color="auto"/>
            </w:tcBorders>
          </w:tcPr>
          <w:p w14:paraId="72432A95" w14:textId="77777777" w:rsidR="004007C3" w:rsidRDefault="00B83FBC" w:rsidP="00F410B7">
            <w:pPr>
              <w:jc w:val="left"/>
              <w:rPr>
                <w:sz w:val="20"/>
              </w:rPr>
            </w:pPr>
            <w:r>
              <w:rPr>
                <w:sz w:val="20"/>
              </w:rPr>
              <w:t>23-Apr-2015</w:t>
            </w:r>
          </w:p>
        </w:tc>
        <w:tc>
          <w:tcPr>
            <w:tcW w:w="1810" w:type="dxa"/>
            <w:tcBorders>
              <w:top w:val="single" w:sz="6" w:space="0" w:color="auto"/>
              <w:left w:val="single" w:sz="6" w:space="0" w:color="auto"/>
              <w:bottom w:val="single" w:sz="6" w:space="0" w:color="auto"/>
              <w:right w:val="single" w:sz="6" w:space="0" w:color="auto"/>
            </w:tcBorders>
          </w:tcPr>
          <w:p w14:paraId="72432A96" w14:textId="77777777" w:rsidR="004007C3" w:rsidRDefault="00B83FBC" w:rsidP="00F410B7">
            <w:pPr>
              <w:jc w:val="left"/>
              <w:rPr>
                <w:sz w:val="20"/>
              </w:rPr>
            </w:pPr>
            <w:r>
              <w:rPr>
                <w:sz w:val="20"/>
              </w:rPr>
              <w:t>Narayana Velaga</w:t>
            </w:r>
          </w:p>
        </w:tc>
        <w:tc>
          <w:tcPr>
            <w:tcW w:w="6094" w:type="dxa"/>
            <w:tcBorders>
              <w:top w:val="single" w:sz="6" w:space="0" w:color="auto"/>
              <w:left w:val="single" w:sz="6" w:space="0" w:color="auto"/>
              <w:bottom w:val="single" w:sz="6" w:space="0" w:color="auto"/>
              <w:right w:val="single" w:sz="6" w:space="0" w:color="auto"/>
            </w:tcBorders>
          </w:tcPr>
          <w:p w14:paraId="72432A97" w14:textId="77777777" w:rsidR="004007C3" w:rsidRDefault="00B83FBC" w:rsidP="00F410B7">
            <w:pPr>
              <w:jc w:val="left"/>
              <w:rPr>
                <w:sz w:val="20"/>
              </w:rPr>
            </w:pPr>
            <w:r>
              <w:rPr>
                <w:sz w:val="20"/>
              </w:rPr>
              <w:t>Updated the wsdl as per Marks comments to include service availability check service</w:t>
            </w:r>
          </w:p>
        </w:tc>
      </w:tr>
      <w:tr w:rsidR="00064965" w:rsidRPr="001917D5" w14:paraId="72432A9D" w14:textId="77777777" w:rsidTr="00AF67CC">
        <w:tc>
          <w:tcPr>
            <w:tcW w:w="1058" w:type="dxa"/>
            <w:tcBorders>
              <w:top w:val="single" w:sz="6" w:space="0" w:color="auto"/>
              <w:left w:val="single" w:sz="6" w:space="0" w:color="auto"/>
              <w:bottom w:val="single" w:sz="6" w:space="0" w:color="auto"/>
              <w:right w:val="single" w:sz="6" w:space="0" w:color="auto"/>
            </w:tcBorders>
          </w:tcPr>
          <w:p w14:paraId="72432A99" w14:textId="77777777" w:rsidR="00064965" w:rsidRDefault="00064965" w:rsidP="00F410B7">
            <w:pPr>
              <w:jc w:val="left"/>
              <w:rPr>
                <w:sz w:val="20"/>
              </w:rPr>
            </w:pPr>
            <w:r>
              <w:rPr>
                <w:sz w:val="20"/>
              </w:rPr>
              <w:t>0.5</w:t>
            </w:r>
          </w:p>
        </w:tc>
        <w:tc>
          <w:tcPr>
            <w:tcW w:w="1512" w:type="dxa"/>
            <w:tcBorders>
              <w:top w:val="single" w:sz="6" w:space="0" w:color="auto"/>
              <w:left w:val="single" w:sz="6" w:space="0" w:color="auto"/>
              <w:bottom w:val="single" w:sz="6" w:space="0" w:color="auto"/>
              <w:right w:val="single" w:sz="6" w:space="0" w:color="auto"/>
            </w:tcBorders>
          </w:tcPr>
          <w:p w14:paraId="72432A9A" w14:textId="77777777" w:rsidR="00064965" w:rsidRDefault="00064965" w:rsidP="00F410B7">
            <w:pPr>
              <w:jc w:val="left"/>
              <w:rPr>
                <w:sz w:val="20"/>
              </w:rPr>
            </w:pPr>
            <w:r>
              <w:rPr>
                <w:sz w:val="20"/>
              </w:rPr>
              <w:t>24-Apr-2015</w:t>
            </w:r>
          </w:p>
        </w:tc>
        <w:tc>
          <w:tcPr>
            <w:tcW w:w="1810" w:type="dxa"/>
            <w:tcBorders>
              <w:top w:val="single" w:sz="6" w:space="0" w:color="auto"/>
              <w:left w:val="single" w:sz="6" w:space="0" w:color="auto"/>
              <w:bottom w:val="single" w:sz="6" w:space="0" w:color="auto"/>
              <w:right w:val="single" w:sz="6" w:space="0" w:color="auto"/>
            </w:tcBorders>
          </w:tcPr>
          <w:p w14:paraId="72432A9B" w14:textId="77777777" w:rsidR="00064965" w:rsidRDefault="00064965" w:rsidP="00F410B7">
            <w:pPr>
              <w:jc w:val="left"/>
              <w:rPr>
                <w:sz w:val="20"/>
              </w:rPr>
            </w:pPr>
            <w:r>
              <w:rPr>
                <w:sz w:val="20"/>
              </w:rPr>
              <w:t>Narayana Velaga</w:t>
            </w:r>
          </w:p>
        </w:tc>
        <w:tc>
          <w:tcPr>
            <w:tcW w:w="6094" w:type="dxa"/>
            <w:tcBorders>
              <w:top w:val="single" w:sz="6" w:space="0" w:color="auto"/>
              <w:left w:val="single" w:sz="6" w:space="0" w:color="auto"/>
              <w:bottom w:val="single" w:sz="6" w:space="0" w:color="auto"/>
              <w:right w:val="single" w:sz="6" w:space="0" w:color="auto"/>
            </w:tcBorders>
          </w:tcPr>
          <w:p w14:paraId="72432A9C" w14:textId="77777777" w:rsidR="00064965" w:rsidRDefault="00064965" w:rsidP="00F410B7">
            <w:pPr>
              <w:jc w:val="left"/>
              <w:rPr>
                <w:sz w:val="20"/>
              </w:rPr>
            </w:pPr>
            <w:r>
              <w:rPr>
                <w:sz w:val="20"/>
              </w:rPr>
              <w:t>Section 3.1.5 updated to give details about the various faults</w:t>
            </w:r>
          </w:p>
        </w:tc>
      </w:tr>
      <w:tr w:rsidR="00FD2B89" w:rsidRPr="001917D5" w14:paraId="72432AA2" w14:textId="77777777" w:rsidTr="00AF67CC">
        <w:tc>
          <w:tcPr>
            <w:tcW w:w="1058" w:type="dxa"/>
            <w:tcBorders>
              <w:top w:val="single" w:sz="6" w:space="0" w:color="auto"/>
              <w:left w:val="single" w:sz="6" w:space="0" w:color="auto"/>
              <w:bottom w:val="single" w:sz="6" w:space="0" w:color="auto"/>
              <w:right w:val="single" w:sz="6" w:space="0" w:color="auto"/>
            </w:tcBorders>
          </w:tcPr>
          <w:p w14:paraId="72432A9E" w14:textId="77777777" w:rsidR="00FD2B89" w:rsidRDefault="00FD2B89" w:rsidP="00F410B7">
            <w:pPr>
              <w:jc w:val="left"/>
              <w:rPr>
                <w:sz w:val="20"/>
              </w:rPr>
            </w:pPr>
            <w:r>
              <w:rPr>
                <w:sz w:val="20"/>
              </w:rPr>
              <w:t>0.6</w:t>
            </w:r>
          </w:p>
        </w:tc>
        <w:tc>
          <w:tcPr>
            <w:tcW w:w="1512" w:type="dxa"/>
            <w:tcBorders>
              <w:top w:val="single" w:sz="6" w:space="0" w:color="auto"/>
              <w:left w:val="single" w:sz="6" w:space="0" w:color="auto"/>
              <w:bottom w:val="single" w:sz="6" w:space="0" w:color="auto"/>
              <w:right w:val="single" w:sz="6" w:space="0" w:color="auto"/>
            </w:tcBorders>
          </w:tcPr>
          <w:p w14:paraId="72432A9F" w14:textId="77777777" w:rsidR="00FD2B89" w:rsidRDefault="00FD2B89" w:rsidP="00F410B7">
            <w:pPr>
              <w:jc w:val="left"/>
              <w:rPr>
                <w:sz w:val="20"/>
              </w:rPr>
            </w:pPr>
            <w:r>
              <w:rPr>
                <w:sz w:val="20"/>
              </w:rPr>
              <w:t>27-Apr-2015</w:t>
            </w:r>
          </w:p>
        </w:tc>
        <w:tc>
          <w:tcPr>
            <w:tcW w:w="1810" w:type="dxa"/>
            <w:tcBorders>
              <w:top w:val="single" w:sz="6" w:space="0" w:color="auto"/>
              <w:left w:val="single" w:sz="6" w:space="0" w:color="auto"/>
              <w:bottom w:val="single" w:sz="6" w:space="0" w:color="auto"/>
              <w:right w:val="single" w:sz="6" w:space="0" w:color="auto"/>
            </w:tcBorders>
          </w:tcPr>
          <w:p w14:paraId="72432AA0" w14:textId="77777777" w:rsidR="00FD2B89" w:rsidRDefault="00FD2B89" w:rsidP="00F410B7">
            <w:pPr>
              <w:jc w:val="left"/>
              <w:rPr>
                <w:sz w:val="20"/>
              </w:rPr>
            </w:pPr>
            <w:r>
              <w:rPr>
                <w:sz w:val="20"/>
              </w:rPr>
              <w:t>Narayana Velaga</w:t>
            </w:r>
          </w:p>
        </w:tc>
        <w:tc>
          <w:tcPr>
            <w:tcW w:w="6094" w:type="dxa"/>
            <w:tcBorders>
              <w:top w:val="single" w:sz="6" w:space="0" w:color="auto"/>
              <w:left w:val="single" w:sz="6" w:space="0" w:color="auto"/>
              <w:bottom w:val="single" w:sz="6" w:space="0" w:color="auto"/>
              <w:right w:val="single" w:sz="6" w:space="0" w:color="auto"/>
            </w:tcBorders>
          </w:tcPr>
          <w:p w14:paraId="72432AA1" w14:textId="77777777" w:rsidR="00FD2B89" w:rsidRDefault="00FD2B89" w:rsidP="00F410B7">
            <w:pPr>
              <w:jc w:val="left"/>
              <w:rPr>
                <w:sz w:val="20"/>
              </w:rPr>
            </w:pPr>
            <w:r>
              <w:rPr>
                <w:sz w:val="20"/>
              </w:rPr>
              <w:t xml:space="preserve">WSDL updated to reflect the folder structure and naming conventions </w:t>
            </w:r>
          </w:p>
        </w:tc>
      </w:tr>
      <w:tr w:rsidR="007655C2" w:rsidRPr="001917D5" w14:paraId="72432AA7" w14:textId="77777777" w:rsidTr="00AF67CC">
        <w:tc>
          <w:tcPr>
            <w:tcW w:w="1058" w:type="dxa"/>
            <w:tcBorders>
              <w:top w:val="single" w:sz="6" w:space="0" w:color="auto"/>
              <w:left w:val="single" w:sz="6" w:space="0" w:color="auto"/>
              <w:bottom w:val="single" w:sz="6" w:space="0" w:color="auto"/>
              <w:right w:val="single" w:sz="6" w:space="0" w:color="auto"/>
            </w:tcBorders>
          </w:tcPr>
          <w:p w14:paraId="72432AA3" w14:textId="77777777" w:rsidR="007655C2" w:rsidRDefault="007655C2" w:rsidP="00F410B7">
            <w:pPr>
              <w:jc w:val="left"/>
              <w:rPr>
                <w:sz w:val="20"/>
              </w:rPr>
            </w:pPr>
            <w:r>
              <w:rPr>
                <w:sz w:val="20"/>
              </w:rPr>
              <w:t>1.0</w:t>
            </w:r>
          </w:p>
        </w:tc>
        <w:tc>
          <w:tcPr>
            <w:tcW w:w="1512" w:type="dxa"/>
            <w:tcBorders>
              <w:top w:val="single" w:sz="6" w:space="0" w:color="auto"/>
              <w:left w:val="single" w:sz="6" w:space="0" w:color="auto"/>
              <w:bottom w:val="single" w:sz="6" w:space="0" w:color="auto"/>
              <w:right w:val="single" w:sz="6" w:space="0" w:color="auto"/>
            </w:tcBorders>
          </w:tcPr>
          <w:p w14:paraId="72432AA4" w14:textId="77777777" w:rsidR="007655C2" w:rsidRDefault="007655C2" w:rsidP="00F410B7">
            <w:pPr>
              <w:jc w:val="left"/>
              <w:rPr>
                <w:sz w:val="20"/>
              </w:rPr>
            </w:pPr>
            <w:r>
              <w:rPr>
                <w:sz w:val="20"/>
              </w:rPr>
              <w:t>28-Apr-2015</w:t>
            </w:r>
          </w:p>
        </w:tc>
        <w:tc>
          <w:tcPr>
            <w:tcW w:w="1810" w:type="dxa"/>
            <w:tcBorders>
              <w:top w:val="single" w:sz="6" w:space="0" w:color="auto"/>
              <w:left w:val="single" w:sz="6" w:space="0" w:color="auto"/>
              <w:bottom w:val="single" w:sz="6" w:space="0" w:color="auto"/>
              <w:right w:val="single" w:sz="6" w:space="0" w:color="auto"/>
            </w:tcBorders>
          </w:tcPr>
          <w:p w14:paraId="72432AA5" w14:textId="77777777" w:rsidR="007655C2" w:rsidRDefault="007655C2" w:rsidP="00F410B7">
            <w:pPr>
              <w:jc w:val="left"/>
              <w:rPr>
                <w:sz w:val="20"/>
              </w:rPr>
            </w:pPr>
            <w:r>
              <w:rPr>
                <w:sz w:val="20"/>
              </w:rPr>
              <w:t>Narayana Velaga</w:t>
            </w:r>
          </w:p>
        </w:tc>
        <w:tc>
          <w:tcPr>
            <w:tcW w:w="6094" w:type="dxa"/>
            <w:tcBorders>
              <w:top w:val="single" w:sz="6" w:space="0" w:color="auto"/>
              <w:left w:val="single" w:sz="6" w:space="0" w:color="auto"/>
              <w:bottom w:val="single" w:sz="6" w:space="0" w:color="auto"/>
              <w:right w:val="single" w:sz="6" w:space="0" w:color="auto"/>
            </w:tcBorders>
          </w:tcPr>
          <w:p w14:paraId="72432AA6" w14:textId="77777777" w:rsidR="007655C2" w:rsidRDefault="007655C2" w:rsidP="00F410B7">
            <w:pPr>
              <w:jc w:val="left"/>
              <w:rPr>
                <w:sz w:val="20"/>
              </w:rPr>
            </w:pPr>
            <w:r>
              <w:rPr>
                <w:sz w:val="20"/>
              </w:rPr>
              <w:t>Baseline version after Mark Signoff</w:t>
            </w:r>
          </w:p>
        </w:tc>
      </w:tr>
      <w:tr w:rsidR="000B23AC" w:rsidRPr="001917D5" w14:paraId="72432AAC" w14:textId="77777777" w:rsidTr="00AF67CC">
        <w:tc>
          <w:tcPr>
            <w:tcW w:w="1058" w:type="dxa"/>
            <w:tcBorders>
              <w:top w:val="single" w:sz="6" w:space="0" w:color="auto"/>
              <w:left w:val="single" w:sz="6" w:space="0" w:color="auto"/>
              <w:bottom w:val="single" w:sz="6" w:space="0" w:color="auto"/>
              <w:right w:val="single" w:sz="6" w:space="0" w:color="auto"/>
            </w:tcBorders>
          </w:tcPr>
          <w:p w14:paraId="72432AA8" w14:textId="77777777" w:rsidR="000B23AC" w:rsidRDefault="000B23AC" w:rsidP="00F410B7">
            <w:pPr>
              <w:jc w:val="left"/>
              <w:rPr>
                <w:sz w:val="20"/>
              </w:rPr>
            </w:pPr>
            <w:r>
              <w:rPr>
                <w:sz w:val="20"/>
              </w:rPr>
              <w:t>1.1</w:t>
            </w:r>
          </w:p>
        </w:tc>
        <w:tc>
          <w:tcPr>
            <w:tcW w:w="1512" w:type="dxa"/>
            <w:tcBorders>
              <w:top w:val="single" w:sz="6" w:space="0" w:color="auto"/>
              <w:left w:val="single" w:sz="6" w:space="0" w:color="auto"/>
              <w:bottom w:val="single" w:sz="6" w:space="0" w:color="auto"/>
              <w:right w:val="single" w:sz="6" w:space="0" w:color="auto"/>
            </w:tcBorders>
          </w:tcPr>
          <w:p w14:paraId="72432AA9" w14:textId="77777777" w:rsidR="000B23AC" w:rsidRDefault="00AF67CC" w:rsidP="00F410B7">
            <w:pPr>
              <w:jc w:val="left"/>
              <w:rPr>
                <w:sz w:val="20"/>
              </w:rPr>
            </w:pPr>
            <w:r>
              <w:rPr>
                <w:sz w:val="20"/>
              </w:rPr>
              <w:t>05-Oct-2015</w:t>
            </w:r>
          </w:p>
        </w:tc>
        <w:tc>
          <w:tcPr>
            <w:tcW w:w="1810" w:type="dxa"/>
            <w:tcBorders>
              <w:top w:val="single" w:sz="6" w:space="0" w:color="auto"/>
              <w:left w:val="single" w:sz="6" w:space="0" w:color="auto"/>
              <w:bottom w:val="single" w:sz="6" w:space="0" w:color="auto"/>
              <w:right w:val="single" w:sz="6" w:space="0" w:color="auto"/>
            </w:tcBorders>
          </w:tcPr>
          <w:p w14:paraId="72432AAA" w14:textId="77777777" w:rsidR="000B23AC" w:rsidRDefault="000B23AC" w:rsidP="00F410B7">
            <w:pPr>
              <w:jc w:val="left"/>
              <w:rPr>
                <w:sz w:val="20"/>
              </w:rPr>
            </w:pPr>
            <w:r>
              <w:rPr>
                <w:sz w:val="20"/>
              </w:rPr>
              <w:t>Sekhar Karnat</w:t>
            </w:r>
          </w:p>
        </w:tc>
        <w:tc>
          <w:tcPr>
            <w:tcW w:w="6094" w:type="dxa"/>
            <w:tcBorders>
              <w:top w:val="single" w:sz="6" w:space="0" w:color="auto"/>
              <w:left w:val="single" w:sz="6" w:space="0" w:color="auto"/>
              <w:bottom w:val="single" w:sz="6" w:space="0" w:color="auto"/>
              <w:right w:val="single" w:sz="6" w:space="0" w:color="auto"/>
            </w:tcBorders>
          </w:tcPr>
          <w:p w14:paraId="72432AAB" w14:textId="77777777" w:rsidR="000B23AC" w:rsidRDefault="000B23AC" w:rsidP="00F410B7">
            <w:pPr>
              <w:jc w:val="left"/>
              <w:rPr>
                <w:sz w:val="20"/>
              </w:rPr>
            </w:pPr>
            <w:r>
              <w:rPr>
                <w:sz w:val="20"/>
              </w:rPr>
              <w:t>Added DPS in Request and Response</w:t>
            </w:r>
            <w:r w:rsidR="00A67B1C">
              <w:rPr>
                <w:sz w:val="20"/>
              </w:rPr>
              <w:t xml:space="preserve"> and </w:t>
            </w:r>
            <w:r w:rsidR="00A67B1C" w:rsidRPr="00A67B1C">
              <w:rPr>
                <w:sz w:val="20"/>
              </w:rPr>
              <w:t>Modified the existing PAFKey as ExtAddressKey. This is done to reflect the correct field name</w:t>
            </w:r>
          </w:p>
        </w:tc>
      </w:tr>
    </w:tbl>
    <w:p w14:paraId="72432AAD" w14:textId="77777777" w:rsidR="009B11F2" w:rsidRPr="00513C50" w:rsidRDefault="009B11F2" w:rsidP="00F410B7">
      <w:pPr>
        <w:jc w:val="left"/>
      </w:pPr>
    </w:p>
    <w:p w14:paraId="72432AAE" w14:textId="77777777" w:rsidR="009B11F2" w:rsidRPr="00AF67CC" w:rsidRDefault="009B11F2" w:rsidP="00F410B7">
      <w:pPr>
        <w:jc w:val="left"/>
        <w:rPr>
          <w:sz w:val="18"/>
          <w:szCs w:val="14"/>
        </w:rPr>
      </w:pPr>
      <w:r w:rsidRPr="00AF67CC">
        <w:rPr>
          <w:b/>
          <w:sz w:val="18"/>
          <w:szCs w:val="14"/>
        </w:rPr>
        <w:t>Note:</w:t>
      </w:r>
      <w:r w:rsidRPr="00AF67CC">
        <w:rPr>
          <w:sz w:val="18"/>
          <w:szCs w:val="14"/>
        </w:rPr>
        <w:t xml:space="preserve"> These documents are strictly for specific Virtusa</w:t>
      </w:r>
      <w:r w:rsidR="00472CA9" w:rsidRPr="00AF67CC">
        <w:rPr>
          <w:sz w:val="18"/>
          <w:szCs w:val="14"/>
        </w:rPr>
        <w:t>/Home</w:t>
      </w:r>
      <w:r w:rsidR="007F6776" w:rsidRPr="00AF67CC">
        <w:rPr>
          <w:sz w:val="18"/>
          <w:szCs w:val="14"/>
        </w:rPr>
        <w:t>S</w:t>
      </w:r>
      <w:r w:rsidR="00472CA9" w:rsidRPr="00AF67CC">
        <w:rPr>
          <w:sz w:val="18"/>
          <w:szCs w:val="14"/>
        </w:rPr>
        <w:t>erve</w:t>
      </w:r>
      <w:r w:rsidRPr="00AF67CC">
        <w:rPr>
          <w:sz w:val="18"/>
          <w:szCs w:val="14"/>
        </w:rPr>
        <w:t xml:space="preserve"> use only. They shall not be shared with an external party other than </w:t>
      </w:r>
      <w:r w:rsidR="00472CA9" w:rsidRPr="00AF67CC">
        <w:rPr>
          <w:sz w:val="18"/>
          <w:szCs w:val="14"/>
        </w:rPr>
        <w:t>HomeServe</w:t>
      </w:r>
      <w:r w:rsidRPr="00AF67CC">
        <w:rPr>
          <w:sz w:val="18"/>
          <w:szCs w:val="14"/>
        </w:rPr>
        <w:t xml:space="preserve">. These documents should always be kept securely and employees shall use reasonable care protecting these documents from unauthorized use or disclosure to a third party. This category also covers client intellectual property where Virtusa has a non-disclosure agreement with </w:t>
      </w:r>
      <w:r w:rsidR="00472CA9" w:rsidRPr="00AF67CC">
        <w:rPr>
          <w:sz w:val="18"/>
          <w:szCs w:val="14"/>
        </w:rPr>
        <w:t>HomeServe</w:t>
      </w:r>
      <w:r w:rsidRPr="00AF67CC">
        <w:rPr>
          <w:sz w:val="18"/>
          <w:szCs w:val="14"/>
        </w:rPr>
        <w:t>.</w:t>
      </w:r>
    </w:p>
    <w:p w14:paraId="72432AAF" w14:textId="77777777" w:rsidR="00773594" w:rsidRPr="00AF67CC" w:rsidRDefault="00773594" w:rsidP="00F410B7">
      <w:pPr>
        <w:jc w:val="left"/>
        <w:rPr>
          <w:b/>
          <w:sz w:val="18"/>
          <w:szCs w:val="14"/>
        </w:rPr>
      </w:pPr>
      <w:bookmarkStart w:id="18" w:name="_Toc328148575"/>
    </w:p>
    <w:p w14:paraId="72432AB0" w14:textId="77777777" w:rsidR="009B11F2" w:rsidRPr="00AF67CC" w:rsidRDefault="009B11F2" w:rsidP="00F410B7">
      <w:pPr>
        <w:jc w:val="left"/>
        <w:rPr>
          <w:b/>
          <w:sz w:val="18"/>
          <w:szCs w:val="14"/>
        </w:rPr>
      </w:pPr>
      <w:r w:rsidRPr="00AF67CC">
        <w:rPr>
          <w:b/>
          <w:sz w:val="18"/>
          <w:szCs w:val="14"/>
        </w:rPr>
        <w:t>Document Approval</w:t>
      </w:r>
      <w:bookmarkEnd w:id="18"/>
    </w:p>
    <w:p w14:paraId="72432AB1" w14:textId="77777777" w:rsidR="009B11F2" w:rsidRPr="00AF67CC" w:rsidRDefault="009B11F2" w:rsidP="00F410B7">
      <w:pPr>
        <w:jc w:val="left"/>
        <w:rPr>
          <w:sz w:val="18"/>
          <w:szCs w:val="14"/>
        </w:rPr>
      </w:pPr>
      <w:r w:rsidRPr="00AF67CC">
        <w:rPr>
          <w:sz w:val="18"/>
          <w:szCs w:val="14"/>
        </w:rPr>
        <w:t xml:space="preserve">Virtusa Corporation and </w:t>
      </w:r>
      <w:r w:rsidR="00472CA9" w:rsidRPr="00AF67CC">
        <w:rPr>
          <w:sz w:val="18"/>
          <w:szCs w:val="14"/>
        </w:rPr>
        <w:t>HomeServe</w:t>
      </w:r>
      <w:r w:rsidRPr="00AF67CC">
        <w:rPr>
          <w:sz w:val="18"/>
          <w:szCs w:val="14"/>
        </w:rPr>
        <w:t xml:space="preserve"> have reviewed this document and hereby agree that the contents herein are accurate. Any changes to this document must be communicated in writing and signed-off by both parties. </w:t>
      </w:r>
    </w:p>
    <w:p w14:paraId="72432AB2" w14:textId="77777777" w:rsidR="009B11F2" w:rsidRPr="00513C50" w:rsidRDefault="009B11F2" w:rsidP="00F410B7">
      <w:pPr>
        <w:jc w:val="left"/>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320"/>
        <w:gridCol w:w="4140"/>
      </w:tblGrid>
      <w:tr w:rsidR="009B11F2" w:rsidRPr="00AF67CC" w14:paraId="72432AB5" w14:textId="77777777" w:rsidTr="00E948F6">
        <w:trPr>
          <w:trHeight w:val="305"/>
        </w:trPr>
        <w:tc>
          <w:tcPr>
            <w:tcW w:w="4320" w:type="dxa"/>
            <w:tcMar>
              <w:top w:w="29" w:type="dxa"/>
              <w:left w:w="115" w:type="dxa"/>
              <w:bottom w:w="29" w:type="dxa"/>
              <w:right w:w="115" w:type="dxa"/>
            </w:tcMar>
          </w:tcPr>
          <w:p w14:paraId="72432AB3" w14:textId="77777777" w:rsidR="009B11F2" w:rsidRPr="00AF67CC" w:rsidRDefault="009B11F2" w:rsidP="00F410B7">
            <w:pPr>
              <w:jc w:val="left"/>
              <w:rPr>
                <w:sz w:val="20"/>
              </w:rPr>
            </w:pPr>
            <w:r w:rsidRPr="00AF67CC">
              <w:rPr>
                <w:sz w:val="20"/>
              </w:rPr>
              <w:t>Signature</w:t>
            </w:r>
          </w:p>
        </w:tc>
        <w:tc>
          <w:tcPr>
            <w:tcW w:w="4140" w:type="dxa"/>
            <w:tcMar>
              <w:top w:w="29" w:type="dxa"/>
              <w:left w:w="115" w:type="dxa"/>
              <w:bottom w:w="29" w:type="dxa"/>
              <w:right w:w="115" w:type="dxa"/>
            </w:tcMar>
          </w:tcPr>
          <w:p w14:paraId="72432AB4" w14:textId="77777777" w:rsidR="009B11F2" w:rsidRPr="00AF67CC" w:rsidRDefault="009B11F2" w:rsidP="00F410B7">
            <w:pPr>
              <w:jc w:val="left"/>
              <w:rPr>
                <w:sz w:val="20"/>
              </w:rPr>
            </w:pPr>
            <w:r w:rsidRPr="00AF67CC">
              <w:rPr>
                <w:sz w:val="20"/>
              </w:rPr>
              <w:t>Signature</w:t>
            </w:r>
          </w:p>
        </w:tc>
      </w:tr>
      <w:tr w:rsidR="009B11F2" w:rsidRPr="00AF67CC" w14:paraId="72432AB8" w14:textId="77777777" w:rsidTr="00E948F6">
        <w:trPr>
          <w:trHeight w:val="305"/>
        </w:trPr>
        <w:tc>
          <w:tcPr>
            <w:tcW w:w="4320" w:type="dxa"/>
            <w:tcMar>
              <w:top w:w="29" w:type="dxa"/>
              <w:left w:w="115" w:type="dxa"/>
              <w:bottom w:w="29" w:type="dxa"/>
              <w:right w:w="115" w:type="dxa"/>
            </w:tcMar>
          </w:tcPr>
          <w:p w14:paraId="72432AB6" w14:textId="77777777" w:rsidR="009B11F2" w:rsidRPr="00AF67CC" w:rsidRDefault="009B11F2" w:rsidP="00F410B7">
            <w:pPr>
              <w:jc w:val="left"/>
              <w:rPr>
                <w:sz w:val="20"/>
              </w:rPr>
            </w:pPr>
            <w:r w:rsidRPr="00AF67CC">
              <w:rPr>
                <w:sz w:val="20"/>
              </w:rPr>
              <w:t xml:space="preserve">Date: </w:t>
            </w:r>
          </w:p>
        </w:tc>
        <w:tc>
          <w:tcPr>
            <w:tcW w:w="4140" w:type="dxa"/>
            <w:tcMar>
              <w:top w:w="29" w:type="dxa"/>
              <w:left w:w="115" w:type="dxa"/>
              <w:bottom w:w="29" w:type="dxa"/>
              <w:right w:w="115" w:type="dxa"/>
            </w:tcMar>
          </w:tcPr>
          <w:p w14:paraId="72432AB7" w14:textId="77777777" w:rsidR="009B11F2" w:rsidRPr="00AF67CC" w:rsidRDefault="009B11F2" w:rsidP="00F410B7">
            <w:pPr>
              <w:jc w:val="left"/>
              <w:rPr>
                <w:sz w:val="20"/>
              </w:rPr>
            </w:pPr>
            <w:r w:rsidRPr="00AF67CC">
              <w:rPr>
                <w:sz w:val="20"/>
              </w:rPr>
              <w:t xml:space="preserve">Date: </w:t>
            </w:r>
          </w:p>
        </w:tc>
      </w:tr>
      <w:tr w:rsidR="009B11F2" w:rsidRPr="00AF67CC" w14:paraId="72432ABB" w14:textId="77777777" w:rsidTr="00E948F6">
        <w:trPr>
          <w:trHeight w:val="305"/>
        </w:trPr>
        <w:tc>
          <w:tcPr>
            <w:tcW w:w="4320" w:type="dxa"/>
            <w:tcMar>
              <w:top w:w="29" w:type="dxa"/>
              <w:left w:w="115" w:type="dxa"/>
              <w:bottom w:w="29" w:type="dxa"/>
              <w:right w:w="115" w:type="dxa"/>
            </w:tcMar>
          </w:tcPr>
          <w:p w14:paraId="72432AB9" w14:textId="77777777" w:rsidR="009B11F2" w:rsidRPr="00AF67CC" w:rsidRDefault="009B11F2" w:rsidP="00F410B7">
            <w:pPr>
              <w:jc w:val="left"/>
              <w:rPr>
                <w:sz w:val="20"/>
              </w:rPr>
            </w:pPr>
            <w:r w:rsidRPr="00AF67CC">
              <w:rPr>
                <w:sz w:val="20"/>
              </w:rPr>
              <w:t xml:space="preserve">Name: </w:t>
            </w:r>
          </w:p>
        </w:tc>
        <w:tc>
          <w:tcPr>
            <w:tcW w:w="4140" w:type="dxa"/>
            <w:tcMar>
              <w:top w:w="29" w:type="dxa"/>
              <w:left w:w="115" w:type="dxa"/>
              <w:bottom w:w="29" w:type="dxa"/>
              <w:right w:w="115" w:type="dxa"/>
            </w:tcMar>
          </w:tcPr>
          <w:p w14:paraId="72432ABA" w14:textId="77777777" w:rsidR="009B11F2" w:rsidRPr="00AF67CC" w:rsidRDefault="009B11F2" w:rsidP="00F410B7">
            <w:pPr>
              <w:jc w:val="left"/>
              <w:rPr>
                <w:sz w:val="20"/>
              </w:rPr>
            </w:pPr>
            <w:r w:rsidRPr="00AF67CC">
              <w:rPr>
                <w:sz w:val="20"/>
              </w:rPr>
              <w:t xml:space="preserve">Name: </w:t>
            </w:r>
          </w:p>
        </w:tc>
      </w:tr>
      <w:tr w:rsidR="009B11F2" w:rsidRPr="00AF67CC" w14:paraId="72432ABE" w14:textId="77777777" w:rsidTr="00E948F6">
        <w:trPr>
          <w:trHeight w:val="305"/>
        </w:trPr>
        <w:tc>
          <w:tcPr>
            <w:tcW w:w="4320" w:type="dxa"/>
            <w:tcMar>
              <w:top w:w="29" w:type="dxa"/>
              <w:left w:w="115" w:type="dxa"/>
              <w:bottom w:w="29" w:type="dxa"/>
              <w:right w:w="115" w:type="dxa"/>
            </w:tcMar>
          </w:tcPr>
          <w:p w14:paraId="72432ABC" w14:textId="77777777" w:rsidR="009B11F2" w:rsidRPr="00AF67CC" w:rsidRDefault="009B11F2" w:rsidP="00AD62FE">
            <w:pPr>
              <w:jc w:val="left"/>
              <w:rPr>
                <w:sz w:val="20"/>
              </w:rPr>
            </w:pPr>
            <w:r w:rsidRPr="00AF67CC">
              <w:rPr>
                <w:sz w:val="20"/>
              </w:rPr>
              <w:t xml:space="preserve">Client: </w:t>
            </w:r>
            <w:r w:rsidR="007F6776" w:rsidRPr="00AF67CC">
              <w:rPr>
                <w:sz w:val="20"/>
              </w:rPr>
              <w:t>HomeServe</w:t>
            </w:r>
          </w:p>
        </w:tc>
        <w:tc>
          <w:tcPr>
            <w:tcW w:w="4140" w:type="dxa"/>
            <w:tcMar>
              <w:top w:w="29" w:type="dxa"/>
              <w:left w:w="115" w:type="dxa"/>
              <w:bottom w:w="29" w:type="dxa"/>
              <w:right w:w="115" w:type="dxa"/>
            </w:tcMar>
          </w:tcPr>
          <w:p w14:paraId="72432ABD" w14:textId="77777777" w:rsidR="009B11F2" w:rsidRPr="00AF67CC" w:rsidRDefault="009B11F2" w:rsidP="00F410B7">
            <w:pPr>
              <w:jc w:val="left"/>
              <w:rPr>
                <w:sz w:val="20"/>
              </w:rPr>
            </w:pPr>
            <w:r w:rsidRPr="00AF67CC">
              <w:rPr>
                <w:sz w:val="20"/>
              </w:rPr>
              <w:t>Virtusa Corporation</w:t>
            </w:r>
          </w:p>
        </w:tc>
      </w:tr>
      <w:tr w:rsidR="007F6776" w:rsidRPr="00AF67CC" w14:paraId="72432ACA" w14:textId="77777777" w:rsidTr="00E948F6">
        <w:trPr>
          <w:trHeight w:val="305"/>
        </w:trPr>
        <w:tc>
          <w:tcPr>
            <w:tcW w:w="4320" w:type="dxa"/>
            <w:tcMar>
              <w:top w:w="29" w:type="dxa"/>
              <w:left w:w="115" w:type="dxa"/>
              <w:bottom w:w="29" w:type="dxa"/>
              <w:right w:w="115" w:type="dxa"/>
            </w:tcMar>
          </w:tcPr>
          <w:p w14:paraId="72432ABF" w14:textId="77777777" w:rsidR="007F6776" w:rsidRPr="00AF67CC" w:rsidRDefault="007F6776" w:rsidP="00F410B7">
            <w:pPr>
              <w:jc w:val="left"/>
              <w:rPr>
                <w:sz w:val="20"/>
              </w:rPr>
            </w:pPr>
            <w:r w:rsidRPr="00AF67CC">
              <w:rPr>
                <w:sz w:val="20"/>
              </w:rPr>
              <w:t>Address:</w:t>
            </w:r>
          </w:p>
          <w:p w14:paraId="72432AC0" w14:textId="77777777" w:rsidR="001E2380" w:rsidRPr="00AF67CC" w:rsidRDefault="001E2380" w:rsidP="00F410B7">
            <w:pPr>
              <w:pStyle w:val="ReturnAddress"/>
              <w:framePr w:w="0" w:hRule="auto" w:wrap="auto" w:vAnchor="margin" w:hAnchor="text" w:xAlign="left" w:yAlign="inline"/>
              <w:jc w:val="left"/>
              <w:rPr>
                <w:color w:val="222222"/>
                <w:sz w:val="20"/>
                <w:shd w:val="clear" w:color="auto" w:fill="FFFFFF"/>
              </w:rPr>
            </w:pPr>
            <w:r w:rsidRPr="00AF67CC">
              <w:rPr>
                <w:color w:val="222222"/>
                <w:sz w:val="20"/>
                <w:shd w:val="clear" w:color="auto" w:fill="FFFFFF"/>
              </w:rPr>
              <w:t>Cable Drive,</w:t>
            </w:r>
          </w:p>
          <w:p w14:paraId="72432AC1" w14:textId="77777777" w:rsidR="001E2380" w:rsidRPr="00AF67CC" w:rsidRDefault="001E2380" w:rsidP="00F410B7">
            <w:pPr>
              <w:pStyle w:val="ReturnAddress"/>
              <w:framePr w:w="0" w:hRule="auto" w:wrap="auto" w:vAnchor="margin" w:hAnchor="text" w:xAlign="left" w:yAlign="inline"/>
              <w:jc w:val="left"/>
              <w:rPr>
                <w:color w:val="222222"/>
                <w:sz w:val="20"/>
                <w:shd w:val="clear" w:color="auto" w:fill="FFFFFF"/>
              </w:rPr>
            </w:pPr>
            <w:r w:rsidRPr="00AF67CC">
              <w:rPr>
                <w:color w:val="222222"/>
                <w:sz w:val="20"/>
                <w:shd w:val="clear" w:color="auto" w:fill="FFFFFF"/>
              </w:rPr>
              <w:t xml:space="preserve">Walsall, </w:t>
            </w:r>
          </w:p>
          <w:p w14:paraId="72432AC2" w14:textId="77777777" w:rsidR="001E2380" w:rsidRPr="00AF67CC" w:rsidRDefault="001E2380" w:rsidP="00F410B7">
            <w:pPr>
              <w:pStyle w:val="ReturnAddress"/>
              <w:framePr w:w="0" w:hRule="auto" w:wrap="auto" w:vAnchor="margin" w:hAnchor="text" w:xAlign="left" w:yAlign="inline"/>
              <w:jc w:val="left"/>
              <w:rPr>
                <w:color w:val="222222"/>
                <w:sz w:val="20"/>
                <w:shd w:val="clear" w:color="auto" w:fill="FFFFFF"/>
              </w:rPr>
            </w:pPr>
            <w:r w:rsidRPr="00AF67CC">
              <w:rPr>
                <w:color w:val="222222"/>
                <w:sz w:val="20"/>
                <w:shd w:val="clear" w:color="auto" w:fill="FFFFFF"/>
              </w:rPr>
              <w:t xml:space="preserve">West Midlands </w:t>
            </w:r>
          </w:p>
          <w:p w14:paraId="72432AC3" w14:textId="77777777" w:rsidR="001E2380" w:rsidRPr="00AF67CC" w:rsidRDefault="001E2380" w:rsidP="00F410B7">
            <w:pPr>
              <w:pStyle w:val="ReturnAddress"/>
              <w:framePr w:w="0" w:hRule="auto" w:wrap="auto" w:vAnchor="margin" w:hAnchor="text" w:xAlign="left" w:yAlign="inline"/>
              <w:jc w:val="left"/>
              <w:rPr>
                <w:sz w:val="20"/>
              </w:rPr>
            </w:pPr>
            <w:r w:rsidRPr="00AF67CC">
              <w:rPr>
                <w:color w:val="222222"/>
                <w:sz w:val="20"/>
                <w:shd w:val="clear" w:color="auto" w:fill="FFFFFF"/>
              </w:rPr>
              <w:t>WS2 7BN</w:t>
            </w:r>
          </w:p>
          <w:p w14:paraId="72432AC4" w14:textId="77777777" w:rsidR="00D9150E" w:rsidRPr="00AF67CC" w:rsidRDefault="00D9150E" w:rsidP="00F410B7">
            <w:pPr>
              <w:pStyle w:val="ReturnAddress"/>
              <w:framePr w:w="0" w:hRule="auto" w:wrap="auto" w:vAnchor="margin" w:hAnchor="text" w:xAlign="left" w:yAlign="inline"/>
              <w:jc w:val="left"/>
              <w:rPr>
                <w:sz w:val="20"/>
              </w:rPr>
            </w:pPr>
          </w:p>
        </w:tc>
        <w:tc>
          <w:tcPr>
            <w:tcW w:w="4140" w:type="dxa"/>
            <w:tcMar>
              <w:top w:w="29" w:type="dxa"/>
              <w:left w:w="115" w:type="dxa"/>
              <w:bottom w:w="29" w:type="dxa"/>
              <w:right w:w="115" w:type="dxa"/>
            </w:tcMar>
          </w:tcPr>
          <w:p w14:paraId="72432AC5" w14:textId="77777777" w:rsidR="007F6776" w:rsidRPr="00AF67CC" w:rsidRDefault="007F6776" w:rsidP="00F410B7">
            <w:pPr>
              <w:jc w:val="left"/>
              <w:rPr>
                <w:sz w:val="20"/>
              </w:rPr>
            </w:pPr>
            <w:r w:rsidRPr="00AF67CC">
              <w:rPr>
                <w:sz w:val="20"/>
              </w:rPr>
              <w:t>Address:</w:t>
            </w:r>
          </w:p>
          <w:p w14:paraId="72432AC6" w14:textId="77777777" w:rsidR="00016D64" w:rsidRPr="00AF67CC" w:rsidRDefault="00016D64" w:rsidP="00F410B7">
            <w:pPr>
              <w:pStyle w:val="ReturnAddress"/>
              <w:framePr w:w="0" w:hRule="auto" w:wrap="auto" w:vAnchor="margin" w:hAnchor="text" w:xAlign="left" w:yAlign="inline"/>
              <w:jc w:val="left"/>
              <w:rPr>
                <w:color w:val="222222"/>
                <w:sz w:val="20"/>
                <w:shd w:val="clear" w:color="auto" w:fill="FFFFFF"/>
              </w:rPr>
            </w:pPr>
            <w:r w:rsidRPr="00AF67CC">
              <w:rPr>
                <w:color w:val="222222"/>
                <w:sz w:val="20"/>
                <w:shd w:val="clear" w:color="auto" w:fill="FFFFFF"/>
              </w:rPr>
              <w:t>Virtusa (UK) Ltd</w:t>
            </w:r>
          </w:p>
          <w:p w14:paraId="72432AC7" w14:textId="77777777" w:rsidR="001F72BB" w:rsidRPr="00AF67CC" w:rsidRDefault="009118C4" w:rsidP="00F410B7">
            <w:pPr>
              <w:pStyle w:val="ReturnAddress"/>
              <w:framePr w:w="0" w:hRule="auto" w:wrap="auto" w:vAnchor="margin" w:hAnchor="text" w:xAlign="left" w:yAlign="inline"/>
              <w:jc w:val="left"/>
              <w:rPr>
                <w:color w:val="222222"/>
                <w:sz w:val="20"/>
                <w:shd w:val="clear" w:color="auto" w:fill="FFFFFF"/>
              </w:rPr>
            </w:pPr>
            <w:r w:rsidRPr="00AF67CC">
              <w:rPr>
                <w:color w:val="222222"/>
                <w:sz w:val="20"/>
                <w:shd w:val="clear" w:color="auto" w:fill="FFFFFF"/>
              </w:rPr>
              <w:t>Level 8</w:t>
            </w:r>
            <w:r w:rsidR="00AF67CC" w:rsidRPr="00AF67CC">
              <w:rPr>
                <w:color w:val="222222"/>
                <w:sz w:val="20"/>
                <w:shd w:val="clear" w:color="auto" w:fill="FFFFFF"/>
              </w:rPr>
              <w:t xml:space="preserve">, </w:t>
            </w:r>
            <w:r w:rsidR="001F72BB" w:rsidRPr="00AF67CC">
              <w:rPr>
                <w:color w:val="222222"/>
                <w:sz w:val="20"/>
                <w:shd w:val="clear" w:color="auto" w:fill="FFFFFF"/>
              </w:rPr>
              <w:t>26 Finsbury Square</w:t>
            </w:r>
            <w:r w:rsidR="001F72BB" w:rsidRPr="00AF67CC">
              <w:rPr>
                <w:color w:val="222222"/>
                <w:sz w:val="20"/>
                <w:shd w:val="clear" w:color="auto" w:fill="FFFFFF"/>
              </w:rPr>
              <w:br/>
              <w:t>London</w:t>
            </w:r>
            <w:r w:rsidR="00AF67CC" w:rsidRPr="00AF67CC">
              <w:rPr>
                <w:color w:val="222222"/>
                <w:sz w:val="20"/>
                <w:shd w:val="clear" w:color="auto" w:fill="FFFFFF"/>
              </w:rPr>
              <w:t>, E</w:t>
            </w:r>
            <w:r w:rsidR="001F72BB" w:rsidRPr="00AF67CC">
              <w:rPr>
                <w:color w:val="222222"/>
                <w:sz w:val="20"/>
                <w:shd w:val="clear" w:color="auto" w:fill="FFFFFF"/>
              </w:rPr>
              <w:t>C2A 1D</w:t>
            </w:r>
          </w:p>
          <w:p w14:paraId="72432AC8" w14:textId="77777777" w:rsidR="00016D64" w:rsidRPr="00AF67CC" w:rsidRDefault="00016D64" w:rsidP="00F410B7">
            <w:pPr>
              <w:pStyle w:val="ReturnAddress"/>
              <w:framePr w:w="0" w:hRule="auto" w:wrap="auto" w:vAnchor="margin" w:hAnchor="text" w:xAlign="left" w:yAlign="inline"/>
              <w:jc w:val="left"/>
              <w:rPr>
                <w:color w:val="222222"/>
                <w:sz w:val="20"/>
                <w:shd w:val="clear" w:color="auto" w:fill="FFFFFF"/>
              </w:rPr>
            </w:pPr>
            <w:r w:rsidRPr="00AF67CC">
              <w:rPr>
                <w:color w:val="222222"/>
                <w:sz w:val="20"/>
                <w:shd w:val="clear" w:color="auto" w:fill="FFFFFF"/>
              </w:rPr>
              <w:t xml:space="preserve">E-mail : </w:t>
            </w:r>
            <w:hyperlink r:id="rId18" w:history="1">
              <w:r w:rsidRPr="00AF67CC">
                <w:rPr>
                  <w:color w:val="222222"/>
                  <w:sz w:val="20"/>
                  <w:shd w:val="clear" w:color="auto" w:fill="FFFFFF"/>
                </w:rPr>
                <w:t>info@virtusa.com</w:t>
              </w:r>
            </w:hyperlink>
          </w:p>
          <w:p w14:paraId="72432AC9" w14:textId="77777777" w:rsidR="00016D64" w:rsidRPr="00AF67CC" w:rsidRDefault="00016D64" w:rsidP="00F410B7">
            <w:pPr>
              <w:pStyle w:val="ReturnAddress"/>
              <w:framePr w:w="0" w:hRule="auto" w:wrap="auto" w:vAnchor="margin" w:hAnchor="text" w:xAlign="left" w:yAlign="inline"/>
              <w:jc w:val="left"/>
              <w:rPr>
                <w:sz w:val="20"/>
              </w:rPr>
            </w:pPr>
            <w:r w:rsidRPr="00AF67CC">
              <w:rPr>
                <w:color w:val="222222"/>
                <w:sz w:val="20"/>
                <w:shd w:val="clear" w:color="auto" w:fill="FFFFFF"/>
              </w:rPr>
              <w:t xml:space="preserve">URL  : </w:t>
            </w:r>
            <w:hyperlink r:id="rId19" w:history="1">
              <w:r w:rsidRPr="00AF67CC">
                <w:rPr>
                  <w:color w:val="222222"/>
                  <w:sz w:val="20"/>
                  <w:shd w:val="clear" w:color="auto" w:fill="FFFFFF"/>
                </w:rPr>
                <w:t>www.virtusa.com</w:t>
              </w:r>
            </w:hyperlink>
          </w:p>
        </w:tc>
      </w:tr>
    </w:tbl>
    <w:p w14:paraId="72432ACB" w14:textId="77777777" w:rsidR="009B11F2" w:rsidRPr="00513C50" w:rsidRDefault="009B11F2" w:rsidP="00F410B7">
      <w:pPr>
        <w:pStyle w:val="Heading1"/>
        <w:numPr>
          <w:ilvl w:val="0"/>
          <w:numId w:val="1"/>
        </w:numPr>
        <w:tabs>
          <w:tab w:val="clear" w:pos="432"/>
        </w:tabs>
        <w:ind w:left="720" w:hanging="720"/>
        <w:jc w:val="left"/>
        <w:sectPr w:rsidR="009B11F2" w:rsidRPr="00513C50" w:rsidSect="00237532">
          <w:pgSz w:w="12240" w:h="15840"/>
          <w:pgMar w:top="1440" w:right="1800" w:bottom="1440" w:left="1800" w:header="720" w:footer="720" w:gutter="0"/>
          <w:pgNumType w:start="1"/>
          <w:cols w:space="720"/>
          <w:docGrid w:linePitch="360"/>
        </w:sectPr>
      </w:pPr>
    </w:p>
    <w:p w14:paraId="72432ACC" w14:textId="77777777" w:rsidR="002610BC" w:rsidRDefault="002610BC" w:rsidP="00F410B7">
      <w:pPr>
        <w:pStyle w:val="Heading1"/>
        <w:pageBreakBefore/>
        <w:numPr>
          <w:ilvl w:val="0"/>
          <w:numId w:val="3"/>
        </w:numPr>
        <w:ind w:left="431" w:hanging="431"/>
        <w:jc w:val="left"/>
      </w:pPr>
      <w:bookmarkStart w:id="19" w:name="_Toc431813540"/>
      <w:r w:rsidRPr="00513C50">
        <w:lastRenderedPageBreak/>
        <w:t>Introduction</w:t>
      </w:r>
      <w:bookmarkEnd w:id="13"/>
      <w:bookmarkEnd w:id="14"/>
      <w:bookmarkEnd w:id="19"/>
    </w:p>
    <w:p w14:paraId="72432ACD" w14:textId="77777777" w:rsidR="002610BC" w:rsidRDefault="00126DDF" w:rsidP="00F410B7">
      <w:pPr>
        <w:pStyle w:val="Heading2"/>
        <w:ind w:left="720" w:hanging="720"/>
        <w:jc w:val="left"/>
      </w:pPr>
      <w:bookmarkStart w:id="20" w:name="_Toc431813541"/>
      <w:r w:rsidRPr="0022677F">
        <w:t>Purpose</w:t>
      </w:r>
      <w:bookmarkEnd w:id="20"/>
    </w:p>
    <w:p w14:paraId="72432ACE" w14:textId="77777777" w:rsidR="003C642F" w:rsidRDefault="009D7906" w:rsidP="00F410B7">
      <w:pPr>
        <w:jc w:val="left"/>
        <w:rPr>
          <w:color w:val="000000" w:themeColor="text1"/>
          <w:sz w:val="20"/>
        </w:rPr>
      </w:pPr>
      <w:r>
        <w:rPr>
          <w:color w:val="000000" w:themeColor="text1"/>
          <w:sz w:val="20"/>
        </w:rPr>
        <w:t xml:space="preserve">As part of Unity Programme </w:t>
      </w:r>
      <w:r w:rsidR="00B97B48">
        <w:rPr>
          <w:color w:val="000000" w:themeColor="text1"/>
          <w:sz w:val="20"/>
        </w:rPr>
        <w:t>Release</w:t>
      </w:r>
      <w:r w:rsidR="003B316D" w:rsidRPr="003B316D">
        <w:rPr>
          <w:color w:val="000000" w:themeColor="text1"/>
          <w:sz w:val="20"/>
        </w:rPr>
        <w:t>4</w:t>
      </w:r>
      <w:r w:rsidR="00B97B48">
        <w:rPr>
          <w:color w:val="000000" w:themeColor="text1"/>
          <w:sz w:val="20"/>
        </w:rPr>
        <w:t>, HomeS</w:t>
      </w:r>
      <w:r w:rsidR="003B316D" w:rsidRPr="003B316D">
        <w:rPr>
          <w:color w:val="000000" w:themeColor="text1"/>
          <w:sz w:val="20"/>
        </w:rPr>
        <w:t xml:space="preserve">erve </w:t>
      </w:r>
      <w:r w:rsidR="00B97B48">
        <w:rPr>
          <w:color w:val="000000" w:themeColor="text1"/>
          <w:sz w:val="20"/>
        </w:rPr>
        <w:t xml:space="preserve">is looking </w:t>
      </w:r>
      <w:r w:rsidR="0092370E">
        <w:rPr>
          <w:color w:val="000000" w:themeColor="text1"/>
          <w:sz w:val="20"/>
        </w:rPr>
        <w:t>for</w:t>
      </w:r>
      <w:r w:rsidR="00B97B48">
        <w:rPr>
          <w:color w:val="000000" w:themeColor="text1"/>
          <w:sz w:val="20"/>
        </w:rPr>
        <w:t xml:space="preserve"> </w:t>
      </w:r>
      <w:r w:rsidR="0092370E">
        <w:rPr>
          <w:color w:val="000000" w:themeColor="text1"/>
          <w:sz w:val="20"/>
        </w:rPr>
        <w:t xml:space="preserve">a real-time </w:t>
      </w:r>
      <w:r w:rsidR="00B97B48">
        <w:rPr>
          <w:color w:val="000000" w:themeColor="text1"/>
          <w:sz w:val="20"/>
        </w:rPr>
        <w:t>validate address</w:t>
      </w:r>
      <w:r w:rsidR="0092370E">
        <w:rPr>
          <w:color w:val="000000" w:themeColor="text1"/>
          <w:sz w:val="20"/>
        </w:rPr>
        <w:t xml:space="preserve"> capability</w:t>
      </w:r>
      <w:r w:rsidR="00B97B48">
        <w:rPr>
          <w:color w:val="000000" w:themeColor="text1"/>
          <w:sz w:val="20"/>
        </w:rPr>
        <w:t xml:space="preserve"> </w:t>
      </w:r>
      <w:r w:rsidR="0092370E">
        <w:rPr>
          <w:color w:val="000000" w:themeColor="text1"/>
          <w:sz w:val="20"/>
        </w:rPr>
        <w:t xml:space="preserve">to ensure any addresses captured have been validated against an external tool. </w:t>
      </w:r>
      <w:r w:rsidR="003C642F">
        <w:rPr>
          <w:color w:val="000000" w:themeColor="text1"/>
          <w:sz w:val="20"/>
        </w:rPr>
        <w:t>The external tool that would be used for the validate address capability is CapScan</w:t>
      </w:r>
      <w:r w:rsidR="00B242ED">
        <w:rPr>
          <w:color w:val="000000" w:themeColor="text1"/>
          <w:sz w:val="20"/>
        </w:rPr>
        <w:t xml:space="preserve"> Matchcode</w:t>
      </w:r>
      <w:r w:rsidR="00DF2EB5">
        <w:rPr>
          <w:color w:val="000000" w:themeColor="text1"/>
          <w:sz w:val="20"/>
        </w:rPr>
        <w:t xml:space="preserve"> </w:t>
      </w:r>
      <w:r w:rsidR="00B242ED">
        <w:rPr>
          <w:color w:val="000000" w:themeColor="text1"/>
          <w:sz w:val="20"/>
        </w:rPr>
        <w:t>(Real-time)</w:t>
      </w:r>
      <w:r w:rsidR="003C642F">
        <w:rPr>
          <w:color w:val="000000" w:themeColor="text1"/>
          <w:sz w:val="20"/>
        </w:rPr>
        <w:t>.</w:t>
      </w:r>
      <w:r w:rsidR="00CA2F23">
        <w:rPr>
          <w:color w:val="000000" w:themeColor="text1"/>
          <w:sz w:val="20"/>
        </w:rPr>
        <w:t xml:space="preserve"> The current service is only for UK and can be extended to global.</w:t>
      </w:r>
    </w:p>
    <w:p w14:paraId="72432ACF" w14:textId="77777777" w:rsidR="003B316D" w:rsidRDefault="003C642F" w:rsidP="00F410B7">
      <w:pPr>
        <w:jc w:val="left"/>
        <w:rPr>
          <w:color w:val="000000" w:themeColor="text1"/>
          <w:sz w:val="20"/>
        </w:rPr>
      </w:pPr>
      <w:r>
        <w:rPr>
          <w:color w:val="000000" w:themeColor="text1"/>
          <w:sz w:val="20"/>
        </w:rPr>
        <w:t>This is a generic service that can be called by any internal systems within the Homeserve Infrastructure.</w:t>
      </w:r>
    </w:p>
    <w:p w14:paraId="72432AD0" w14:textId="77777777" w:rsidR="00D60572" w:rsidRDefault="00D60572" w:rsidP="00F410B7">
      <w:pPr>
        <w:jc w:val="left"/>
        <w:rPr>
          <w:color w:val="000000" w:themeColor="text1"/>
          <w:sz w:val="20"/>
        </w:rPr>
      </w:pPr>
    </w:p>
    <w:p w14:paraId="72432AD1" w14:textId="77777777" w:rsidR="0092370E" w:rsidRPr="00D9306D" w:rsidRDefault="003C642F" w:rsidP="00F410B7">
      <w:pPr>
        <w:jc w:val="left"/>
        <w:rPr>
          <w:b/>
          <w:color w:val="000000" w:themeColor="text1"/>
          <w:sz w:val="20"/>
        </w:rPr>
      </w:pPr>
      <w:r>
        <w:rPr>
          <w:b/>
          <w:color w:val="000000" w:themeColor="text1"/>
          <w:sz w:val="20"/>
        </w:rPr>
        <w:t xml:space="preserve">The current system </w:t>
      </w:r>
      <w:r w:rsidR="00D9306D" w:rsidRPr="00D9306D">
        <w:rPr>
          <w:b/>
          <w:color w:val="000000" w:themeColor="text1"/>
          <w:sz w:val="20"/>
        </w:rPr>
        <w:t>in scope</w:t>
      </w:r>
      <w:r>
        <w:rPr>
          <w:b/>
          <w:color w:val="000000" w:themeColor="text1"/>
          <w:sz w:val="20"/>
        </w:rPr>
        <w:t xml:space="preserve"> are</w:t>
      </w:r>
      <w:r w:rsidR="00D9306D">
        <w:rPr>
          <w:b/>
          <w:color w:val="000000" w:themeColor="text1"/>
          <w:sz w:val="20"/>
        </w:rPr>
        <w:t>:</w:t>
      </w:r>
    </w:p>
    <w:tbl>
      <w:tblPr>
        <w:tblStyle w:val="TableGrid"/>
        <w:tblW w:w="0" w:type="auto"/>
        <w:tblLook w:val="04A0" w:firstRow="1" w:lastRow="0" w:firstColumn="1" w:lastColumn="0" w:noHBand="0" w:noVBand="1"/>
      </w:tblPr>
      <w:tblGrid>
        <w:gridCol w:w="2268"/>
        <w:gridCol w:w="2212"/>
        <w:gridCol w:w="2189"/>
      </w:tblGrid>
      <w:tr w:rsidR="00D9306D" w14:paraId="72432AD5" w14:textId="77777777" w:rsidTr="00D9306D">
        <w:tc>
          <w:tcPr>
            <w:tcW w:w="2268" w:type="dxa"/>
          </w:tcPr>
          <w:p w14:paraId="72432AD2" w14:textId="77777777" w:rsidR="00D9306D" w:rsidRDefault="00CB1287" w:rsidP="00F410B7">
            <w:pPr>
              <w:jc w:val="left"/>
              <w:rPr>
                <w:sz w:val="20"/>
              </w:rPr>
            </w:pPr>
            <w:r>
              <w:rPr>
                <w:sz w:val="20"/>
              </w:rPr>
              <w:t>S. No.</w:t>
            </w:r>
          </w:p>
        </w:tc>
        <w:tc>
          <w:tcPr>
            <w:tcW w:w="2212" w:type="dxa"/>
          </w:tcPr>
          <w:p w14:paraId="72432AD3" w14:textId="77777777" w:rsidR="00D9306D" w:rsidRDefault="00CB1287" w:rsidP="00F410B7">
            <w:pPr>
              <w:jc w:val="left"/>
              <w:rPr>
                <w:sz w:val="20"/>
              </w:rPr>
            </w:pPr>
            <w:r>
              <w:rPr>
                <w:sz w:val="20"/>
              </w:rPr>
              <w:t xml:space="preserve">Unity </w:t>
            </w:r>
            <w:r w:rsidR="00D9306D">
              <w:rPr>
                <w:sz w:val="20"/>
              </w:rPr>
              <w:t>Release</w:t>
            </w:r>
          </w:p>
        </w:tc>
        <w:tc>
          <w:tcPr>
            <w:tcW w:w="2189" w:type="dxa"/>
          </w:tcPr>
          <w:p w14:paraId="72432AD4" w14:textId="77777777" w:rsidR="00D9306D" w:rsidRDefault="00D9306D" w:rsidP="00F410B7">
            <w:pPr>
              <w:jc w:val="left"/>
              <w:rPr>
                <w:sz w:val="20"/>
              </w:rPr>
            </w:pPr>
            <w:r>
              <w:rPr>
                <w:sz w:val="20"/>
              </w:rPr>
              <w:t>System</w:t>
            </w:r>
          </w:p>
        </w:tc>
      </w:tr>
      <w:tr w:rsidR="00D9306D" w14:paraId="72432AD9" w14:textId="77777777" w:rsidTr="00D9306D">
        <w:tc>
          <w:tcPr>
            <w:tcW w:w="2268" w:type="dxa"/>
          </w:tcPr>
          <w:p w14:paraId="72432AD6" w14:textId="77777777" w:rsidR="00D9306D" w:rsidRDefault="00D9306D" w:rsidP="00F410B7">
            <w:pPr>
              <w:jc w:val="left"/>
              <w:rPr>
                <w:sz w:val="20"/>
              </w:rPr>
            </w:pPr>
            <w:r>
              <w:rPr>
                <w:sz w:val="20"/>
              </w:rPr>
              <w:t>1</w:t>
            </w:r>
          </w:p>
        </w:tc>
        <w:tc>
          <w:tcPr>
            <w:tcW w:w="2212" w:type="dxa"/>
          </w:tcPr>
          <w:p w14:paraId="72432AD7" w14:textId="77777777" w:rsidR="00D9306D" w:rsidRDefault="00D9306D" w:rsidP="00F410B7">
            <w:pPr>
              <w:jc w:val="left"/>
              <w:rPr>
                <w:sz w:val="20"/>
              </w:rPr>
            </w:pPr>
            <w:r>
              <w:rPr>
                <w:sz w:val="20"/>
              </w:rPr>
              <w:t>4</w:t>
            </w:r>
          </w:p>
        </w:tc>
        <w:tc>
          <w:tcPr>
            <w:tcW w:w="2189" w:type="dxa"/>
          </w:tcPr>
          <w:p w14:paraId="72432AD8" w14:textId="77777777" w:rsidR="00D9306D" w:rsidRDefault="00D9306D" w:rsidP="00F410B7">
            <w:pPr>
              <w:jc w:val="left"/>
              <w:rPr>
                <w:sz w:val="20"/>
              </w:rPr>
            </w:pPr>
            <w:r>
              <w:rPr>
                <w:sz w:val="20"/>
              </w:rPr>
              <w:t>Pega</w:t>
            </w:r>
          </w:p>
        </w:tc>
      </w:tr>
    </w:tbl>
    <w:p w14:paraId="72432ADA" w14:textId="77777777" w:rsidR="00D60572" w:rsidRPr="000629EE" w:rsidRDefault="00D60572" w:rsidP="00F410B7">
      <w:pPr>
        <w:jc w:val="left"/>
        <w:rPr>
          <w:sz w:val="20"/>
        </w:rPr>
      </w:pPr>
    </w:p>
    <w:p w14:paraId="72432ADB" w14:textId="77777777" w:rsidR="008A798B" w:rsidRDefault="00CF3489" w:rsidP="00F410B7">
      <w:pPr>
        <w:jc w:val="left"/>
        <w:rPr>
          <w:color w:val="000000" w:themeColor="text1"/>
          <w:sz w:val="20"/>
        </w:rPr>
      </w:pPr>
      <w:r>
        <w:rPr>
          <w:color w:val="000000" w:themeColor="text1"/>
          <w:sz w:val="20"/>
        </w:rPr>
        <w:t>This document outlines “</w:t>
      </w:r>
      <w:r w:rsidR="00D60572">
        <w:rPr>
          <w:color w:val="000000" w:themeColor="text1"/>
          <w:sz w:val="20"/>
        </w:rPr>
        <w:t>Validate Address</w:t>
      </w:r>
      <w:r w:rsidR="00FF0EDE">
        <w:rPr>
          <w:color w:val="000000" w:themeColor="text1"/>
          <w:sz w:val="20"/>
        </w:rPr>
        <w:t xml:space="preserve"> </w:t>
      </w:r>
      <w:r w:rsidR="00D60572">
        <w:rPr>
          <w:color w:val="000000" w:themeColor="text1"/>
          <w:sz w:val="20"/>
        </w:rPr>
        <w:t>S</w:t>
      </w:r>
      <w:r w:rsidR="00FF0EDE">
        <w:rPr>
          <w:color w:val="000000" w:themeColor="text1"/>
          <w:sz w:val="20"/>
        </w:rPr>
        <w:t>ervice</w:t>
      </w:r>
      <w:r w:rsidR="00D60572">
        <w:rPr>
          <w:color w:val="000000" w:themeColor="text1"/>
          <w:sz w:val="20"/>
        </w:rPr>
        <w:t>”</w:t>
      </w:r>
      <w:r w:rsidR="00FF0EDE">
        <w:rPr>
          <w:color w:val="000000" w:themeColor="text1"/>
          <w:sz w:val="20"/>
        </w:rPr>
        <w:t>,</w:t>
      </w:r>
      <w:r w:rsidR="00573F52">
        <w:rPr>
          <w:color w:val="000000" w:themeColor="text1"/>
          <w:sz w:val="20"/>
        </w:rPr>
        <w:t xml:space="preserve"> interface specifications which will contain the followings,</w:t>
      </w:r>
    </w:p>
    <w:p w14:paraId="72432ADC" w14:textId="77777777" w:rsidR="008A798B" w:rsidRPr="006D0B78" w:rsidRDefault="006D0B78" w:rsidP="00F410B7">
      <w:pPr>
        <w:pStyle w:val="ListParagraph"/>
        <w:numPr>
          <w:ilvl w:val="0"/>
          <w:numId w:val="22"/>
        </w:numPr>
        <w:jc w:val="left"/>
        <w:rPr>
          <w:color w:val="000000" w:themeColor="text1"/>
          <w:sz w:val="20"/>
        </w:rPr>
      </w:pPr>
      <w:r w:rsidRPr="006D0B78">
        <w:rPr>
          <w:color w:val="000000" w:themeColor="text1"/>
          <w:sz w:val="20"/>
        </w:rPr>
        <w:t>High level flow</w:t>
      </w:r>
    </w:p>
    <w:p w14:paraId="72432ADD" w14:textId="77777777" w:rsidR="00573F52" w:rsidRDefault="00E06E19" w:rsidP="00F410B7">
      <w:pPr>
        <w:pStyle w:val="ListParagraph"/>
        <w:numPr>
          <w:ilvl w:val="0"/>
          <w:numId w:val="22"/>
        </w:numPr>
        <w:jc w:val="left"/>
        <w:rPr>
          <w:color w:val="000000" w:themeColor="text1"/>
          <w:sz w:val="20"/>
        </w:rPr>
      </w:pPr>
      <w:r>
        <w:rPr>
          <w:color w:val="000000" w:themeColor="text1"/>
          <w:sz w:val="20"/>
        </w:rPr>
        <w:t xml:space="preserve">Request and </w:t>
      </w:r>
      <w:r w:rsidR="00573F52">
        <w:rPr>
          <w:color w:val="000000" w:themeColor="text1"/>
          <w:sz w:val="20"/>
        </w:rPr>
        <w:t>Response attributes</w:t>
      </w:r>
    </w:p>
    <w:p w14:paraId="72432ADE" w14:textId="77777777" w:rsidR="00573F52" w:rsidRDefault="00573F52" w:rsidP="00F410B7">
      <w:pPr>
        <w:pStyle w:val="ListParagraph"/>
        <w:numPr>
          <w:ilvl w:val="0"/>
          <w:numId w:val="22"/>
        </w:numPr>
        <w:jc w:val="left"/>
        <w:rPr>
          <w:color w:val="000000" w:themeColor="text1"/>
          <w:sz w:val="20"/>
        </w:rPr>
      </w:pPr>
      <w:r>
        <w:rPr>
          <w:color w:val="000000" w:themeColor="text1"/>
          <w:sz w:val="20"/>
        </w:rPr>
        <w:t>XSDs and WSDLs</w:t>
      </w:r>
    </w:p>
    <w:p w14:paraId="72432ADF" w14:textId="77777777" w:rsidR="00E06E19" w:rsidRDefault="00E06E19" w:rsidP="00F410B7">
      <w:pPr>
        <w:pStyle w:val="ListParagraph"/>
        <w:numPr>
          <w:ilvl w:val="0"/>
          <w:numId w:val="22"/>
        </w:numPr>
        <w:jc w:val="left"/>
        <w:rPr>
          <w:color w:val="000000" w:themeColor="text1"/>
          <w:sz w:val="20"/>
        </w:rPr>
      </w:pPr>
      <w:r>
        <w:rPr>
          <w:color w:val="000000" w:themeColor="text1"/>
          <w:sz w:val="20"/>
        </w:rPr>
        <w:t>Error Codes</w:t>
      </w:r>
    </w:p>
    <w:p w14:paraId="72432AE0" w14:textId="77777777" w:rsidR="00726B25" w:rsidRPr="00682876" w:rsidRDefault="00726B25" w:rsidP="00F410B7">
      <w:pPr>
        <w:pStyle w:val="Heading2"/>
        <w:numPr>
          <w:ilvl w:val="1"/>
          <w:numId w:val="1"/>
        </w:numPr>
        <w:spacing w:after="240"/>
        <w:jc w:val="left"/>
      </w:pPr>
      <w:bookmarkStart w:id="21" w:name="_Toc176168489"/>
      <w:bookmarkStart w:id="22" w:name="_Toc348624058"/>
      <w:bookmarkStart w:id="23" w:name="_Toc431813542"/>
      <w:r w:rsidRPr="0022677F">
        <w:t>Distribution</w:t>
      </w:r>
      <w:r w:rsidRPr="00682876">
        <w:t xml:space="preserve"> List</w:t>
      </w:r>
      <w:bookmarkEnd w:id="21"/>
      <w:bookmarkEnd w:id="22"/>
      <w:bookmarkEnd w:id="23"/>
    </w:p>
    <w:p w14:paraId="72432AE1" w14:textId="77777777" w:rsidR="00726B25" w:rsidRPr="00682876" w:rsidRDefault="00726B25" w:rsidP="00F410B7">
      <w:pPr>
        <w:pStyle w:val="SubHeading"/>
        <w:spacing w:before="0" w:after="120"/>
        <w:rPr>
          <w:rFonts w:ascii="Arial" w:hAnsi="Arial" w:cs="Arial"/>
        </w:rPr>
      </w:pPr>
      <w:r w:rsidRPr="00682876">
        <w:rPr>
          <w:rFonts w:ascii="Arial" w:hAnsi="Arial" w:cs="Arial"/>
        </w:rPr>
        <w:t>Approval List</w:t>
      </w:r>
    </w:p>
    <w:tbl>
      <w:tblPr>
        <w:tblW w:w="0" w:type="auto"/>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2015"/>
        <w:gridCol w:w="2276"/>
        <w:gridCol w:w="3527"/>
      </w:tblGrid>
      <w:tr w:rsidR="00726B25" w:rsidRPr="00682876" w14:paraId="72432AE5" w14:textId="77777777" w:rsidTr="000B7599">
        <w:tc>
          <w:tcPr>
            <w:tcW w:w="2015" w:type="dxa"/>
            <w:shd w:val="solid" w:color="BFBFBF" w:themeColor="background1" w:themeShade="BF" w:fill="BFBFBF" w:themeFill="background1" w:themeFillShade="BF"/>
          </w:tcPr>
          <w:p w14:paraId="72432AE2" w14:textId="77777777" w:rsidR="00726B25" w:rsidRPr="002F1FF0" w:rsidRDefault="00726B25" w:rsidP="00F410B7">
            <w:pPr>
              <w:jc w:val="left"/>
              <w:rPr>
                <w:b/>
              </w:rPr>
            </w:pPr>
            <w:r w:rsidRPr="002F1FF0">
              <w:rPr>
                <w:b/>
              </w:rPr>
              <w:t>Name</w:t>
            </w:r>
          </w:p>
        </w:tc>
        <w:tc>
          <w:tcPr>
            <w:tcW w:w="2276" w:type="dxa"/>
            <w:shd w:val="solid" w:color="BFBFBF" w:themeColor="background1" w:themeShade="BF" w:fill="BFBFBF" w:themeFill="background1" w:themeFillShade="BF"/>
          </w:tcPr>
          <w:p w14:paraId="72432AE3" w14:textId="77777777" w:rsidR="00726B25" w:rsidRPr="002F1FF0" w:rsidRDefault="00174C52" w:rsidP="00F410B7">
            <w:pPr>
              <w:jc w:val="left"/>
              <w:rPr>
                <w:b/>
              </w:rPr>
            </w:pPr>
            <w:r w:rsidRPr="002F1FF0">
              <w:rPr>
                <w:b/>
              </w:rPr>
              <w:t>Organization</w:t>
            </w:r>
          </w:p>
        </w:tc>
        <w:tc>
          <w:tcPr>
            <w:tcW w:w="3527" w:type="dxa"/>
            <w:shd w:val="solid" w:color="BFBFBF" w:themeColor="background1" w:themeShade="BF" w:fill="BFBFBF" w:themeFill="background1" w:themeFillShade="BF"/>
          </w:tcPr>
          <w:p w14:paraId="72432AE4" w14:textId="77777777" w:rsidR="00726B25" w:rsidRPr="002F1FF0" w:rsidRDefault="00726B25" w:rsidP="00F410B7">
            <w:pPr>
              <w:jc w:val="left"/>
              <w:rPr>
                <w:b/>
              </w:rPr>
            </w:pPr>
            <w:r w:rsidRPr="002F1FF0">
              <w:rPr>
                <w:b/>
              </w:rPr>
              <w:t>Role</w:t>
            </w:r>
          </w:p>
        </w:tc>
      </w:tr>
      <w:tr w:rsidR="00726B25" w:rsidRPr="00160FD8" w14:paraId="72432AE9" w14:textId="77777777" w:rsidTr="000B7599">
        <w:trPr>
          <w:trHeight w:val="99"/>
        </w:trPr>
        <w:tc>
          <w:tcPr>
            <w:tcW w:w="2015" w:type="dxa"/>
          </w:tcPr>
          <w:p w14:paraId="72432AE6" w14:textId="77777777" w:rsidR="00726B25" w:rsidRPr="002F1FF0" w:rsidRDefault="00F921E8" w:rsidP="00F410B7">
            <w:pPr>
              <w:jc w:val="left"/>
              <w:rPr>
                <w:sz w:val="20"/>
              </w:rPr>
            </w:pPr>
            <w:r>
              <w:rPr>
                <w:sz w:val="20"/>
              </w:rPr>
              <w:t>Jonathan Foster</w:t>
            </w:r>
          </w:p>
        </w:tc>
        <w:tc>
          <w:tcPr>
            <w:tcW w:w="2276" w:type="dxa"/>
          </w:tcPr>
          <w:p w14:paraId="72432AE7" w14:textId="77777777" w:rsidR="00726B25" w:rsidRPr="002F1FF0" w:rsidRDefault="00160FD8" w:rsidP="00F410B7">
            <w:pPr>
              <w:jc w:val="left"/>
              <w:rPr>
                <w:sz w:val="20"/>
              </w:rPr>
            </w:pPr>
            <w:r w:rsidRPr="002F1FF0">
              <w:rPr>
                <w:sz w:val="20"/>
              </w:rPr>
              <w:t>HomeServe</w:t>
            </w:r>
          </w:p>
        </w:tc>
        <w:tc>
          <w:tcPr>
            <w:tcW w:w="3527" w:type="dxa"/>
          </w:tcPr>
          <w:p w14:paraId="72432AE8" w14:textId="77777777" w:rsidR="00726B25" w:rsidRPr="002F1FF0" w:rsidRDefault="005615A1" w:rsidP="00F410B7">
            <w:pPr>
              <w:jc w:val="left"/>
              <w:rPr>
                <w:sz w:val="20"/>
              </w:rPr>
            </w:pPr>
            <w:r>
              <w:rPr>
                <w:sz w:val="20"/>
              </w:rPr>
              <w:t>Solution</w:t>
            </w:r>
            <w:r w:rsidR="00160FD8" w:rsidRPr="002F1FF0">
              <w:rPr>
                <w:sz w:val="20"/>
              </w:rPr>
              <w:t xml:space="preserve"> Architect</w:t>
            </w:r>
          </w:p>
        </w:tc>
      </w:tr>
      <w:tr w:rsidR="00F921E8" w:rsidRPr="00160FD8" w14:paraId="72432AED" w14:textId="77777777" w:rsidTr="00F921E8">
        <w:trPr>
          <w:trHeight w:val="99"/>
        </w:trPr>
        <w:tc>
          <w:tcPr>
            <w:tcW w:w="2015" w:type="dxa"/>
          </w:tcPr>
          <w:p w14:paraId="72432AEA" w14:textId="77777777" w:rsidR="00F921E8" w:rsidRPr="002F1FF0" w:rsidRDefault="00F921E8" w:rsidP="00F921E8">
            <w:pPr>
              <w:jc w:val="left"/>
              <w:rPr>
                <w:sz w:val="20"/>
              </w:rPr>
            </w:pPr>
            <w:r w:rsidRPr="002F1FF0">
              <w:rPr>
                <w:sz w:val="20"/>
              </w:rPr>
              <w:t>Mark</w:t>
            </w:r>
            <w:r>
              <w:rPr>
                <w:sz w:val="20"/>
              </w:rPr>
              <w:t xml:space="preserve"> Buck</w:t>
            </w:r>
          </w:p>
        </w:tc>
        <w:tc>
          <w:tcPr>
            <w:tcW w:w="2276" w:type="dxa"/>
          </w:tcPr>
          <w:p w14:paraId="72432AEB" w14:textId="77777777" w:rsidR="00F921E8" w:rsidRPr="002F1FF0" w:rsidRDefault="00F921E8" w:rsidP="00F921E8">
            <w:pPr>
              <w:jc w:val="left"/>
              <w:rPr>
                <w:sz w:val="20"/>
              </w:rPr>
            </w:pPr>
            <w:r w:rsidRPr="002F1FF0">
              <w:rPr>
                <w:sz w:val="20"/>
              </w:rPr>
              <w:t>HomeServe</w:t>
            </w:r>
          </w:p>
        </w:tc>
        <w:tc>
          <w:tcPr>
            <w:tcW w:w="3527" w:type="dxa"/>
          </w:tcPr>
          <w:p w14:paraId="72432AEC" w14:textId="77777777" w:rsidR="00F921E8" w:rsidRPr="002F1FF0" w:rsidRDefault="00F921E8" w:rsidP="00F921E8">
            <w:pPr>
              <w:jc w:val="left"/>
              <w:rPr>
                <w:sz w:val="20"/>
              </w:rPr>
            </w:pPr>
            <w:r>
              <w:rPr>
                <w:sz w:val="20"/>
              </w:rPr>
              <w:t>Solution</w:t>
            </w:r>
            <w:r w:rsidRPr="002F1FF0">
              <w:rPr>
                <w:sz w:val="20"/>
              </w:rPr>
              <w:t xml:space="preserve"> Architect</w:t>
            </w:r>
          </w:p>
        </w:tc>
      </w:tr>
      <w:tr w:rsidR="00832520" w:rsidRPr="00160FD8" w14:paraId="72432AF1" w14:textId="77777777" w:rsidTr="000B7599">
        <w:trPr>
          <w:trHeight w:val="99"/>
        </w:trPr>
        <w:tc>
          <w:tcPr>
            <w:tcW w:w="2015" w:type="dxa"/>
          </w:tcPr>
          <w:p w14:paraId="72432AEE" w14:textId="77777777" w:rsidR="00832520" w:rsidRPr="00F04598" w:rsidRDefault="00832520" w:rsidP="00F410B7">
            <w:pPr>
              <w:pStyle w:val="ListBullet"/>
              <w:numPr>
                <w:ilvl w:val="0"/>
                <w:numId w:val="0"/>
              </w:numPr>
              <w:ind w:left="360" w:hanging="360"/>
              <w:jc w:val="left"/>
              <w:rPr>
                <w:sz w:val="20"/>
                <w:highlight w:val="yellow"/>
              </w:rPr>
            </w:pPr>
          </w:p>
        </w:tc>
        <w:tc>
          <w:tcPr>
            <w:tcW w:w="2276" w:type="dxa"/>
          </w:tcPr>
          <w:p w14:paraId="72432AEF" w14:textId="77777777" w:rsidR="00832520" w:rsidRPr="00F04598" w:rsidRDefault="00832520" w:rsidP="00F410B7">
            <w:pPr>
              <w:jc w:val="left"/>
              <w:rPr>
                <w:sz w:val="20"/>
                <w:highlight w:val="yellow"/>
              </w:rPr>
            </w:pPr>
          </w:p>
        </w:tc>
        <w:tc>
          <w:tcPr>
            <w:tcW w:w="3527" w:type="dxa"/>
          </w:tcPr>
          <w:p w14:paraId="72432AF0" w14:textId="77777777" w:rsidR="00832520" w:rsidRPr="00F04598" w:rsidRDefault="00832520" w:rsidP="00F410B7">
            <w:pPr>
              <w:tabs>
                <w:tab w:val="left" w:pos="2160"/>
              </w:tabs>
              <w:jc w:val="left"/>
              <w:rPr>
                <w:sz w:val="20"/>
                <w:highlight w:val="yellow"/>
              </w:rPr>
            </w:pPr>
          </w:p>
        </w:tc>
      </w:tr>
    </w:tbl>
    <w:p w14:paraId="72432AF2" w14:textId="77777777" w:rsidR="00726B25" w:rsidRDefault="00726B25" w:rsidP="00F410B7">
      <w:pPr>
        <w:jc w:val="left"/>
      </w:pPr>
    </w:p>
    <w:p w14:paraId="72432AF3" w14:textId="77777777" w:rsidR="00726B25" w:rsidRPr="00E50926" w:rsidRDefault="00726B25" w:rsidP="00F410B7">
      <w:pPr>
        <w:pStyle w:val="SubHeading"/>
        <w:spacing w:before="0" w:after="120"/>
        <w:rPr>
          <w:rFonts w:ascii="Arial" w:hAnsi="Arial" w:cs="Arial"/>
        </w:rPr>
      </w:pPr>
      <w:r w:rsidRPr="00E50926">
        <w:rPr>
          <w:rFonts w:ascii="Arial" w:hAnsi="Arial" w:cs="Arial"/>
        </w:rPr>
        <w:t>Discussion / Review List</w:t>
      </w:r>
    </w:p>
    <w:p w14:paraId="72432AF4" w14:textId="77777777" w:rsidR="00726B25" w:rsidRDefault="00726B25" w:rsidP="00F410B7">
      <w:pPr>
        <w:jc w:val="left"/>
        <w:rPr>
          <w:sz w:val="20"/>
        </w:rPr>
      </w:pPr>
      <w:r w:rsidRPr="00E50926">
        <w:rPr>
          <w:sz w:val="20"/>
        </w:rPr>
        <w:t xml:space="preserve">In addition to those on the approval list above comments will be sought from the following people/groups. </w:t>
      </w:r>
    </w:p>
    <w:tbl>
      <w:tblPr>
        <w:tblW w:w="0" w:type="auto"/>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2552"/>
        <w:gridCol w:w="1748"/>
        <w:gridCol w:w="3518"/>
      </w:tblGrid>
      <w:tr w:rsidR="00726B25" w:rsidRPr="00682876" w14:paraId="72432AF8" w14:textId="77777777" w:rsidTr="00AF67CC">
        <w:tc>
          <w:tcPr>
            <w:tcW w:w="2552" w:type="dxa"/>
            <w:shd w:val="solid" w:color="BFBFBF" w:themeColor="background1" w:themeShade="BF" w:fill="FFFFFF"/>
          </w:tcPr>
          <w:p w14:paraId="72432AF5" w14:textId="77777777" w:rsidR="00726B25" w:rsidRPr="00682876" w:rsidRDefault="00E50926" w:rsidP="00F410B7">
            <w:pPr>
              <w:jc w:val="left"/>
              <w:rPr>
                <w:b/>
              </w:rPr>
            </w:pPr>
            <w:r>
              <w:rPr>
                <w:b/>
              </w:rPr>
              <w:t>Name</w:t>
            </w:r>
          </w:p>
        </w:tc>
        <w:tc>
          <w:tcPr>
            <w:tcW w:w="1748" w:type="dxa"/>
            <w:shd w:val="solid" w:color="BFBFBF" w:themeColor="background1" w:themeShade="BF" w:fill="FFFFFF"/>
          </w:tcPr>
          <w:p w14:paraId="72432AF6" w14:textId="77777777" w:rsidR="00726B25" w:rsidRPr="00682876" w:rsidRDefault="00DA5364" w:rsidP="00F410B7">
            <w:pPr>
              <w:jc w:val="left"/>
              <w:rPr>
                <w:b/>
              </w:rPr>
            </w:pPr>
            <w:r w:rsidRPr="00682876">
              <w:rPr>
                <w:b/>
              </w:rPr>
              <w:t>Organization</w:t>
            </w:r>
          </w:p>
        </w:tc>
        <w:tc>
          <w:tcPr>
            <w:tcW w:w="3518" w:type="dxa"/>
            <w:shd w:val="solid" w:color="BFBFBF" w:themeColor="background1" w:themeShade="BF" w:fill="FFFFFF"/>
          </w:tcPr>
          <w:p w14:paraId="72432AF7" w14:textId="77777777" w:rsidR="00726B25" w:rsidRPr="00682876" w:rsidRDefault="00726B25" w:rsidP="00F410B7">
            <w:pPr>
              <w:jc w:val="left"/>
              <w:rPr>
                <w:b/>
              </w:rPr>
            </w:pPr>
            <w:r w:rsidRPr="00682876">
              <w:rPr>
                <w:b/>
              </w:rPr>
              <w:t>Role</w:t>
            </w:r>
          </w:p>
        </w:tc>
      </w:tr>
      <w:tr w:rsidR="00726B25" w:rsidRPr="008219AC" w14:paraId="72432AFC" w14:textId="77777777" w:rsidTr="00AF67CC">
        <w:trPr>
          <w:trHeight w:val="237"/>
        </w:trPr>
        <w:tc>
          <w:tcPr>
            <w:tcW w:w="2552" w:type="dxa"/>
          </w:tcPr>
          <w:p w14:paraId="72432AF9" w14:textId="77777777" w:rsidR="00726B25" w:rsidRPr="001A42FB" w:rsidRDefault="00566EB4" w:rsidP="00F410B7">
            <w:pPr>
              <w:jc w:val="left"/>
              <w:rPr>
                <w:sz w:val="20"/>
              </w:rPr>
            </w:pPr>
            <w:r>
              <w:rPr>
                <w:sz w:val="20"/>
              </w:rPr>
              <w:t>Naveen Mula</w:t>
            </w:r>
          </w:p>
        </w:tc>
        <w:tc>
          <w:tcPr>
            <w:tcW w:w="1748" w:type="dxa"/>
          </w:tcPr>
          <w:p w14:paraId="72432AFA" w14:textId="77777777" w:rsidR="00726B25" w:rsidRPr="001A42FB" w:rsidDel="00DA74A3" w:rsidRDefault="00495433" w:rsidP="00F410B7">
            <w:pPr>
              <w:jc w:val="left"/>
              <w:rPr>
                <w:sz w:val="20"/>
              </w:rPr>
            </w:pPr>
            <w:r w:rsidRPr="001A42FB">
              <w:rPr>
                <w:sz w:val="20"/>
              </w:rPr>
              <w:t>Virtusa</w:t>
            </w:r>
          </w:p>
        </w:tc>
        <w:tc>
          <w:tcPr>
            <w:tcW w:w="3518" w:type="dxa"/>
          </w:tcPr>
          <w:p w14:paraId="72432AFB" w14:textId="77777777" w:rsidR="00726B25" w:rsidRPr="001A42FB" w:rsidRDefault="00495433" w:rsidP="00F410B7">
            <w:pPr>
              <w:jc w:val="left"/>
              <w:rPr>
                <w:sz w:val="20"/>
              </w:rPr>
            </w:pPr>
            <w:r w:rsidRPr="001A42FB">
              <w:rPr>
                <w:sz w:val="20"/>
              </w:rPr>
              <w:t>Lead Data Architect</w:t>
            </w:r>
          </w:p>
        </w:tc>
      </w:tr>
      <w:tr w:rsidR="00726B25" w:rsidRPr="008219AC" w14:paraId="72432B00" w14:textId="77777777" w:rsidTr="00AF67CC">
        <w:tc>
          <w:tcPr>
            <w:tcW w:w="2552" w:type="dxa"/>
          </w:tcPr>
          <w:p w14:paraId="72432AFD" w14:textId="77777777" w:rsidR="00726B25" w:rsidRPr="002A7C4A" w:rsidRDefault="00AF67CC" w:rsidP="00AF67CC">
            <w:pPr>
              <w:jc w:val="left"/>
              <w:rPr>
                <w:sz w:val="20"/>
              </w:rPr>
            </w:pPr>
            <w:r>
              <w:rPr>
                <w:sz w:val="20"/>
              </w:rPr>
              <w:t>Karthikeyan Ramanathan</w:t>
            </w:r>
          </w:p>
        </w:tc>
        <w:tc>
          <w:tcPr>
            <w:tcW w:w="1748" w:type="dxa"/>
          </w:tcPr>
          <w:p w14:paraId="72432AFE" w14:textId="77777777" w:rsidR="00726B25" w:rsidRPr="002A7C4A" w:rsidRDefault="005615A1" w:rsidP="00F410B7">
            <w:pPr>
              <w:jc w:val="left"/>
              <w:rPr>
                <w:sz w:val="20"/>
              </w:rPr>
            </w:pPr>
            <w:r w:rsidRPr="002A7C4A">
              <w:rPr>
                <w:sz w:val="20"/>
              </w:rPr>
              <w:t>Virtusa</w:t>
            </w:r>
          </w:p>
        </w:tc>
        <w:tc>
          <w:tcPr>
            <w:tcW w:w="3518" w:type="dxa"/>
          </w:tcPr>
          <w:p w14:paraId="72432AFF" w14:textId="77777777" w:rsidR="00726B25" w:rsidRPr="002A7C4A" w:rsidRDefault="002A7C4A" w:rsidP="00F410B7">
            <w:pPr>
              <w:jc w:val="left"/>
              <w:rPr>
                <w:sz w:val="20"/>
              </w:rPr>
            </w:pPr>
            <w:r>
              <w:rPr>
                <w:sz w:val="20"/>
              </w:rPr>
              <w:t xml:space="preserve">Data </w:t>
            </w:r>
            <w:r w:rsidR="005615A1" w:rsidRPr="002A7C4A">
              <w:rPr>
                <w:sz w:val="20"/>
              </w:rPr>
              <w:t>Architect</w:t>
            </w:r>
          </w:p>
        </w:tc>
      </w:tr>
      <w:tr w:rsidR="00726B25" w:rsidRPr="008219AC" w14:paraId="72432B04" w14:textId="77777777" w:rsidTr="00AF67CC">
        <w:tc>
          <w:tcPr>
            <w:tcW w:w="2552" w:type="dxa"/>
          </w:tcPr>
          <w:p w14:paraId="72432B01" w14:textId="77777777" w:rsidR="00726B25" w:rsidRPr="008219AC" w:rsidRDefault="00566EB4" w:rsidP="00F410B7">
            <w:pPr>
              <w:jc w:val="left"/>
              <w:rPr>
                <w:sz w:val="20"/>
              </w:rPr>
            </w:pPr>
            <w:r>
              <w:rPr>
                <w:sz w:val="20"/>
              </w:rPr>
              <w:t>Satya T</w:t>
            </w:r>
          </w:p>
        </w:tc>
        <w:tc>
          <w:tcPr>
            <w:tcW w:w="1748" w:type="dxa"/>
          </w:tcPr>
          <w:p w14:paraId="72432B02" w14:textId="77777777" w:rsidR="00726B25" w:rsidRPr="008219AC" w:rsidRDefault="00566EB4" w:rsidP="00F410B7">
            <w:pPr>
              <w:jc w:val="left"/>
              <w:rPr>
                <w:sz w:val="20"/>
              </w:rPr>
            </w:pPr>
            <w:r>
              <w:rPr>
                <w:sz w:val="20"/>
              </w:rPr>
              <w:t>Virtusa</w:t>
            </w:r>
          </w:p>
        </w:tc>
        <w:tc>
          <w:tcPr>
            <w:tcW w:w="3518" w:type="dxa"/>
          </w:tcPr>
          <w:p w14:paraId="72432B03" w14:textId="77777777" w:rsidR="00726B25" w:rsidRPr="008219AC" w:rsidRDefault="00566EB4" w:rsidP="00F410B7">
            <w:pPr>
              <w:jc w:val="left"/>
              <w:rPr>
                <w:sz w:val="20"/>
              </w:rPr>
            </w:pPr>
            <w:r>
              <w:rPr>
                <w:sz w:val="20"/>
              </w:rPr>
              <w:t>Offshore Data Architect</w:t>
            </w:r>
          </w:p>
        </w:tc>
      </w:tr>
    </w:tbl>
    <w:p w14:paraId="72432B05" w14:textId="77777777" w:rsidR="006B4ED0" w:rsidRPr="00513C50" w:rsidRDefault="006B4ED0" w:rsidP="00F410B7">
      <w:pPr>
        <w:pStyle w:val="Heading2"/>
        <w:ind w:left="720" w:hanging="720"/>
        <w:jc w:val="left"/>
      </w:pPr>
      <w:bookmarkStart w:id="24" w:name="_Toc431813543"/>
      <w:r w:rsidRPr="00513C50">
        <w:t>Glossary</w:t>
      </w:r>
      <w:bookmarkEnd w:id="24"/>
    </w:p>
    <w:tbl>
      <w:tblPr>
        <w:tblW w:w="0" w:type="auto"/>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2300"/>
        <w:gridCol w:w="5530"/>
      </w:tblGrid>
      <w:tr w:rsidR="00BD2604" w:rsidRPr="00682876" w14:paraId="72432B08" w14:textId="77777777" w:rsidTr="00B60ECF">
        <w:tc>
          <w:tcPr>
            <w:tcW w:w="2300" w:type="dxa"/>
            <w:shd w:val="solid" w:color="BFBFBF" w:themeColor="background1" w:themeShade="BF" w:fill="FFFFFF"/>
          </w:tcPr>
          <w:p w14:paraId="72432B06" w14:textId="77777777" w:rsidR="00BD2604" w:rsidRPr="00682876" w:rsidRDefault="00BD2604" w:rsidP="00F410B7">
            <w:pPr>
              <w:jc w:val="left"/>
              <w:rPr>
                <w:b/>
              </w:rPr>
            </w:pPr>
            <w:r>
              <w:rPr>
                <w:b/>
              </w:rPr>
              <w:t>Term</w:t>
            </w:r>
          </w:p>
        </w:tc>
        <w:tc>
          <w:tcPr>
            <w:tcW w:w="5530" w:type="dxa"/>
            <w:shd w:val="solid" w:color="BFBFBF" w:themeColor="background1" w:themeShade="BF" w:fill="FFFFFF"/>
          </w:tcPr>
          <w:p w14:paraId="72432B07" w14:textId="77777777" w:rsidR="00BD2604" w:rsidRPr="00682876" w:rsidRDefault="00BD2604" w:rsidP="00F410B7">
            <w:pPr>
              <w:jc w:val="left"/>
              <w:rPr>
                <w:b/>
              </w:rPr>
            </w:pPr>
            <w:r>
              <w:rPr>
                <w:b/>
              </w:rPr>
              <w:t>Definition</w:t>
            </w:r>
          </w:p>
        </w:tc>
      </w:tr>
      <w:tr w:rsidR="00BD2604" w:rsidRPr="00050318" w14:paraId="72432B0B" w14:textId="77777777" w:rsidTr="00B60ECF">
        <w:tc>
          <w:tcPr>
            <w:tcW w:w="2300" w:type="dxa"/>
          </w:tcPr>
          <w:p w14:paraId="72432B09" w14:textId="77777777" w:rsidR="00BD2604" w:rsidRPr="00050318" w:rsidRDefault="003E45F5" w:rsidP="00F410B7">
            <w:pPr>
              <w:jc w:val="left"/>
              <w:rPr>
                <w:sz w:val="20"/>
              </w:rPr>
            </w:pPr>
            <w:r w:rsidRPr="00050318">
              <w:rPr>
                <w:sz w:val="20"/>
              </w:rPr>
              <w:t>MDM</w:t>
            </w:r>
          </w:p>
        </w:tc>
        <w:tc>
          <w:tcPr>
            <w:tcW w:w="5530" w:type="dxa"/>
          </w:tcPr>
          <w:p w14:paraId="72432B0A" w14:textId="77777777" w:rsidR="00BD2604" w:rsidRPr="00050318" w:rsidDel="00DA74A3" w:rsidRDefault="003E45F5" w:rsidP="00F410B7">
            <w:pPr>
              <w:jc w:val="left"/>
              <w:rPr>
                <w:sz w:val="20"/>
              </w:rPr>
            </w:pPr>
            <w:r w:rsidRPr="00050318">
              <w:rPr>
                <w:sz w:val="20"/>
              </w:rPr>
              <w:t>Master Data Management</w:t>
            </w:r>
          </w:p>
        </w:tc>
      </w:tr>
      <w:tr w:rsidR="00BD2604" w:rsidRPr="00050318" w14:paraId="72432B0E" w14:textId="77777777" w:rsidTr="00B60ECF">
        <w:tc>
          <w:tcPr>
            <w:tcW w:w="2300" w:type="dxa"/>
          </w:tcPr>
          <w:p w14:paraId="72432B0C" w14:textId="77777777" w:rsidR="00BD2604" w:rsidRPr="00050318" w:rsidRDefault="00BD2CF8" w:rsidP="00F410B7">
            <w:pPr>
              <w:jc w:val="left"/>
              <w:rPr>
                <w:sz w:val="20"/>
              </w:rPr>
            </w:pPr>
            <w:r w:rsidRPr="00050318">
              <w:rPr>
                <w:sz w:val="20"/>
              </w:rPr>
              <w:t>SOAP</w:t>
            </w:r>
          </w:p>
        </w:tc>
        <w:tc>
          <w:tcPr>
            <w:tcW w:w="5530" w:type="dxa"/>
          </w:tcPr>
          <w:p w14:paraId="72432B0D" w14:textId="77777777" w:rsidR="00BD2604" w:rsidRPr="00050318" w:rsidRDefault="00BD2CF8" w:rsidP="00F410B7">
            <w:pPr>
              <w:jc w:val="left"/>
              <w:rPr>
                <w:sz w:val="20"/>
              </w:rPr>
            </w:pPr>
            <w:r w:rsidRPr="00050318">
              <w:rPr>
                <w:sz w:val="20"/>
              </w:rPr>
              <w:t>Simple Object Access Protocol</w:t>
            </w:r>
          </w:p>
        </w:tc>
      </w:tr>
      <w:tr w:rsidR="00BD2604" w:rsidRPr="00050318" w14:paraId="72432B11" w14:textId="77777777" w:rsidTr="00B60ECF">
        <w:tc>
          <w:tcPr>
            <w:tcW w:w="2300" w:type="dxa"/>
          </w:tcPr>
          <w:p w14:paraId="72432B0F" w14:textId="77777777" w:rsidR="00BD2604" w:rsidRPr="00050318" w:rsidRDefault="00BD2CF8" w:rsidP="00F410B7">
            <w:pPr>
              <w:jc w:val="left"/>
              <w:rPr>
                <w:sz w:val="20"/>
              </w:rPr>
            </w:pPr>
            <w:r w:rsidRPr="00050318">
              <w:rPr>
                <w:sz w:val="20"/>
              </w:rPr>
              <w:t>XML</w:t>
            </w:r>
          </w:p>
        </w:tc>
        <w:tc>
          <w:tcPr>
            <w:tcW w:w="5530" w:type="dxa"/>
          </w:tcPr>
          <w:p w14:paraId="72432B10" w14:textId="77777777" w:rsidR="00BD2604" w:rsidRPr="00050318" w:rsidRDefault="00BD2CF8" w:rsidP="00F410B7">
            <w:pPr>
              <w:jc w:val="left"/>
              <w:rPr>
                <w:sz w:val="20"/>
              </w:rPr>
            </w:pPr>
            <w:r w:rsidRPr="00050318">
              <w:rPr>
                <w:sz w:val="20"/>
              </w:rPr>
              <w:t>eXtended Markup Language</w:t>
            </w:r>
          </w:p>
        </w:tc>
      </w:tr>
      <w:tr w:rsidR="00BD2604" w:rsidRPr="00050318" w14:paraId="72432B14" w14:textId="77777777" w:rsidTr="00B60ECF">
        <w:tc>
          <w:tcPr>
            <w:tcW w:w="2300" w:type="dxa"/>
          </w:tcPr>
          <w:p w14:paraId="72432B12" w14:textId="77777777" w:rsidR="00BD2604" w:rsidRPr="00050318" w:rsidRDefault="00263C36" w:rsidP="00F410B7">
            <w:pPr>
              <w:jc w:val="left"/>
              <w:rPr>
                <w:sz w:val="20"/>
              </w:rPr>
            </w:pPr>
            <w:r w:rsidRPr="00050318">
              <w:rPr>
                <w:sz w:val="20"/>
              </w:rPr>
              <w:t>WSDL</w:t>
            </w:r>
          </w:p>
        </w:tc>
        <w:tc>
          <w:tcPr>
            <w:tcW w:w="5530" w:type="dxa"/>
          </w:tcPr>
          <w:p w14:paraId="72432B13" w14:textId="77777777" w:rsidR="00BD2604" w:rsidRPr="00050318" w:rsidRDefault="00263C36" w:rsidP="00F410B7">
            <w:pPr>
              <w:jc w:val="left"/>
              <w:rPr>
                <w:sz w:val="20"/>
              </w:rPr>
            </w:pPr>
            <w:r w:rsidRPr="00050318">
              <w:rPr>
                <w:sz w:val="20"/>
              </w:rPr>
              <w:t>Web Services Description Language</w:t>
            </w:r>
          </w:p>
        </w:tc>
      </w:tr>
      <w:tr w:rsidR="005615A1" w:rsidRPr="00050318" w14:paraId="72432B17" w14:textId="77777777" w:rsidTr="00B60ECF">
        <w:tc>
          <w:tcPr>
            <w:tcW w:w="2300" w:type="dxa"/>
          </w:tcPr>
          <w:p w14:paraId="72432B15" w14:textId="77777777" w:rsidR="005615A1" w:rsidRPr="00050318" w:rsidRDefault="005615A1" w:rsidP="00F410B7">
            <w:pPr>
              <w:jc w:val="left"/>
              <w:rPr>
                <w:sz w:val="20"/>
              </w:rPr>
            </w:pPr>
            <w:bookmarkStart w:id="25" w:name="_Toc477231997"/>
            <w:bookmarkStart w:id="26" w:name="_Toc140070021"/>
            <w:bookmarkStart w:id="27" w:name="_Toc140070098"/>
            <w:bookmarkStart w:id="28" w:name="_Toc140070175"/>
            <w:bookmarkStart w:id="29" w:name="_Toc140070252"/>
            <w:bookmarkStart w:id="30" w:name="_Toc140070329"/>
            <w:r>
              <w:rPr>
                <w:sz w:val="20"/>
              </w:rPr>
              <w:t>ESB</w:t>
            </w:r>
          </w:p>
        </w:tc>
        <w:tc>
          <w:tcPr>
            <w:tcW w:w="5530" w:type="dxa"/>
          </w:tcPr>
          <w:p w14:paraId="72432B16" w14:textId="77777777" w:rsidR="005615A1" w:rsidRPr="00050318" w:rsidRDefault="005615A1" w:rsidP="00F410B7">
            <w:pPr>
              <w:jc w:val="left"/>
              <w:rPr>
                <w:sz w:val="20"/>
              </w:rPr>
            </w:pPr>
            <w:r>
              <w:rPr>
                <w:sz w:val="20"/>
              </w:rPr>
              <w:t>Enterprise Service Bus</w:t>
            </w:r>
          </w:p>
        </w:tc>
      </w:tr>
    </w:tbl>
    <w:p w14:paraId="72432B18" w14:textId="77777777" w:rsidR="00CB436E" w:rsidRPr="00513C50" w:rsidRDefault="00802AA1" w:rsidP="00F410B7">
      <w:pPr>
        <w:pStyle w:val="Heading1"/>
        <w:pageBreakBefore/>
        <w:numPr>
          <w:ilvl w:val="0"/>
          <w:numId w:val="3"/>
        </w:numPr>
        <w:ind w:left="431" w:hanging="431"/>
        <w:jc w:val="left"/>
      </w:pPr>
      <w:bookmarkStart w:id="31" w:name="_Toc431813544"/>
      <w:r>
        <w:lastRenderedPageBreak/>
        <w:t xml:space="preserve">Interface </w:t>
      </w:r>
      <w:r w:rsidR="00126DDF" w:rsidRPr="00513C50">
        <w:t>Static Design</w:t>
      </w:r>
      <w:bookmarkEnd w:id="31"/>
    </w:p>
    <w:p w14:paraId="72432B19" w14:textId="77777777" w:rsidR="000B7599" w:rsidRPr="00F410B7" w:rsidRDefault="009A3CC3" w:rsidP="00F410B7">
      <w:pPr>
        <w:pStyle w:val="Heading2"/>
        <w:numPr>
          <w:ilvl w:val="1"/>
          <w:numId w:val="3"/>
        </w:numPr>
        <w:jc w:val="left"/>
        <w:rPr>
          <w:szCs w:val="24"/>
        </w:rPr>
      </w:pPr>
      <w:bookmarkStart w:id="32" w:name="_Toc397599990"/>
      <w:bookmarkStart w:id="33" w:name="_Toc407118240"/>
      <w:bookmarkStart w:id="34" w:name="_Toc431813545"/>
      <w:r w:rsidRPr="00F410B7">
        <w:rPr>
          <w:szCs w:val="24"/>
        </w:rPr>
        <w:t xml:space="preserve">High Level </w:t>
      </w:r>
      <w:bookmarkEnd w:id="32"/>
      <w:r w:rsidRPr="00F410B7">
        <w:rPr>
          <w:szCs w:val="24"/>
        </w:rPr>
        <w:t>Desig</w:t>
      </w:r>
      <w:bookmarkEnd w:id="33"/>
      <w:r w:rsidRPr="00F410B7">
        <w:rPr>
          <w:szCs w:val="24"/>
        </w:rPr>
        <w:t>n</w:t>
      </w:r>
      <w:r w:rsidR="00162D04" w:rsidRPr="00F410B7">
        <w:rPr>
          <w:szCs w:val="24"/>
        </w:rPr>
        <w:t xml:space="preserve"> overview</w:t>
      </w:r>
      <w:bookmarkEnd w:id="34"/>
    </w:p>
    <w:p w14:paraId="72432B1A" w14:textId="77777777" w:rsidR="00D42486" w:rsidRDefault="00D42486" w:rsidP="00F410B7">
      <w:pPr>
        <w:jc w:val="left"/>
      </w:pPr>
    </w:p>
    <w:p w14:paraId="72432B1B" w14:textId="77777777" w:rsidR="00D42486" w:rsidRDefault="00087CFC" w:rsidP="000B23AC">
      <w:pPr>
        <w:ind w:left="576"/>
        <w:jc w:val="left"/>
        <w:rPr>
          <w:sz w:val="20"/>
        </w:rPr>
      </w:pPr>
      <w:r>
        <w:rPr>
          <w:sz w:val="20"/>
        </w:rPr>
        <w:t>Below is the high l</w:t>
      </w:r>
      <w:r w:rsidR="00D42486" w:rsidRPr="003504FC">
        <w:rPr>
          <w:sz w:val="20"/>
        </w:rPr>
        <w:t xml:space="preserve">evel </w:t>
      </w:r>
      <w:r w:rsidR="005615A1">
        <w:rPr>
          <w:sz w:val="20"/>
        </w:rPr>
        <w:t>flow</w:t>
      </w:r>
      <w:r>
        <w:rPr>
          <w:sz w:val="20"/>
        </w:rPr>
        <w:t xml:space="preserve"> d</w:t>
      </w:r>
      <w:r w:rsidR="00D42486" w:rsidRPr="003504FC">
        <w:rPr>
          <w:sz w:val="20"/>
        </w:rPr>
        <w:t>iagram for</w:t>
      </w:r>
      <w:r w:rsidR="00D42486">
        <w:rPr>
          <w:sz w:val="20"/>
        </w:rPr>
        <w:t xml:space="preserve"> Validate Address</w:t>
      </w:r>
    </w:p>
    <w:p w14:paraId="72432B1C" w14:textId="77777777" w:rsidR="00D42486" w:rsidRPr="00FC4873" w:rsidRDefault="00D42486" w:rsidP="00F410B7">
      <w:pPr>
        <w:jc w:val="left"/>
      </w:pPr>
    </w:p>
    <w:p w14:paraId="72432B1D" w14:textId="77777777" w:rsidR="00D42486" w:rsidRDefault="003B07DC" w:rsidP="00F410B7">
      <w:pPr>
        <w:jc w:val="left"/>
      </w:pPr>
      <w:r>
        <w:rPr>
          <w:noProof/>
        </w:rPr>
        <w:pict w14:anchorId="72432DE5">
          <v:rect id="Rectangle 28" o:spid="_x0000_s1033" style="position:absolute;margin-left:294.75pt;margin-top:67.5pt;width:22.7pt;height:28.1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" filled="f" stroked="f">
            <v:path arrowok="t"/>
            <v:textbox style="mso-fit-shape-to-text:t">
              <w:txbxContent>
                <w:p w14:paraId="72432E29" w14:textId="77777777" w:rsidR="002E5CFB" w:rsidRDefault="002E5CFB" w:rsidP="0027191D">
                  <w:pPr>
                    <w:pStyle w:val="NormalWeb"/>
                    <w:spacing w:before="0" w:beforeAutospacing="0" w:after="0" w:afterAutospacing="0"/>
                    <w:jc w:val="center"/>
                  </w:pPr>
                </w:p>
              </w:txbxContent>
            </v:textbox>
          </v:rect>
        </w:pict>
      </w:r>
      <w:r>
        <w:rPr>
          <w:noProof/>
        </w:rPr>
        <w:pict w14:anchorId="72432DE6">
          <v:rect id="Rectangle 4" o:spid="_x0000_s1032" style="position:absolute;margin-left:112.5pt;margin-top:16.5pt;width:22.7pt;height:28.1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" filled="f" stroked="f">
            <v:path arrowok="t"/>
            <v:textbox style="mso-fit-shape-to-text:t">
              <w:txbxContent>
                <w:p w14:paraId="72432E2A" w14:textId="77777777" w:rsidR="002E5CFB" w:rsidRDefault="002E5CFB" w:rsidP="00321FAC">
                  <w:pPr>
                    <w:pStyle w:val="NormalWeb"/>
                    <w:spacing w:before="0" w:beforeAutospacing="0" w:after="0" w:afterAutospacing="0"/>
                    <w:jc w:val="center"/>
                  </w:pPr>
                </w:p>
              </w:txbxContent>
            </v:textbox>
          </v:rect>
        </w:pict>
      </w:r>
      <w:r w:rsidR="00321FAC" w:rsidRPr="00321FAC">
        <w:t xml:space="preserve"> </w:t>
      </w:r>
      <w:r w:rsidR="0027191D" w:rsidRPr="0027191D">
        <w:t xml:space="preserve">  </w:t>
      </w:r>
      <w:r w:rsidR="00B242ED">
        <w:rPr>
          <w:noProof/>
          <w:lang w:val="en-GB" w:eastAsia="en-GB" w:bidi="ta-IN"/>
        </w:rPr>
        <w:drawing>
          <wp:inline distT="0" distB="0" distL="0" distR="0" wp14:anchorId="72432DE7" wp14:editId="72432DE8">
            <wp:extent cx="5486400" cy="2620645"/>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cstate="print"/>
                    <a:stretch>
                      <a:fillRect/>
                    </a:stretch>
                  </pic:blipFill>
                  <pic:spPr>
                    <a:xfrm>
                      <a:off x="0" y="0"/>
                      <a:ext cx="5486400" cy="2620645"/>
                    </a:xfrm>
                    <a:prstGeom prst="rect">
                      <a:avLst/>
                    </a:prstGeom>
                  </pic:spPr>
                </pic:pic>
              </a:graphicData>
            </a:graphic>
          </wp:inline>
        </w:drawing>
      </w:r>
    </w:p>
    <w:p w14:paraId="72432B1E" w14:textId="77777777" w:rsidR="00032D3B" w:rsidRDefault="00032D3B" w:rsidP="00F410B7">
      <w:pPr>
        <w:jc w:val="left"/>
        <w:rPr>
          <w:b/>
          <w:i/>
          <w:sz w:val="20"/>
        </w:rPr>
      </w:pPr>
    </w:p>
    <w:p w14:paraId="72432B1F" w14:textId="77777777" w:rsidR="00032D3B" w:rsidRPr="00F410B7" w:rsidRDefault="00E40E6A" w:rsidP="00F410B7">
      <w:pPr>
        <w:jc w:val="left"/>
        <w:rPr>
          <w:b/>
          <w:i/>
          <w:szCs w:val="24"/>
        </w:rPr>
      </w:pPr>
      <w:r>
        <w:rPr>
          <w:b/>
          <w:i/>
          <w:szCs w:val="24"/>
        </w:rPr>
        <w:t>High Level Process (Illustration Only</w:t>
      </w:r>
      <w:r w:rsidR="00D22B69">
        <w:rPr>
          <w:b/>
          <w:i/>
          <w:szCs w:val="24"/>
        </w:rPr>
        <w:t>)</w:t>
      </w:r>
      <w:r w:rsidR="00032D3B" w:rsidRPr="00F410B7">
        <w:rPr>
          <w:b/>
          <w:i/>
          <w:szCs w:val="24"/>
        </w:rPr>
        <w:t xml:space="preserve">: </w:t>
      </w:r>
    </w:p>
    <w:p w14:paraId="72432B20" w14:textId="77777777" w:rsidR="00F312A8" w:rsidRPr="00F312A8" w:rsidRDefault="00F312A8" w:rsidP="00F312A8">
      <w:pPr>
        <w:ind w:left="360"/>
        <w:jc w:val="left"/>
        <w:rPr>
          <w:sz w:val="20"/>
        </w:rPr>
      </w:pPr>
    </w:p>
    <w:p w14:paraId="72432B21" w14:textId="77777777" w:rsidR="006D0B78" w:rsidRPr="00853CB2" w:rsidRDefault="004D583A" w:rsidP="00F410B7">
      <w:pPr>
        <w:pStyle w:val="ListParagraph"/>
        <w:numPr>
          <w:ilvl w:val="0"/>
          <w:numId w:val="43"/>
        </w:numPr>
        <w:jc w:val="left"/>
        <w:rPr>
          <w:sz w:val="20"/>
        </w:rPr>
      </w:pPr>
      <w:r>
        <w:rPr>
          <w:sz w:val="20"/>
        </w:rPr>
        <w:t>Calling system</w:t>
      </w:r>
      <w:r w:rsidR="00D22B69">
        <w:rPr>
          <w:sz w:val="20"/>
        </w:rPr>
        <w:t xml:space="preserve"> w</w:t>
      </w:r>
      <w:r w:rsidR="00872469" w:rsidRPr="00853CB2">
        <w:rPr>
          <w:sz w:val="20"/>
        </w:rPr>
        <w:t xml:space="preserve">ill send </w:t>
      </w:r>
      <w:r w:rsidR="00D9306D">
        <w:rPr>
          <w:sz w:val="20"/>
        </w:rPr>
        <w:t>address details through</w:t>
      </w:r>
      <w:r w:rsidR="00F312A8">
        <w:rPr>
          <w:sz w:val="20"/>
        </w:rPr>
        <w:t xml:space="preserve"> Validate Address API built on top of</w:t>
      </w:r>
      <w:r w:rsidR="00872469" w:rsidRPr="00853CB2">
        <w:rPr>
          <w:sz w:val="20"/>
        </w:rPr>
        <w:t xml:space="preserve"> T</w:t>
      </w:r>
      <w:r w:rsidR="00032D3B" w:rsidRPr="00853CB2">
        <w:rPr>
          <w:sz w:val="20"/>
        </w:rPr>
        <w:t>alend ESB.</w:t>
      </w:r>
    </w:p>
    <w:p w14:paraId="72432B22" w14:textId="77777777" w:rsidR="00032D3B" w:rsidRDefault="00F312A8" w:rsidP="00F410B7">
      <w:pPr>
        <w:pStyle w:val="ListParagraph"/>
        <w:numPr>
          <w:ilvl w:val="0"/>
          <w:numId w:val="43"/>
        </w:numPr>
        <w:jc w:val="left"/>
        <w:rPr>
          <w:sz w:val="20"/>
        </w:rPr>
      </w:pPr>
      <w:r>
        <w:rPr>
          <w:sz w:val="20"/>
        </w:rPr>
        <w:t xml:space="preserve">Validate Address Service will process the </w:t>
      </w:r>
      <w:r w:rsidR="00032D3B" w:rsidRPr="00853CB2">
        <w:rPr>
          <w:sz w:val="20"/>
        </w:rPr>
        <w:t xml:space="preserve">request </w:t>
      </w:r>
      <w:r>
        <w:rPr>
          <w:sz w:val="20"/>
        </w:rPr>
        <w:t xml:space="preserve">and invokes </w:t>
      </w:r>
      <w:r w:rsidR="00724992">
        <w:rPr>
          <w:sz w:val="20"/>
        </w:rPr>
        <w:t xml:space="preserve">Capscan </w:t>
      </w:r>
      <w:r>
        <w:rPr>
          <w:sz w:val="20"/>
        </w:rPr>
        <w:t xml:space="preserve">Matchcode API to </w:t>
      </w:r>
      <w:r w:rsidR="00D22B69">
        <w:rPr>
          <w:sz w:val="20"/>
        </w:rPr>
        <w:t xml:space="preserve">return </w:t>
      </w:r>
      <w:r w:rsidR="00F311DB" w:rsidRPr="00853CB2">
        <w:rPr>
          <w:sz w:val="20"/>
        </w:rPr>
        <w:t xml:space="preserve">zero or more </w:t>
      </w:r>
      <w:r w:rsidR="00D22B69">
        <w:rPr>
          <w:sz w:val="20"/>
        </w:rPr>
        <w:t>matching addresses</w:t>
      </w:r>
      <w:r w:rsidR="004D583A">
        <w:rPr>
          <w:sz w:val="20"/>
        </w:rPr>
        <w:t xml:space="preserve"> </w:t>
      </w:r>
      <w:r>
        <w:rPr>
          <w:sz w:val="20"/>
        </w:rPr>
        <w:t>results</w:t>
      </w:r>
    </w:p>
    <w:p w14:paraId="72432B23" w14:textId="77777777" w:rsidR="004D583A" w:rsidRPr="00853CB2" w:rsidRDefault="00F312A8" w:rsidP="00F410B7">
      <w:pPr>
        <w:pStyle w:val="ListParagraph"/>
        <w:numPr>
          <w:ilvl w:val="0"/>
          <w:numId w:val="43"/>
        </w:numPr>
        <w:jc w:val="left"/>
        <w:rPr>
          <w:sz w:val="20"/>
        </w:rPr>
      </w:pPr>
      <w:r>
        <w:rPr>
          <w:sz w:val="20"/>
        </w:rPr>
        <w:t>Validate Address</w:t>
      </w:r>
      <w:r w:rsidR="004D583A">
        <w:rPr>
          <w:sz w:val="20"/>
        </w:rPr>
        <w:t xml:space="preserve"> </w:t>
      </w:r>
      <w:r w:rsidR="00724992">
        <w:rPr>
          <w:sz w:val="20"/>
        </w:rPr>
        <w:t xml:space="preserve">service </w:t>
      </w:r>
      <w:r w:rsidR="004D583A">
        <w:rPr>
          <w:sz w:val="20"/>
        </w:rPr>
        <w:t xml:space="preserve">will </w:t>
      </w:r>
      <w:r w:rsidR="00724992">
        <w:rPr>
          <w:sz w:val="20"/>
        </w:rPr>
        <w:t>map</w:t>
      </w:r>
      <w:r>
        <w:rPr>
          <w:sz w:val="20"/>
        </w:rPr>
        <w:t xml:space="preserve"> the </w:t>
      </w:r>
      <w:r w:rsidR="00724992">
        <w:rPr>
          <w:sz w:val="20"/>
        </w:rPr>
        <w:t>response/Error from Capscan</w:t>
      </w:r>
      <w:r>
        <w:rPr>
          <w:sz w:val="20"/>
        </w:rPr>
        <w:t xml:space="preserve"> </w:t>
      </w:r>
      <w:r w:rsidR="004D583A">
        <w:rPr>
          <w:sz w:val="20"/>
        </w:rPr>
        <w:t>to the calling systems</w:t>
      </w:r>
      <w:r w:rsidR="0000649C">
        <w:rPr>
          <w:sz w:val="20"/>
        </w:rPr>
        <w:t>.</w:t>
      </w:r>
    </w:p>
    <w:p w14:paraId="72432B24" w14:textId="77777777" w:rsidR="00D60572" w:rsidRDefault="00D60572" w:rsidP="00F410B7">
      <w:pPr>
        <w:jc w:val="left"/>
        <w:rPr>
          <w:i/>
          <w:sz w:val="20"/>
        </w:rPr>
      </w:pPr>
    </w:p>
    <w:p w14:paraId="72432B25" w14:textId="77777777" w:rsidR="005742FC" w:rsidRPr="005742FC" w:rsidRDefault="005742FC" w:rsidP="00F410B7">
      <w:pPr>
        <w:pStyle w:val="ListParagraph"/>
        <w:keepNext/>
        <w:numPr>
          <w:ilvl w:val="0"/>
          <w:numId w:val="2"/>
        </w:numPr>
        <w:spacing w:before="240" w:after="60"/>
        <w:contextualSpacing w:val="0"/>
        <w:jc w:val="left"/>
        <w:outlineLvl w:val="1"/>
        <w:rPr>
          <w:b/>
          <w:i/>
          <w:vanish/>
        </w:rPr>
      </w:pPr>
    </w:p>
    <w:p w14:paraId="72432B26" w14:textId="77777777" w:rsidR="005742FC" w:rsidRPr="00F410B7" w:rsidRDefault="005742FC" w:rsidP="00F410B7">
      <w:pPr>
        <w:pStyle w:val="Heading2"/>
        <w:numPr>
          <w:ilvl w:val="1"/>
          <w:numId w:val="2"/>
        </w:numPr>
        <w:jc w:val="left"/>
      </w:pPr>
      <w:bookmarkStart w:id="35" w:name="_Toc431813546"/>
      <w:r w:rsidRPr="00F410B7">
        <w:t>Assumptions</w:t>
      </w:r>
      <w:bookmarkEnd w:id="35"/>
    </w:p>
    <w:p w14:paraId="72432B27" w14:textId="77777777" w:rsidR="00F311DB" w:rsidRPr="00853CB2" w:rsidRDefault="00F311DB" w:rsidP="00F410B7">
      <w:pPr>
        <w:pStyle w:val="ListParagraph"/>
        <w:numPr>
          <w:ilvl w:val="0"/>
          <w:numId w:val="43"/>
        </w:numPr>
        <w:jc w:val="left"/>
        <w:rPr>
          <w:sz w:val="20"/>
        </w:rPr>
      </w:pPr>
      <w:r w:rsidRPr="00853CB2">
        <w:rPr>
          <w:sz w:val="20"/>
        </w:rPr>
        <w:t>Validate address service will be used only for Validation of address with Capscan</w:t>
      </w:r>
      <w:r w:rsidR="00724992">
        <w:rPr>
          <w:sz w:val="20"/>
        </w:rPr>
        <w:t xml:space="preserve"> Matchcode product</w:t>
      </w:r>
      <w:r w:rsidR="00B92E23" w:rsidRPr="00853CB2">
        <w:rPr>
          <w:sz w:val="20"/>
        </w:rPr>
        <w:t>.</w:t>
      </w:r>
    </w:p>
    <w:p w14:paraId="72432B28" w14:textId="77777777" w:rsidR="007D24F5" w:rsidRDefault="00F311DB" w:rsidP="004D583A">
      <w:pPr>
        <w:pStyle w:val="ListParagraph"/>
        <w:numPr>
          <w:ilvl w:val="0"/>
          <w:numId w:val="43"/>
        </w:numPr>
        <w:jc w:val="left"/>
        <w:rPr>
          <w:sz w:val="20"/>
        </w:rPr>
      </w:pPr>
      <w:r w:rsidRPr="007D24F5">
        <w:rPr>
          <w:sz w:val="20"/>
        </w:rPr>
        <w:t xml:space="preserve">Response from Capscan </w:t>
      </w:r>
      <w:r w:rsidR="007D24F5" w:rsidRPr="007D24F5">
        <w:rPr>
          <w:sz w:val="20"/>
        </w:rPr>
        <w:t>will return zero or more</w:t>
      </w:r>
      <w:r w:rsidRPr="007D24F5">
        <w:rPr>
          <w:sz w:val="20"/>
        </w:rPr>
        <w:t xml:space="preserve"> results </w:t>
      </w:r>
      <w:r w:rsidR="007D24F5">
        <w:rPr>
          <w:sz w:val="20"/>
        </w:rPr>
        <w:t>to the external systems.</w:t>
      </w:r>
    </w:p>
    <w:p w14:paraId="72432B29" w14:textId="77777777" w:rsidR="00F311DB" w:rsidRPr="007D24F5" w:rsidRDefault="007D24F5" w:rsidP="004D583A">
      <w:pPr>
        <w:pStyle w:val="ListParagraph"/>
        <w:numPr>
          <w:ilvl w:val="0"/>
          <w:numId w:val="43"/>
        </w:numPr>
        <w:jc w:val="left"/>
        <w:rPr>
          <w:sz w:val="20"/>
        </w:rPr>
      </w:pPr>
      <w:r>
        <w:rPr>
          <w:sz w:val="20"/>
        </w:rPr>
        <w:t>In case no matching records are found in Capscan, the</w:t>
      </w:r>
      <w:r w:rsidR="00B92E23" w:rsidRPr="007D24F5">
        <w:rPr>
          <w:sz w:val="20"/>
        </w:rPr>
        <w:t xml:space="preserve"> </w:t>
      </w:r>
      <w:r>
        <w:rPr>
          <w:sz w:val="20"/>
        </w:rPr>
        <w:t xml:space="preserve">xml response will be “No records found” message without </w:t>
      </w:r>
      <w:r w:rsidR="00087CFC">
        <w:rPr>
          <w:sz w:val="20"/>
        </w:rPr>
        <w:t xml:space="preserve">any address </w:t>
      </w:r>
      <w:r>
        <w:rPr>
          <w:sz w:val="20"/>
        </w:rPr>
        <w:t xml:space="preserve">tags. </w:t>
      </w:r>
      <w:r w:rsidR="001B4CE3">
        <w:rPr>
          <w:sz w:val="20"/>
        </w:rPr>
        <w:t>In this case</w:t>
      </w:r>
      <w:r w:rsidR="00087CFC">
        <w:rPr>
          <w:sz w:val="20"/>
        </w:rPr>
        <w:t xml:space="preserve">, </w:t>
      </w:r>
      <w:r w:rsidR="001B4CE3">
        <w:rPr>
          <w:sz w:val="20"/>
        </w:rPr>
        <w:t>the calling system</w:t>
      </w:r>
      <w:r w:rsidR="00F311DB" w:rsidRPr="007D24F5">
        <w:rPr>
          <w:sz w:val="20"/>
        </w:rPr>
        <w:t xml:space="preserve"> </w:t>
      </w:r>
      <w:r w:rsidR="001B4CE3">
        <w:rPr>
          <w:sz w:val="20"/>
        </w:rPr>
        <w:t>needs to ensure that they are not blanking out the original address captured.</w:t>
      </w:r>
    </w:p>
    <w:p w14:paraId="72432B2A" w14:textId="77777777" w:rsidR="00BD161F" w:rsidRDefault="00087CFC" w:rsidP="00F26E2F">
      <w:pPr>
        <w:pStyle w:val="ListParagraph"/>
        <w:numPr>
          <w:ilvl w:val="0"/>
          <w:numId w:val="43"/>
        </w:numPr>
        <w:jc w:val="left"/>
        <w:rPr>
          <w:sz w:val="20"/>
        </w:rPr>
      </w:pPr>
      <w:r>
        <w:rPr>
          <w:sz w:val="20"/>
        </w:rPr>
        <w:t xml:space="preserve">As part of the XSD validation, </w:t>
      </w:r>
      <w:r w:rsidR="00FF49F6">
        <w:rPr>
          <w:sz w:val="20"/>
        </w:rPr>
        <w:t>Post Code and Country are</w:t>
      </w:r>
      <w:r w:rsidR="00BD161F" w:rsidRPr="00BD161F">
        <w:rPr>
          <w:sz w:val="20"/>
        </w:rPr>
        <w:t xml:space="preserve"> the </w:t>
      </w:r>
      <w:r w:rsidR="00B97B48" w:rsidRPr="00BD161F">
        <w:rPr>
          <w:sz w:val="20"/>
        </w:rPr>
        <w:t>mandatory</w:t>
      </w:r>
      <w:r w:rsidR="00BD161F" w:rsidRPr="00BD161F">
        <w:rPr>
          <w:sz w:val="20"/>
        </w:rPr>
        <w:t xml:space="preserve"> field</w:t>
      </w:r>
      <w:r w:rsidR="00FF49F6">
        <w:rPr>
          <w:sz w:val="20"/>
        </w:rPr>
        <w:t>s</w:t>
      </w:r>
      <w:r w:rsidR="00BD161F" w:rsidRPr="00BD161F">
        <w:rPr>
          <w:sz w:val="20"/>
        </w:rPr>
        <w:t xml:space="preserve"> in the request</w:t>
      </w:r>
      <w:r w:rsidR="00FF49F6">
        <w:rPr>
          <w:sz w:val="20"/>
        </w:rPr>
        <w:t xml:space="preserve"> for UK oper</w:t>
      </w:r>
      <w:r w:rsidR="00C872BF">
        <w:rPr>
          <w:sz w:val="20"/>
        </w:rPr>
        <w:t>ations.</w:t>
      </w:r>
    </w:p>
    <w:p w14:paraId="72432B2B" w14:textId="77777777" w:rsidR="005742FC" w:rsidRPr="00BD161F" w:rsidRDefault="005742FC" w:rsidP="00F26E2F">
      <w:pPr>
        <w:pStyle w:val="ListParagraph"/>
        <w:numPr>
          <w:ilvl w:val="0"/>
          <w:numId w:val="43"/>
        </w:numPr>
        <w:jc w:val="left"/>
        <w:rPr>
          <w:sz w:val="20"/>
        </w:rPr>
      </w:pPr>
      <w:r w:rsidRPr="00BD161F">
        <w:rPr>
          <w:sz w:val="20"/>
        </w:rPr>
        <w:t xml:space="preserve">Common XSD definitions will be used in </w:t>
      </w:r>
      <w:r w:rsidR="00087CFC">
        <w:rPr>
          <w:sz w:val="20"/>
        </w:rPr>
        <w:t xml:space="preserve">both request and response </w:t>
      </w:r>
      <w:r w:rsidRPr="00BD161F">
        <w:rPr>
          <w:sz w:val="20"/>
        </w:rPr>
        <w:t xml:space="preserve">Service WSDLs. </w:t>
      </w:r>
    </w:p>
    <w:p w14:paraId="72432B2C" w14:textId="77777777" w:rsidR="005742FC" w:rsidRPr="00E93434" w:rsidRDefault="005742FC" w:rsidP="00F410B7">
      <w:pPr>
        <w:pStyle w:val="ListParagraph"/>
        <w:numPr>
          <w:ilvl w:val="0"/>
          <w:numId w:val="43"/>
        </w:numPr>
        <w:jc w:val="left"/>
        <w:rPr>
          <w:sz w:val="20"/>
        </w:rPr>
      </w:pPr>
      <w:r w:rsidRPr="00E93434">
        <w:rPr>
          <w:sz w:val="20"/>
        </w:rPr>
        <w:t xml:space="preserve">Address fields from </w:t>
      </w:r>
      <w:r w:rsidR="000E2FBB">
        <w:rPr>
          <w:sz w:val="20"/>
        </w:rPr>
        <w:t xml:space="preserve">the calling system </w:t>
      </w:r>
      <w:r w:rsidRPr="00E93434">
        <w:rPr>
          <w:sz w:val="20"/>
        </w:rPr>
        <w:t>will</w:t>
      </w:r>
      <w:r w:rsidR="00964C18" w:rsidRPr="00E93434">
        <w:rPr>
          <w:sz w:val="20"/>
        </w:rPr>
        <w:t xml:space="preserve"> </w:t>
      </w:r>
      <w:r w:rsidR="000E2FBB">
        <w:rPr>
          <w:sz w:val="20"/>
        </w:rPr>
        <w:t xml:space="preserve">be </w:t>
      </w:r>
      <w:r w:rsidR="00964C18" w:rsidRPr="00E93434">
        <w:rPr>
          <w:sz w:val="20"/>
        </w:rPr>
        <w:t>validate</w:t>
      </w:r>
      <w:r w:rsidR="000E2FBB">
        <w:rPr>
          <w:sz w:val="20"/>
        </w:rPr>
        <w:t>d</w:t>
      </w:r>
      <w:r w:rsidR="00964C18" w:rsidRPr="00E93434">
        <w:rPr>
          <w:sz w:val="20"/>
        </w:rPr>
        <w:t xml:space="preserve"> before sending to Caps</w:t>
      </w:r>
      <w:r w:rsidRPr="00E93434">
        <w:rPr>
          <w:sz w:val="20"/>
        </w:rPr>
        <w:t xml:space="preserve">can server for example </w:t>
      </w:r>
      <w:r w:rsidR="00E93434" w:rsidRPr="00E93434">
        <w:rPr>
          <w:sz w:val="20"/>
        </w:rPr>
        <w:t>Postcode</w:t>
      </w:r>
      <w:r w:rsidR="00E93434">
        <w:rPr>
          <w:sz w:val="20"/>
        </w:rPr>
        <w:t xml:space="preserve"> (validate with UK format)</w:t>
      </w:r>
      <w:r w:rsidRPr="00E93434">
        <w:rPr>
          <w:sz w:val="20"/>
        </w:rPr>
        <w:t xml:space="preserve"> </w:t>
      </w:r>
      <w:r w:rsidR="00964C18" w:rsidRPr="00E93434">
        <w:rPr>
          <w:sz w:val="20"/>
        </w:rPr>
        <w:t>format and mandatory fields check etc</w:t>
      </w:r>
      <w:r w:rsidRPr="00E93434">
        <w:rPr>
          <w:sz w:val="20"/>
        </w:rPr>
        <w:t>.</w:t>
      </w:r>
    </w:p>
    <w:p w14:paraId="72432B2D" w14:textId="77777777" w:rsidR="00032D3B" w:rsidRDefault="0079158F" w:rsidP="00F410B7">
      <w:pPr>
        <w:pStyle w:val="ListParagraph"/>
        <w:numPr>
          <w:ilvl w:val="0"/>
          <w:numId w:val="43"/>
        </w:numPr>
        <w:jc w:val="left"/>
        <w:rPr>
          <w:sz w:val="20"/>
        </w:rPr>
      </w:pPr>
      <w:r w:rsidRPr="00853CB2">
        <w:rPr>
          <w:sz w:val="20"/>
        </w:rPr>
        <w:lastRenderedPageBreak/>
        <w:t>Talend service will reuse existing Capscan real-time server to validate addresses</w:t>
      </w:r>
      <w:r w:rsidR="00FF49F6">
        <w:rPr>
          <w:sz w:val="20"/>
        </w:rPr>
        <w:t xml:space="preserve"> but with a different connection pool to separate these operation from the </w:t>
      </w:r>
      <w:r w:rsidR="00B8189A">
        <w:rPr>
          <w:sz w:val="20"/>
        </w:rPr>
        <w:t>existing legacy</w:t>
      </w:r>
      <w:r w:rsidR="00FF49F6">
        <w:rPr>
          <w:sz w:val="20"/>
        </w:rPr>
        <w:t xml:space="preserve"> systems</w:t>
      </w:r>
      <w:r w:rsidRPr="00853CB2">
        <w:rPr>
          <w:sz w:val="20"/>
        </w:rPr>
        <w:t>.</w:t>
      </w:r>
    </w:p>
    <w:p w14:paraId="72432B2E" w14:textId="77777777" w:rsidR="00813582" w:rsidRDefault="007D24F5" w:rsidP="00F410B7">
      <w:pPr>
        <w:pStyle w:val="ListParagraph"/>
        <w:numPr>
          <w:ilvl w:val="0"/>
          <w:numId w:val="43"/>
        </w:numPr>
        <w:jc w:val="left"/>
        <w:rPr>
          <w:sz w:val="20"/>
        </w:rPr>
      </w:pPr>
      <w:r>
        <w:rPr>
          <w:sz w:val="20"/>
        </w:rPr>
        <w:t>If Capscan server is down, a SOAP default error will be returned (Technical error)</w:t>
      </w:r>
      <w:r w:rsidR="00777A59">
        <w:rPr>
          <w:sz w:val="20"/>
        </w:rPr>
        <w:t>. Please refer Section</w:t>
      </w:r>
      <w:r w:rsidR="00777A59" w:rsidRPr="00F921E8">
        <w:rPr>
          <w:b/>
          <w:i/>
          <w:sz w:val="20"/>
        </w:rPr>
        <w:t xml:space="preserve"> </w:t>
      </w:r>
      <w:r w:rsidR="000E3235">
        <w:fldChar w:fldCharType="begin"/>
      </w:r>
      <w:r w:rsidR="000E3235">
        <w:instrText xml:space="preserve"> REF _Ref427923501 \r \h  \* MERGEFORMAT </w:instrText>
      </w:r>
      <w:r w:rsidR="000E3235">
        <w:fldChar w:fldCharType="separate"/>
      </w:r>
      <w:r w:rsidR="00F921E8" w:rsidRPr="00F921E8">
        <w:rPr>
          <w:b/>
          <w:i/>
          <w:sz w:val="20"/>
        </w:rPr>
        <w:t>3.1.5</w:t>
      </w:r>
      <w:r w:rsidR="000E3235">
        <w:fldChar w:fldCharType="end"/>
      </w:r>
    </w:p>
    <w:p w14:paraId="72432B2F" w14:textId="77777777" w:rsidR="007D24F5" w:rsidRDefault="00813582" w:rsidP="00F410B7">
      <w:pPr>
        <w:pStyle w:val="ListParagraph"/>
        <w:numPr>
          <w:ilvl w:val="0"/>
          <w:numId w:val="43"/>
        </w:numPr>
        <w:jc w:val="left"/>
        <w:rPr>
          <w:sz w:val="20"/>
        </w:rPr>
      </w:pPr>
      <w:r>
        <w:rPr>
          <w:sz w:val="20"/>
        </w:rPr>
        <w:t xml:space="preserve">Service availability Check is included in the wsdl which will not be part of </w:t>
      </w:r>
      <w:r w:rsidR="00A57F91">
        <w:rPr>
          <w:sz w:val="20"/>
        </w:rPr>
        <w:t xml:space="preserve">any system integration into the </w:t>
      </w:r>
      <w:r>
        <w:rPr>
          <w:sz w:val="20"/>
        </w:rPr>
        <w:t>Validate address Service</w:t>
      </w:r>
    </w:p>
    <w:p w14:paraId="72432B30" w14:textId="77777777" w:rsidR="00A57F91" w:rsidRDefault="00A57F91" w:rsidP="00F410B7">
      <w:pPr>
        <w:pStyle w:val="ListParagraph"/>
        <w:numPr>
          <w:ilvl w:val="0"/>
          <w:numId w:val="43"/>
        </w:numPr>
        <w:jc w:val="left"/>
        <w:rPr>
          <w:sz w:val="20"/>
        </w:rPr>
      </w:pPr>
      <w:r>
        <w:rPr>
          <w:sz w:val="20"/>
        </w:rPr>
        <w:t>Edge Gateway/Firewall rules required for Talend ESB to access the CapScan connection pool will be established by infrastructure</w:t>
      </w:r>
    </w:p>
    <w:p w14:paraId="72432B31" w14:textId="77777777" w:rsidR="00C872BF" w:rsidRDefault="00C872BF" w:rsidP="00F410B7">
      <w:pPr>
        <w:pStyle w:val="ListParagraph"/>
        <w:numPr>
          <w:ilvl w:val="0"/>
          <w:numId w:val="43"/>
        </w:numPr>
        <w:jc w:val="left"/>
        <w:rPr>
          <w:sz w:val="20"/>
        </w:rPr>
      </w:pPr>
      <w:r>
        <w:rPr>
          <w:sz w:val="20"/>
        </w:rPr>
        <w:t>SSL authentication type is used for establishing the link to the server</w:t>
      </w:r>
      <w:r w:rsidR="00A57F91">
        <w:rPr>
          <w:sz w:val="20"/>
        </w:rPr>
        <w:t>, this will be established by infrastructure based on InfoSec requirements (once the service is established this can be requested)</w:t>
      </w:r>
    </w:p>
    <w:p w14:paraId="72432B32" w14:textId="77777777" w:rsidR="000C6FB2" w:rsidRDefault="00126808" w:rsidP="000C6FB2">
      <w:pPr>
        <w:pStyle w:val="ListParagraph"/>
        <w:numPr>
          <w:ilvl w:val="0"/>
          <w:numId w:val="43"/>
        </w:numPr>
        <w:jc w:val="left"/>
        <w:rPr>
          <w:sz w:val="20"/>
        </w:rPr>
      </w:pPr>
      <w:r>
        <w:rPr>
          <w:sz w:val="20"/>
        </w:rPr>
        <w:t>Capscan will not provide the address key f</w:t>
      </w:r>
      <w:r w:rsidR="000C6FB2">
        <w:rPr>
          <w:sz w:val="20"/>
        </w:rPr>
        <w:t>or ambiguous addresses (i.e. more than one) in response.</w:t>
      </w:r>
    </w:p>
    <w:p w14:paraId="6FD76F44" w14:textId="24DA91BA" w:rsidR="002D6EB0" w:rsidRPr="000C6FB2" w:rsidRDefault="002D6EB0" w:rsidP="002D6EB0">
      <w:pPr>
        <w:pStyle w:val="ListParagraph"/>
        <w:numPr>
          <w:ilvl w:val="0"/>
          <w:numId w:val="43"/>
        </w:numPr>
        <w:jc w:val="left"/>
        <w:rPr>
          <w:sz w:val="20"/>
        </w:rPr>
      </w:pPr>
      <w:r w:rsidRPr="002D6EB0">
        <w:rPr>
          <w:sz w:val="20"/>
        </w:rPr>
        <w:t>Postcodes which pass format check but fail Capscan validation are loaded into MDM as in case of Create Party service. But the record is flagged with PAF Valid Indication as False.</w:t>
      </w:r>
    </w:p>
    <w:p w14:paraId="72432B33" w14:textId="77777777" w:rsidR="00872469" w:rsidRPr="00872469" w:rsidRDefault="00872469" w:rsidP="00F410B7">
      <w:pPr>
        <w:jc w:val="left"/>
        <w:rPr>
          <w:sz w:val="20"/>
        </w:rPr>
      </w:pPr>
      <w:bookmarkStart w:id="36" w:name="_Toc477686102"/>
      <w:bookmarkStart w:id="37" w:name="_Toc444515046"/>
      <w:bookmarkStart w:id="38" w:name="_Toc444515042"/>
      <w:bookmarkStart w:id="39" w:name="_Ref131502705"/>
      <w:bookmarkEnd w:id="25"/>
      <w:bookmarkEnd w:id="26"/>
      <w:bookmarkEnd w:id="27"/>
      <w:bookmarkEnd w:id="28"/>
      <w:bookmarkEnd w:id="29"/>
      <w:bookmarkEnd w:id="30"/>
    </w:p>
    <w:p w14:paraId="72432B34" w14:textId="77777777" w:rsidR="00BB4732" w:rsidRPr="00872469" w:rsidRDefault="00BB4732" w:rsidP="00F410B7">
      <w:pPr>
        <w:tabs>
          <w:tab w:val="left" w:pos="1770"/>
        </w:tabs>
        <w:jc w:val="left"/>
        <w:rPr>
          <w:sz w:val="20"/>
        </w:rPr>
        <w:sectPr w:rsidR="00BB4732" w:rsidRPr="00872469" w:rsidSect="00237532">
          <w:headerReference w:type="default" r:id="rId21"/>
          <w:footerReference w:type="default" r:id="rId22"/>
          <w:pgSz w:w="12240" w:h="15840"/>
          <w:pgMar w:top="1440" w:right="1800" w:bottom="1440" w:left="1800" w:header="720" w:footer="720" w:gutter="0"/>
          <w:cols w:space="720"/>
          <w:docGrid w:linePitch="360"/>
        </w:sectPr>
      </w:pPr>
    </w:p>
    <w:p w14:paraId="72432B35" w14:textId="77777777" w:rsidR="000B7599" w:rsidRPr="00CD13BD" w:rsidRDefault="000B7599" w:rsidP="00F410B7">
      <w:pPr>
        <w:pStyle w:val="Heading1"/>
        <w:pageBreakBefore/>
        <w:numPr>
          <w:ilvl w:val="0"/>
          <w:numId w:val="2"/>
        </w:numPr>
        <w:ind w:left="431" w:hanging="431"/>
        <w:jc w:val="left"/>
        <w:rPr>
          <w:rFonts w:cs="Calibri"/>
        </w:rPr>
      </w:pPr>
      <w:bookmarkStart w:id="40" w:name="_Toc353454134"/>
      <w:bookmarkStart w:id="41" w:name="_Toc431813547"/>
      <w:r w:rsidRPr="00CD13BD">
        <w:rPr>
          <w:rFonts w:cs="Calibri"/>
        </w:rPr>
        <w:lastRenderedPageBreak/>
        <w:t>Detailed Interface Specification</w:t>
      </w:r>
      <w:bookmarkEnd w:id="40"/>
      <w:bookmarkEnd w:id="41"/>
    </w:p>
    <w:p w14:paraId="72432B36" w14:textId="77777777" w:rsidR="00A57F91" w:rsidRPr="00A57F91" w:rsidRDefault="00F04598" w:rsidP="00A57F91">
      <w:pPr>
        <w:pStyle w:val="Heading2"/>
        <w:numPr>
          <w:ilvl w:val="1"/>
          <w:numId w:val="2"/>
        </w:numPr>
        <w:jc w:val="left"/>
      </w:pPr>
      <w:bookmarkStart w:id="42" w:name="_Toc431813548"/>
      <w:r>
        <w:t>Validate Address</w:t>
      </w:r>
      <w:r w:rsidR="00FF0EDE">
        <w:t xml:space="preserve"> Service</w:t>
      </w:r>
      <w:bookmarkEnd w:id="42"/>
    </w:p>
    <w:p w14:paraId="72432B37" w14:textId="77777777" w:rsidR="00A750F5" w:rsidRDefault="00A750F5" w:rsidP="00F410B7">
      <w:pPr>
        <w:pStyle w:val="Heading2"/>
        <w:numPr>
          <w:ilvl w:val="2"/>
          <w:numId w:val="2"/>
        </w:numPr>
        <w:jc w:val="left"/>
        <w:rPr>
          <w:iCs/>
          <w:szCs w:val="24"/>
        </w:rPr>
      </w:pPr>
      <w:bookmarkStart w:id="43" w:name="_Toc431813549"/>
      <w:r>
        <w:rPr>
          <w:iCs/>
          <w:szCs w:val="24"/>
        </w:rPr>
        <w:t>Naming Conventions</w:t>
      </w:r>
      <w:bookmarkEnd w:id="43"/>
    </w:p>
    <w:p w14:paraId="72432B38" w14:textId="77777777" w:rsidR="00215991" w:rsidRDefault="00215991" w:rsidP="001E7D78">
      <w:pPr>
        <w:rPr>
          <w:sz w:val="20"/>
        </w:rPr>
      </w:pPr>
    </w:p>
    <w:p w14:paraId="72432B39" w14:textId="77777777" w:rsidR="001E7D78" w:rsidRPr="001E7D78" w:rsidRDefault="001E7D78" w:rsidP="001E7D78">
      <w:pPr>
        <w:rPr>
          <w:sz w:val="20"/>
        </w:rPr>
      </w:pPr>
      <w:r w:rsidRPr="001E7D78">
        <w:rPr>
          <w:sz w:val="20"/>
        </w:rPr>
        <w:t xml:space="preserve">Below are the </w:t>
      </w:r>
      <w:r>
        <w:rPr>
          <w:sz w:val="20"/>
        </w:rPr>
        <w:t xml:space="preserve">wsdl and </w:t>
      </w:r>
      <w:r w:rsidRPr="001E7D78">
        <w:rPr>
          <w:sz w:val="20"/>
        </w:rPr>
        <w:t xml:space="preserve">wsdl </w:t>
      </w:r>
      <w:r>
        <w:rPr>
          <w:sz w:val="20"/>
        </w:rPr>
        <w:t xml:space="preserve">file </w:t>
      </w:r>
      <w:r w:rsidRPr="001E7D78">
        <w:rPr>
          <w:sz w:val="20"/>
        </w:rPr>
        <w:t xml:space="preserve">naming </w:t>
      </w:r>
      <w:r>
        <w:rPr>
          <w:sz w:val="20"/>
        </w:rPr>
        <w:t>conventions</w:t>
      </w:r>
    </w:p>
    <w:p w14:paraId="72432B3A" w14:textId="77777777" w:rsidR="00827AC5" w:rsidRDefault="00827AC5" w:rsidP="00F410B7">
      <w:pPr>
        <w:jc w:val="left"/>
        <w:rPr>
          <w:sz w:val="20"/>
        </w:rPr>
      </w:pPr>
    </w:p>
    <w:p w14:paraId="72432B3B" w14:textId="77777777" w:rsidR="00A750F5" w:rsidRPr="00777A59" w:rsidRDefault="00A750F5" w:rsidP="00F410B7">
      <w:pPr>
        <w:jc w:val="left"/>
        <w:rPr>
          <w:b/>
          <w:sz w:val="20"/>
        </w:rPr>
      </w:pPr>
      <w:r w:rsidRPr="00777A59">
        <w:rPr>
          <w:b/>
          <w:sz w:val="20"/>
        </w:rPr>
        <w:t xml:space="preserve">wsdl File Naming Conventions: </w:t>
      </w:r>
    </w:p>
    <w:p w14:paraId="72432B3C" w14:textId="77777777" w:rsidR="00A750F5" w:rsidRPr="00A750F5" w:rsidRDefault="00875971" w:rsidP="00F410B7">
      <w:pPr>
        <w:jc w:val="left"/>
        <w:rPr>
          <w:sz w:val="20"/>
        </w:rPr>
      </w:pPr>
      <w:r>
        <w:rPr>
          <w:sz w:val="20"/>
        </w:rPr>
        <w:t>ValidateAddress</w:t>
      </w:r>
      <w:r w:rsidR="00A750F5" w:rsidRPr="00A750F5">
        <w:rPr>
          <w:sz w:val="20"/>
        </w:rPr>
        <w:t>Service.wsdl</w:t>
      </w:r>
    </w:p>
    <w:p w14:paraId="72432B3D" w14:textId="77777777" w:rsidR="00A750F5" w:rsidRPr="00A750F5" w:rsidRDefault="00A750F5" w:rsidP="00F410B7">
      <w:pPr>
        <w:jc w:val="left"/>
        <w:rPr>
          <w:sz w:val="20"/>
        </w:rPr>
      </w:pPr>
    </w:p>
    <w:p w14:paraId="72432B3E" w14:textId="77777777" w:rsidR="00A750F5" w:rsidRPr="00777A59" w:rsidRDefault="00A750F5" w:rsidP="00F410B7">
      <w:pPr>
        <w:jc w:val="left"/>
        <w:rPr>
          <w:b/>
          <w:sz w:val="20"/>
        </w:rPr>
      </w:pPr>
      <w:r w:rsidRPr="00777A59">
        <w:rPr>
          <w:b/>
          <w:sz w:val="20"/>
        </w:rPr>
        <w:t xml:space="preserve">xsd </w:t>
      </w:r>
      <w:r w:rsidR="00892EAA">
        <w:rPr>
          <w:b/>
          <w:sz w:val="20"/>
        </w:rPr>
        <w:t xml:space="preserve">namespace and </w:t>
      </w:r>
      <w:r w:rsidRPr="00777A59">
        <w:rPr>
          <w:b/>
          <w:sz w:val="20"/>
        </w:rPr>
        <w:t xml:space="preserve">file name format:  </w:t>
      </w:r>
      <w:r w:rsidRPr="00777A59">
        <w:rPr>
          <w:b/>
          <w:sz w:val="20"/>
        </w:rPr>
        <w:tab/>
      </w:r>
    </w:p>
    <w:p w14:paraId="72432B3F" w14:textId="77777777" w:rsidR="00A750F5" w:rsidRDefault="00EB7CCC" w:rsidP="00215991">
      <w:pPr>
        <w:pStyle w:val="ListParagraph"/>
        <w:numPr>
          <w:ilvl w:val="0"/>
          <w:numId w:val="46"/>
        </w:numPr>
        <w:jc w:val="left"/>
        <w:rPr>
          <w:sz w:val="20"/>
        </w:rPr>
      </w:pPr>
      <w:r>
        <w:rPr>
          <w:sz w:val="20"/>
        </w:rPr>
        <w:t>xsd/</w:t>
      </w:r>
      <w:r w:rsidR="00892EAA" w:rsidRPr="00215991">
        <w:rPr>
          <w:sz w:val="20"/>
        </w:rPr>
        <w:t>Global/Address/ValidateAddress</w:t>
      </w:r>
      <w:r w:rsidR="007A7E31">
        <w:rPr>
          <w:sz w:val="20"/>
        </w:rPr>
        <w:t>Service</w:t>
      </w:r>
      <w:r w:rsidR="00892EAA" w:rsidRPr="00215991">
        <w:rPr>
          <w:sz w:val="20"/>
        </w:rPr>
        <w:t>/Validate</w:t>
      </w:r>
      <w:r w:rsidR="00173317" w:rsidRPr="00215991">
        <w:rPr>
          <w:sz w:val="20"/>
        </w:rPr>
        <w:t>Address</w:t>
      </w:r>
      <w:r w:rsidR="00892EAA" w:rsidRPr="00215991">
        <w:rPr>
          <w:sz w:val="20"/>
        </w:rPr>
        <w:t>Service</w:t>
      </w:r>
      <w:r w:rsidR="00173317" w:rsidRPr="00215991">
        <w:rPr>
          <w:sz w:val="20"/>
        </w:rPr>
        <w:t>Type</w:t>
      </w:r>
      <w:r w:rsidR="00A750F5" w:rsidRPr="00215991">
        <w:rPr>
          <w:sz w:val="20"/>
        </w:rPr>
        <w:t>.xsd</w:t>
      </w:r>
    </w:p>
    <w:p w14:paraId="72432B40" w14:textId="77777777" w:rsidR="00EB7CCC" w:rsidRPr="00EB7CCC" w:rsidRDefault="00EB7CCC" w:rsidP="00EB7CCC">
      <w:pPr>
        <w:pStyle w:val="ListParagraph"/>
        <w:numPr>
          <w:ilvl w:val="0"/>
          <w:numId w:val="46"/>
        </w:numPr>
        <w:jc w:val="left"/>
        <w:rPr>
          <w:sz w:val="20"/>
        </w:rPr>
      </w:pPr>
      <w:r>
        <w:rPr>
          <w:sz w:val="20"/>
        </w:rPr>
        <w:t>xsd/</w:t>
      </w:r>
      <w:r w:rsidRPr="00215991">
        <w:rPr>
          <w:sz w:val="20"/>
        </w:rPr>
        <w:t>Global/</w:t>
      </w:r>
      <w:r>
        <w:rPr>
          <w:sz w:val="20"/>
        </w:rPr>
        <w:t>Address/</w:t>
      </w:r>
      <w:r w:rsidRPr="00215991">
        <w:rPr>
          <w:sz w:val="20"/>
        </w:rPr>
        <w:t>AddressType.xsd</w:t>
      </w:r>
    </w:p>
    <w:p w14:paraId="72432B41" w14:textId="77777777" w:rsidR="00173317" w:rsidRPr="00215991" w:rsidRDefault="00EB7CCC" w:rsidP="00215991">
      <w:pPr>
        <w:pStyle w:val="ListParagraph"/>
        <w:numPr>
          <w:ilvl w:val="0"/>
          <w:numId w:val="46"/>
        </w:numPr>
        <w:jc w:val="left"/>
        <w:rPr>
          <w:sz w:val="20"/>
        </w:rPr>
      </w:pPr>
      <w:r>
        <w:rPr>
          <w:sz w:val="20"/>
        </w:rPr>
        <w:t>xsd/</w:t>
      </w:r>
      <w:r w:rsidR="00892EAA" w:rsidRPr="00215991">
        <w:rPr>
          <w:sz w:val="20"/>
        </w:rPr>
        <w:t>Global/Common/</w:t>
      </w:r>
      <w:r w:rsidR="00173317" w:rsidRPr="00215991">
        <w:rPr>
          <w:sz w:val="20"/>
        </w:rPr>
        <w:t>CommonServiceType.xsd</w:t>
      </w:r>
    </w:p>
    <w:p w14:paraId="72432B42" w14:textId="77777777" w:rsidR="00D56EDF" w:rsidRPr="008B43C8" w:rsidRDefault="00892EAA" w:rsidP="008B43C8">
      <w:pPr>
        <w:pStyle w:val="Heading2"/>
        <w:numPr>
          <w:ilvl w:val="2"/>
          <w:numId w:val="2"/>
        </w:numPr>
        <w:jc w:val="left"/>
        <w:rPr>
          <w:iCs/>
          <w:szCs w:val="24"/>
        </w:rPr>
      </w:pPr>
      <w:bookmarkStart w:id="44" w:name="_Toc431813550"/>
      <w:r w:rsidRPr="008B43C8">
        <w:rPr>
          <w:iCs/>
          <w:szCs w:val="24"/>
        </w:rPr>
        <w:t>WSDL Operations</w:t>
      </w:r>
      <w:bookmarkEnd w:id="44"/>
    </w:p>
    <w:p w14:paraId="72432B43" w14:textId="77777777" w:rsidR="00D56EDF" w:rsidRDefault="00D56EDF" w:rsidP="00D56EDF">
      <w:pPr>
        <w:jc w:val="left"/>
        <w:rPr>
          <w:sz w:val="20"/>
        </w:rPr>
      </w:pPr>
    </w:p>
    <w:tbl>
      <w:tblPr>
        <w:tblStyle w:val="TableGrid"/>
        <w:tblW w:w="9681" w:type="dxa"/>
        <w:tblLook w:val="04A0" w:firstRow="1" w:lastRow="0" w:firstColumn="1" w:lastColumn="0" w:noHBand="0" w:noVBand="1"/>
      </w:tblPr>
      <w:tblGrid>
        <w:gridCol w:w="1828"/>
        <w:gridCol w:w="2729"/>
        <w:gridCol w:w="1117"/>
        <w:gridCol w:w="4007"/>
      </w:tblGrid>
      <w:tr w:rsidR="00F76817" w14:paraId="72432B48" w14:textId="77777777" w:rsidTr="00F76817">
        <w:trPr>
          <w:trHeight w:val="143"/>
        </w:trPr>
        <w:tc>
          <w:tcPr>
            <w:tcW w:w="1828" w:type="dxa"/>
            <w:shd w:val="clear" w:color="auto" w:fill="FFC000"/>
          </w:tcPr>
          <w:p w14:paraId="72432B44" w14:textId="77777777" w:rsidR="00D56EDF" w:rsidRDefault="00D56EDF" w:rsidP="008B43C8">
            <w:pPr>
              <w:jc w:val="left"/>
              <w:rPr>
                <w:b/>
                <w:sz w:val="20"/>
              </w:rPr>
            </w:pPr>
            <w:r>
              <w:rPr>
                <w:b/>
                <w:sz w:val="20"/>
              </w:rPr>
              <w:t>Service</w:t>
            </w:r>
          </w:p>
        </w:tc>
        <w:tc>
          <w:tcPr>
            <w:tcW w:w="2729" w:type="dxa"/>
            <w:shd w:val="clear" w:color="auto" w:fill="FFC000"/>
          </w:tcPr>
          <w:p w14:paraId="72432B45" w14:textId="77777777" w:rsidR="00D56EDF" w:rsidRDefault="00D56EDF" w:rsidP="008B43C8">
            <w:pPr>
              <w:jc w:val="left"/>
              <w:rPr>
                <w:b/>
                <w:sz w:val="20"/>
              </w:rPr>
            </w:pPr>
            <w:r>
              <w:rPr>
                <w:b/>
                <w:sz w:val="20"/>
              </w:rPr>
              <w:t>Operation</w:t>
            </w:r>
          </w:p>
        </w:tc>
        <w:tc>
          <w:tcPr>
            <w:tcW w:w="1117" w:type="dxa"/>
            <w:shd w:val="clear" w:color="auto" w:fill="FFC000"/>
          </w:tcPr>
          <w:p w14:paraId="72432B46" w14:textId="77777777" w:rsidR="00D56EDF" w:rsidRDefault="00D56EDF" w:rsidP="008B43C8">
            <w:pPr>
              <w:jc w:val="left"/>
              <w:rPr>
                <w:b/>
                <w:sz w:val="20"/>
              </w:rPr>
            </w:pPr>
            <w:r w:rsidRPr="00853CB2">
              <w:rPr>
                <w:b/>
                <w:sz w:val="20"/>
              </w:rPr>
              <w:t>Type</w:t>
            </w:r>
          </w:p>
        </w:tc>
        <w:tc>
          <w:tcPr>
            <w:tcW w:w="4007" w:type="dxa"/>
            <w:shd w:val="clear" w:color="auto" w:fill="FFC000"/>
          </w:tcPr>
          <w:p w14:paraId="72432B47" w14:textId="77777777" w:rsidR="00D56EDF" w:rsidRPr="00853CB2" w:rsidRDefault="00892EAA" w:rsidP="008B43C8">
            <w:pPr>
              <w:jc w:val="left"/>
              <w:rPr>
                <w:b/>
                <w:sz w:val="20"/>
              </w:rPr>
            </w:pPr>
            <w:r>
              <w:rPr>
                <w:b/>
                <w:sz w:val="20"/>
              </w:rPr>
              <w:t>Associated Schema</w:t>
            </w:r>
            <w:r w:rsidR="00F76817">
              <w:rPr>
                <w:b/>
                <w:sz w:val="20"/>
              </w:rPr>
              <w:t>(s)</w:t>
            </w:r>
          </w:p>
        </w:tc>
      </w:tr>
      <w:tr w:rsidR="00F76817" w:rsidRPr="001D5C91" w14:paraId="72432B4E" w14:textId="77777777" w:rsidTr="00F76817">
        <w:trPr>
          <w:trHeight w:val="332"/>
        </w:trPr>
        <w:tc>
          <w:tcPr>
            <w:tcW w:w="1828" w:type="dxa"/>
            <w:vMerge w:val="restart"/>
          </w:tcPr>
          <w:p w14:paraId="72432B49" w14:textId="77777777" w:rsidR="00D56EDF" w:rsidRPr="00853CB2" w:rsidRDefault="00D56EDF" w:rsidP="008B43C8">
            <w:pPr>
              <w:jc w:val="left"/>
              <w:rPr>
                <w:sz w:val="20"/>
              </w:rPr>
            </w:pPr>
            <w:r w:rsidRPr="00853CB2">
              <w:rPr>
                <w:sz w:val="20"/>
              </w:rPr>
              <w:t>ValidateAddress</w:t>
            </w:r>
          </w:p>
        </w:tc>
        <w:tc>
          <w:tcPr>
            <w:tcW w:w="2729" w:type="dxa"/>
          </w:tcPr>
          <w:p w14:paraId="72432B4A" w14:textId="77777777" w:rsidR="00D56EDF" w:rsidRPr="00853CB2" w:rsidRDefault="00D56EDF" w:rsidP="008B43C8">
            <w:pPr>
              <w:jc w:val="left"/>
              <w:rPr>
                <w:sz w:val="20"/>
              </w:rPr>
            </w:pPr>
            <w:r w:rsidRPr="00853CB2">
              <w:rPr>
                <w:sz w:val="20"/>
              </w:rPr>
              <w:t>ValidateAddressRequest</w:t>
            </w:r>
          </w:p>
        </w:tc>
        <w:tc>
          <w:tcPr>
            <w:tcW w:w="1117" w:type="dxa"/>
          </w:tcPr>
          <w:p w14:paraId="72432B4B" w14:textId="77777777" w:rsidR="00D56EDF" w:rsidRPr="00853CB2" w:rsidRDefault="00D56EDF" w:rsidP="008B43C8">
            <w:pPr>
              <w:jc w:val="left"/>
              <w:rPr>
                <w:sz w:val="20"/>
              </w:rPr>
            </w:pPr>
            <w:r>
              <w:rPr>
                <w:sz w:val="20"/>
              </w:rPr>
              <w:t>Request</w:t>
            </w:r>
          </w:p>
        </w:tc>
        <w:tc>
          <w:tcPr>
            <w:tcW w:w="4007" w:type="dxa"/>
          </w:tcPr>
          <w:p w14:paraId="72432B4C" w14:textId="77777777" w:rsidR="00F76817" w:rsidRDefault="00892EAA" w:rsidP="00892EAA">
            <w:pPr>
              <w:jc w:val="left"/>
              <w:rPr>
                <w:sz w:val="20"/>
              </w:rPr>
            </w:pPr>
            <w:r w:rsidRPr="00892EAA">
              <w:rPr>
                <w:sz w:val="20"/>
              </w:rPr>
              <w:t>Global</w:t>
            </w:r>
            <w:r>
              <w:rPr>
                <w:sz w:val="20"/>
              </w:rPr>
              <w:t>/</w:t>
            </w:r>
            <w:r w:rsidRPr="00892EAA">
              <w:rPr>
                <w:sz w:val="20"/>
              </w:rPr>
              <w:t>Address</w:t>
            </w:r>
            <w:r>
              <w:rPr>
                <w:sz w:val="20"/>
              </w:rPr>
              <w:t>/</w:t>
            </w:r>
            <w:r w:rsidRPr="00892EAA">
              <w:rPr>
                <w:sz w:val="20"/>
              </w:rPr>
              <w:t>ValidateAddress</w:t>
            </w:r>
            <w:r w:rsidR="007A7E31">
              <w:rPr>
                <w:sz w:val="20"/>
              </w:rPr>
              <w:t>Service</w:t>
            </w:r>
            <w:r>
              <w:rPr>
                <w:sz w:val="20"/>
              </w:rPr>
              <w:t>/</w:t>
            </w:r>
            <w:r w:rsidRPr="00892EAA">
              <w:rPr>
                <w:sz w:val="20"/>
              </w:rPr>
              <w:t xml:space="preserve"> ValidateAddress</w:t>
            </w:r>
            <w:r w:rsidR="003A16B0">
              <w:rPr>
                <w:sz w:val="20"/>
              </w:rPr>
              <w:t>Service</w:t>
            </w:r>
            <w:r>
              <w:rPr>
                <w:sz w:val="20"/>
              </w:rPr>
              <w:t>Type</w:t>
            </w:r>
            <w:r w:rsidR="00D56EDF">
              <w:rPr>
                <w:sz w:val="20"/>
              </w:rPr>
              <w:t>.xsd</w:t>
            </w:r>
          </w:p>
          <w:p w14:paraId="72432B4D" w14:textId="77777777" w:rsidR="00EB7CCC" w:rsidRPr="00853CB2" w:rsidRDefault="00EB7CCC" w:rsidP="00892EAA">
            <w:pPr>
              <w:jc w:val="left"/>
              <w:rPr>
                <w:sz w:val="20"/>
              </w:rPr>
            </w:pPr>
            <w:r w:rsidRPr="00EB7CCC">
              <w:rPr>
                <w:sz w:val="20"/>
              </w:rPr>
              <w:t>Global/Address/AddressType.xsd</w:t>
            </w:r>
          </w:p>
        </w:tc>
      </w:tr>
      <w:tr w:rsidR="00F76817" w:rsidRPr="001D5C91" w14:paraId="72432B54" w14:textId="77777777" w:rsidTr="00F76817">
        <w:trPr>
          <w:trHeight w:val="350"/>
        </w:trPr>
        <w:tc>
          <w:tcPr>
            <w:tcW w:w="1828" w:type="dxa"/>
            <w:vMerge/>
          </w:tcPr>
          <w:p w14:paraId="72432B4F" w14:textId="77777777" w:rsidR="00F76817" w:rsidRPr="00853CB2" w:rsidRDefault="00F76817" w:rsidP="008B43C8">
            <w:pPr>
              <w:jc w:val="left"/>
              <w:rPr>
                <w:sz w:val="20"/>
              </w:rPr>
            </w:pPr>
          </w:p>
        </w:tc>
        <w:tc>
          <w:tcPr>
            <w:tcW w:w="2729" w:type="dxa"/>
          </w:tcPr>
          <w:p w14:paraId="72432B50" w14:textId="77777777" w:rsidR="00F76817" w:rsidRPr="00853CB2" w:rsidRDefault="00F76817" w:rsidP="008B43C8">
            <w:pPr>
              <w:jc w:val="left"/>
              <w:rPr>
                <w:sz w:val="20"/>
              </w:rPr>
            </w:pPr>
            <w:r w:rsidRPr="00853CB2">
              <w:rPr>
                <w:sz w:val="20"/>
              </w:rPr>
              <w:t>ValidateAddressResponse</w:t>
            </w:r>
          </w:p>
        </w:tc>
        <w:tc>
          <w:tcPr>
            <w:tcW w:w="1117" w:type="dxa"/>
          </w:tcPr>
          <w:p w14:paraId="72432B51" w14:textId="77777777" w:rsidR="00F76817" w:rsidRPr="00853CB2" w:rsidRDefault="00F76817" w:rsidP="008B43C8">
            <w:pPr>
              <w:jc w:val="left"/>
              <w:rPr>
                <w:sz w:val="20"/>
              </w:rPr>
            </w:pPr>
            <w:r>
              <w:rPr>
                <w:sz w:val="20"/>
              </w:rPr>
              <w:t>Response</w:t>
            </w:r>
          </w:p>
        </w:tc>
        <w:tc>
          <w:tcPr>
            <w:tcW w:w="4007" w:type="dxa"/>
          </w:tcPr>
          <w:p w14:paraId="72432B52" w14:textId="77777777" w:rsidR="00F76817" w:rsidRDefault="00F76817" w:rsidP="008B43C8">
            <w:pPr>
              <w:jc w:val="left"/>
              <w:rPr>
                <w:sz w:val="20"/>
              </w:rPr>
            </w:pPr>
            <w:r w:rsidRPr="00892EAA">
              <w:rPr>
                <w:sz w:val="20"/>
              </w:rPr>
              <w:t>Global</w:t>
            </w:r>
            <w:r>
              <w:rPr>
                <w:sz w:val="20"/>
              </w:rPr>
              <w:t>/</w:t>
            </w:r>
            <w:r w:rsidRPr="00892EAA">
              <w:rPr>
                <w:sz w:val="20"/>
              </w:rPr>
              <w:t>Address</w:t>
            </w:r>
            <w:r>
              <w:rPr>
                <w:sz w:val="20"/>
              </w:rPr>
              <w:t>/</w:t>
            </w:r>
            <w:r w:rsidRPr="00892EAA">
              <w:rPr>
                <w:sz w:val="20"/>
              </w:rPr>
              <w:t>ValidateAddress</w:t>
            </w:r>
            <w:r w:rsidR="007A7E31">
              <w:rPr>
                <w:sz w:val="20"/>
              </w:rPr>
              <w:t>Service</w:t>
            </w:r>
            <w:r>
              <w:rPr>
                <w:sz w:val="20"/>
              </w:rPr>
              <w:t>/</w:t>
            </w:r>
            <w:r w:rsidRPr="00892EAA">
              <w:rPr>
                <w:sz w:val="20"/>
              </w:rPr>
              <w:t xml:space="preserve"> ValidateAddress</w:t>
            </w:r>
            <w:r w:rsidR="007A7E31">
              <w:rPr>
                <w:sz w:val="20"/>
              </w:rPr>
              <w:t>Service</w:t>
            </w:r>
            <w:r>
              <w:rPr>
                <w:sz w:val="20"/>
              </w:rPr>
              <w:t>Type.xsd</w:t>
            </w:r>
            <w:r w:rsidR="00EB7CCC" w:rsidRPr="00EB7CCC">
              <w:rPr>
                <w:sz w:val="20"/>
              </w:rPr>
              <w:t xml:space="preserve"> Global/Address/AddressType.xsd</w:t>
            </w:r>
          </w:p>
          <w:p w14:paraId="72432B53" w14:textId="77777777" w:rsidR="00F76817" w:rsidRPr="00853CB2" w:rsidRDefault="00F76817" w:rsidP="008B43C8">
            <w:pPr>
              <w:jc w:val="left"/>
              <w:rPr>
                <w:sz w:val="20"/>
              </w:rPr>
            </w:pPr>
            <w:r>
              <w:rPr>
                <w:sz w:val="20"/>
              </w:rPr>
              <w:t>Global/Common/CommonServiceType.xsd</w:t>
            </w:r>
          </w:p>
        </w:tc>
      </w:tr>
      <w:tr w:rsidR="00F76817" w:rsidRPr="001D5C91" w14:paraId="72432B59" w14:textId="77777777" w:rsidTr="00F76817">
        <w:trPr>
          <w:trHeight w:val="350"/>
        </w:trPr>
        <w:tc>
          <w:tcPr>
            <w:tcW w:w="1828" w:type="dxa"/>
            <w:vMerge/>
          </w:tcPr>
          <w:p w14:paraId="72432B55" w14:textId="77777777" w:rsidR="00D56EDF" w:rsidRDefault="00D56EDF" w:rsidP="008B43C8">
            <w:pPr>
              <w:jc w:val="left"/>
              <w:rPr>
                <w:sz w:val="20"/>
              </w:rPr>
            </w:pPr>
          </w:p>
        </w:tc>
        <w:tc>
          <w:tcPr>
            <w:tcW w:w="2729" w:type="dxa"/>
          </w:tcPr>
          <w:p w14:paraId="72432B56" w14:textId="77777777" w:rsidR="00D56EDF" w:rsidRDefault="00D56EDF" w:rsidP="008B43C8">
            <w:pPr>
              <w:jc w:val="left"/>
              <w:rPr>
                <w:sz w:val="20"/>
              </w:rPr>
            </w:pPr>
            <w:r>
              <w:rPr>
                <w:sz w:val="20"/>
              </w:rPr>
              <w:t>ValidateAddressFault</w:t>
            </w:r>
          </w:p>
        </w:tc>
        <w:tc>
          <w:tcPr>
            <w:tcW w:w="1117" w:type="dxa"/>
          </w:tcPr>
          <w:p w14:paraId="72432B57" w14:textId="77777777" w:rsidR="00D56EDF" w:rsidRDefault="00892EAA" w:rsidP="008B43C8">
            <w:pPr>
              <w:jc w:val="left"/>
              <w:rPr>
                <w:sz w:val="20"/>
              </w:rPr>
            </w:pPr>
            <w:r>
              <w:rPr>
                <w:sz w:val="20"/>
              </w:rPr>
              <w:t>Fault</w:t>
            </w:r>
          </w:p>
        </w:tc>
        <w:tc>
          <w:tcPr>
            <w:tcW w:w="4007" w:type="dxa"/>
          </w:tcPr>
          <w:p w14:paraId="72432B58" w14:textId="77777777" w:rsidR="00D56EDF" w:rsidRPr="00853CB2" w:rsidRDefault="00892EAA" w:rsidP="008B43C8">
            <w:pPr>
              <w:jc w:val="left"/>
              <w:rPr>
                <w:sz w:val="20"/>
              </w:rPr>
            </w:pPr>
            <w:r>
              <w:rPr>
                <w:sz w:val="20"/>
              </w:rPr>
              <w:t>Global/Common/</w:t>
            </w:r>
            <w:r w:rsidR="00D56EDF" w:rsidRPr="009F5914">
              <w:rPr>
                <w:sz w:val="20"/>
              </w:rPr>
              <w:t>CommonServiceType.xsd</w:t>
            </w:r>
          </w:p>
        </w:tc>
      </w:tr>
      <w:tr w:rsidR="00F76817" w:rsidRPr="001D5C91" w14:paraId="72432B5E" w14:textId="77777777" w:rsidTr="00F76817">
        <w:trPr>
          <w:trHeight w:val="350"/>
        </w:trPr>
        <w:tc>
          <w:tcPr>
            <w:tcW w:w="1828" w:type="dxa"/>
            <w:vMerge w:val="restart"/>
          </w:tcPr>
          <w:p w14:paraId="72432B5A" w14:textId="77777777" w:rsidR="00D56EDF" w:rsidRDefault="00D56EDF" w:rsidP="008B43C8">
            <w:pPr>
              <w:jc w:val="left"/>
              <w:rPr>
                <w:sz w:val="20"/>
              </w:rPr>
            </w:pPr>
            <w:r>
              <w:rPr>
                <w:sz w:val="20"/>
              </w:rPr>
              <w:t>ServiceAvailability</w:t>
            </w:r>
          </w:p>
        </w:tc>
        <w:tc>
          <w:tcPr>
            <w:tcW w:w="2729" w:type="dxa"/>
          </w:tcPr>
          <w:p w14:paraId="72432B5B" w14:textId="77777777" w:rsidR="00D56EDF" w:rsidRDefault="00D56EDF" w:rsidP="008B43C8">
            <w:pPr>
              <w:jc w:val="left"/>
              <w:rPr>
                <w:sz w:val="20"/>
              </w:rPr>
            </w:pPr>
            <w:r>
              <w:rPr>
                <w:sz w:val="20"/>
              </w:rPr>
              <w:t>ServiceAvailability</w:t>
            </w:r>
            <w:r w:rsidRPr="00853CB2">
              <w:rPr>
                <w:sz w:val="20"/>
              </w:rPr>
              <w:t>Request</w:t>
            </w:r>
          </w:p>
        </w:tc>
        <w:tc>
          <w:tcPr>
            <w:tcW w:w="1117" w:type="dxa"/>
          </w:tcPr>
          <w:p w14:paraId="72432B5C" w14:textId="77777777" w:rsidR="00D56EDF" w:rsidRDefault="00D56EDF" w:rsidP="008B43C8">
            <w:pPr>
              <w:jc w:val="left"/>
              <w:rPr>
                <w:sz w:val="20"/>
              </w:rPr>
            </w:pPr>
            <w:r>
              <w:rPr>
                <w:sz w:val="20"/>
              </w:rPr>
              <w:t>Request</w:t>
            </w:r>
          </w:p>
        </w:tc>
        <w:tc>
          <w:tcPr>
            <w:tcW w:w="4007" w:type="dxa"/>
          </w:tcPr>
          <w:p w14:paraId="72432B5D" w14:textId="77777777" w:rsidR="00D56EDF" w:rsidRPr="00853CB2" w:rsidRDefault="00892EAA" w:rsidP="008B43C8">
            <w:pPr>
              <w:jc w:val="left"/>
              <w:rPr>
                <w:sz w:val="20"/>
              </w:rPr>
            </w:pPr>
            <w:r>
              <w:rPr>
                <w:sz w:val="20"/>
              </w:rPr>
              <w:t>Global/Common/</w:t>
            </w:r>
            <w:r w:rsidR="00D56EDF" w:rsidRPr="00D56EDF">
              <w:rPr>
                <w:sz w:val="20"/>
              </w:rPr>
              <w:t>CommonServiceType.xsd</w:t>
            </w:r>
          </w:p>
        </w:tc>
      </w:tr>
      <w:tr w:rsidR="00F76817" w:rsidRPr="001D5C91" w14:paraId="72432B63" w14:textId="77777777" w:rsidTr="00F76817">
        <w:trPr>
          <w:trHeight w:val="350"/>
        </w:trPr>
        <w:tc>
          <w:tcPr>
            <w:tcW w:w="1828" w:type="dxa"/>
            <w:vMerge/>
          </w:tcPr>
          <w:p w14:paraId="72432B5F" w14:textId="77777777" w:rsidR="00D56EDF" w:rsidRDefault="00D56EDF" w:rsidP="008B43C8">
            <w:pPr>
              <w:jc w:val="left"/>
              <w:rPr>
                <w:sz w:val="20"/>
              </w:rPr>
            </w:pPr>
          </w:p>
        </w:tc>
        <w:tc>
          <w:tcPr>
            <w:tcW w:w="2729" w:type="dxa"/>
          </w:tcPr>
          <w:p w14:paraId="72432B60" w14:textId="77777777" w:rsidR="00D56EDF" w:rsidRDefault="00D56EDF" w:rsidP="008B43C8">
            <w:pPr>
              <w:jc w:val="left"/>
              <w:rPr>
                <w:sz w:val="20"/>
              </w:rPr>
            </w:pPr>
            <w:r>
              <w:rPr>
                <w:sz w:val="20"/>
              </w:rPr>
              <w:t>ServiceAvailability</w:t>
            </w:r>
            <w:r w:rsidRPr="00853CB2">
              <w:rPr>
                <w:sz w:val="20"/>
              </w:rPr>
              <w:t>Response</w:t>
            </w:r>
          </w:p>
        </w:tc>
        <w:tc>
          <w:tcPr>
            <w:tcW w:w="1117" w:type="dxa"/>
          </w:tcPr>
          <w:p w14:paraId="72432B61" w14:textId="77777777" w:rsidR="00D56EDF" w:rsidRDefault="00D56EDF" w:rsidP="008B43C8">
            <w:pPr>
              <w:jc w:val="left"/>
              <w:rPr>
                <w:sz w:val="20"/>
              </w:rPr>
            </w:pPr>
            <w:r>
              <w:rPr>
                <w:sz w:val="20"/>
              </w:rPr>
              <w:t>Response</w:t>
            </w:r>
          </w:p>
        </w:tc>
        <w:tc>
          <w:tcPr>
            <w:tcW w:w="4007" w:type="dxa"/>
          </w:tcPr>
          <w:p w14:paraId="72432B62" w14:textId="77777777" w:rsidR="00D56EDF" w:rsidRPr="00853CB2" w:rsidRDefault="00892EAA" w:rsidP="008B43C8">
            <w:pPr>
              <w:jc w:val="left"/>
              <w:rPr>
                <w:sz w:val="20"/>
              </w:rPr>
            </w:pPr>
            <w:r>
              <w:rPr>
                <w:sz w:val="20"/>
              </w:rPr>
              <w:t>Global/Common/</w:t>
            </w:r>
            <w:r w:rsidR="00D56EDF" w:rsidRPr="00D56EDF">
              <w:rPr>
                <w:sz w:val="20"/>
              </w:rPr>
              <w:t>CommonServiceType.xsd</w:t>
            </w:r>
          </w:p>
        </w:tc>
      </w:tr>
      <w:tr w:rsidR="00F76817" w:rsidRPr="001D5C91" w14:paraId="72432B68" w14:textId="77777777" w:rsidTr="00F76817">
        <w:trPr>
          <w:trHeight w:val="350"/>
        </w:trPr>
        <w:tc>
          <w:tcPr>
            <w:tcW w:w="1828" w:type="dxa"/>
            <w:vMerge/>
          </w:tcPr>
          <w:p w14:paraId="72432B64" w14:textId="77777777" w:rsidR="00D56EDF" w:rsidRDefault="00D56EDF" w:rsidP="008B43C8">
            <w:pPr>
              <w:jc w:val="left"/>
              <w:rPr>
                <w:sz w:val="20"/>
              </w:rPr>
            </w:pPr>
          </w:p>
        </w:tc>
        <w:tc>
          <w:tcPr>
            <w:tcW w:w="2729" w:type="dxa"/>
          </w:tcPr>
          <w:p w14:paraId="72432B65" w14:textId="77777777" w:rsidR="00D56EDF" w:rsidRDefault="00D56EDF" w:rsidP="008B43C8">
            <w:pPr>
              <w:jc w:val="left"/>
              <w:rPr>
                <w:sz w:val="20"/>
              </w:rPr>
            </w:pPr>
            <w:r>
              <w:rPr>
                <w:sz w:val="20"/>
              </w:rPr>
              <w:t>ServiceAvailabilityFault</w:t>
            </w:r>
          </w:p>
        </w:tc>
        <w:tc>
          <w:tcPr>
            <w:tcW w:w="1117" w:type="dxa"/>
          </w:tcPr>
          <w:p w14:paraId="72432B66" w14:textId="77777777" w:rsidR="00D56EDF" w:rsidRDefault="00892EAA" w:rsidP="008B43C8">
            <w:pPr>
              <w:jc w:val="left"/>
              <w:rPr>
                <w:sz w:val="20"/>
              </w:rPr>
            </w:pPr>
            <w:r>
              <w:rPr>
                <w:sz w:val="20"/>
              </w:rPr>
              <w:t>Fault</w:t>
            </w:r>
          </w:p>
        </w:tc>
        <w:tc>
          <w:tcPr>
            <w:tcW w:w="4007" w:type="dxa"/>
          </w:tcPr>
          <w:p w14:paraId="72432B67" w14:textId="77777777" w:rsidR="00D56EDF" w:rsidRPr="00853CB2" w:rsidRDefault="00892EAA" w:rsidP="008B43C8">
            <w:pPr>
              <w:jc w:val="left"/>
              <w:rPr>
                <w:sz w:val="20"/>
              </w:rPr>
            </w:pPr>
            <w:r>
              <w:rPr>
                <w:sz w:val="20"/>
              </w:rPr>
              <w:t>Global/Common/</w:t>
            </w:r>
            <w:r w:rsidR="00D56EDF" w:rsidRPr="009F5914">
              <w:rPr>
                <w:sz w:val="20"/>
              </w:rPr>
              <w:t>CommonServiceType.xsd</w:t>
            </w:r>
          </w:p>
        </w:tc>
      </w:tr>
    </w:tbl>
    <w:p w14:paraId="72432B69" w14:textId="77777777" w:rsidR="00D56EDF" w:rsidRPr="00A750F5" w:rsidRDefault="00D56EDF" w:rsidP="00D56EDF">
      <w:pPr>
        <w:jc w:val="left"/>
        <w:rPr>
          <w:sz w:val="20"/>
        </w:rPr>
      </w:pPr>
    </w:p>
    <w:p w14:paraId="72432B6A" w14:textId="77777777" w:rsidR="00D56EDF" w:rsidRPr="00A750F5" w:rsidRDefault="00D56EDF" w:rsidP="00F410B7">
      <w:pPr>
        <w:jc w:val="left"/>
        <w:rPr>
          <w:sz w:val="20"/>
        </w:rPr>
      </w:pPr>
    </w:p>
    <w:p w14:paraId="72432B6B" w14:textId="77777777" w:rsidR="00F04598" w:rsidRPr="00F04598" w:rsidRDefault="00F04598" w:rsidP="00F410B7">
      <w:pPr>
        <w:pStyle w:val="Heading2"/>
        <w:numPr>
          <w:ilvl w:val="2"/>
          <w:numId w:val="2"/>
        </w:numPr>
        <w:jc w:val="left"/>
        <w:rPr>
          <w:iCs/>
          <w:sz w:val="20"/>
        </w:rPr>
      </w:pPr>
      <w:bookmarkStart w:id="45" w:name="_Toc431813551"/>
      <w:r>
        <w:t>Service</w:t>
      </w:r>
      <w:r w:rsidRPr="00513C50">
        <w:t xml:space="preserve"> </w:t>
      </w:r>
      <w:r>
        <w:t xml:space="preserve">Request </w:t>
      </w:r>
      <w:r w:rsidRPr="00513C50">
        <w:t>Attribute Definitions</w:t>
      </w:r>
      <w:bookmarkEnd w:id="45"/>
    </w:p>
    <w:p w14:paraId="72432B6C" w14:textId="77777777" w:rsidR="00F04598" w:rsidRDefault="00F04598" w:rsidP="00F410B7">
      <w:pPr>
        <w:tabs>
          <w:tab w:val="left" w:pos="1236"/>
        </w:tabs>
        <w:jc w:val="left"/>
        <w:rPr>
          <w:i/>
          <w:iCs/>
          <w:sz w:val="20"/>
        </w:rPr>
      </w:pPr>
    </w:p>
    <w:p w14:paraId="72432B6D" w14:textId="77777777" w:rsidR="00F04598" w:rsidRDefault="00F04598" w:rsidP="00F410B7">
      <w:pPr>
        <w:tabs>
          <w:tab w:val="left" w:pos="1236"/>
        </w:tabs>
        <w:jc w:val="left"/>
        <w:rPr>
          <w:i/>
          <w:iCs/>
          <w:sz w:val="20"/>
        </w:rPr>
      </w:pPr>
    </w:p>
    <w:tbl>
      <w:tblPr>
        <w:tblW w:w="5840" w:type="pct"/>
        <w:tblInd w:w="-6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92"/>
        <w:gridCol w:w="1663"/>
        <w:gridCol w:w="925"/>
        <w:gridCol w:w="923"/>
        <w:gridCol w:w="1200"/>
        <w:gridCol w:w="1016"/>
        <w:gridCol w:w="923"/>
        <w:gridCol w:w="1022"/>
        <w:gridCol w:w="1380"/>
      </w:tblGrid>
      <w:tr w:rsidR="00F04598" w:rsidRPr="00853CB2" w14:paraId="72432B77" w14:textId="77777777" w:rsidTr="00B55B00">
        <w:trPr>
          <w:trHeight w:val="315"/>
        </w:trPr>
        <w:tc>
          <w:tcPr>
            <w:tcW w:w="625" w:type="pct"/>
            <w:shd w:val="clear" w:color="auto" w:fill="FFC000"/>
          </w:tcPr>
          <w:p w14:paraId="72432B6E" w14:textId="77777777" w:rsidR="00F04598" w:rsidRPr="00853CB2" w:rsidRDefault="00F04598" w:rsidP="00F410B7">
            <w:pPr>
              <w:jc w:val="left"/>
              <w:rPr>
                <w:b/>
                <w:color w:val="000000"/>
                <w:sz w:val="16"/>
                <w:szCs w:val="16"/>
              </w:rPr>
            </w:pPr>
            <w:r w:rsidRPr="00853CB2">
              <w:rPr>
                <w:b/>
                <w:color w:val="000000"/>
                <w:sz w:val="16"/>
                <w:szCs w:val="16"/>
              </w:rPr>
              <w:t>GroupName</w:t>
            </w:r>
          </w:p>
        </w:tc>
        <w:tc>
          <w:tcPr>
            <w:tcW w:w="804" w:type="pct"/>
            <w:shd w:val="clear" w:color="auto" w:fill="FFC000"/>
            <w:hideMark/>
          </w:tcPr>
          <w:p w14:paraId="72432B6F" w14:textId="77777777" w:rsidR="00F04598" w:rsidRPr="00853CB2" w:rsidRDefault="00F04598" w:rsidP="00F410B7">
            <w:pPr>
              <w:jc w:val="left"/>
              <w:rPr>
                <w:b/>
                <w:color w:val="000000"/>
                <w:sz w:val="16"/>
                <w:szCs w:val="16"/>
              </w:rPr>
            </w:pPr>
            <w:r w:rsidRPr="00853CB2">
              <w:rPr>
                <w:b/>
                <w:color w:val="000000"/>
                <w:sz w:val="16"/>
                <w:szCs w:val="16"/>
              </w:rPr>
              <w:t>Parameters</w:t>
            </w:r>
          </w:p>
        </w:tc>
        <w:tc>
          <w:tcPr>
            <w:tcW w:w="447" w:type="pct"/>
            <w:shd w:val="clear" w:color="auto" w:fill="FFC000"/>
            <w:hideMark/>
          </w:tcPr>
          <w:p w14:paraId="72432B70" w14:textId="77777777" w:rsidR="00F04598" w:rsidRPr="00853CB2" w:rsidRDefault="00F04598" w:rsidP="00F410B7">
            <w:pPr>
              <w:jc w:val="left"/>
              <w:rPr>
                <w:b/>
                <w:color w:val="000000"/>
                <w:sz w:val="16"/>
                <w:szCs w:val="16"/>
              </w:rPr>
            </w:pPr>
            <w:r w:rsidRPr="00853CB2">
              <w:rPr>
                <w:b/>
                <w:color w:val="000000"/>
                <w:sz w:val="16"/>
                <w:szCs w:val="16"/>
              </w:rPr>
              <w:t>Datatype</w:t>
            </w:r>
          </w:p>
        </w:tc>
        <w:tc>
          <w:tcPr>
            <w:tcW w:w="446" w:type="pct"/>
            <w:shd w:val="clear" w:color="auto" w:fill="FFC000"/>
            <w:noWrap/>
            <w:hideMark/>
          </w:tcPr>
          <w:p w14:paraId="72432B71" w14:textId="77777777" w:rsidR="00F04598" w:rsidRPr="00853CB2" w:rsidRDefault="00F04598" w:rsidP="00F410B7">
            <w:pPr>
              <w:jc w:val="left"/>
              <w:rPr>
                <w:b/>
                <w:color w:val="000000"/>
                <w:sz w:val="16"/>
                <w:szCs w:val="16"/>
              </w:rPr>
            </w:pPr>
            <w:r w:rsidRPr="00853CB2">
              <w:rPr>
                <w:b/>
                <w:color w:val="000000"/>
                <w:sz w:val="16"/>
                <w:szCs w:val="16"/>
              </w:rPr>
              <w:t>Length</w:t>
            </w:r>
          </w:p>
        </w:tc>
        <w:tc>
          <w:tcPr>
            <w:tcW w:w="580" w:type="pct"/>
            <w:shd w:val="clear" w:color="auto" w:fill="FFC000"/>
            <w:hideMark/>
          </w:tcPr>
          <w:p w14:paraId="72432B72" w14:textId="77777777" w:rsidR="00F04598" w:rsidRPr="00853CB2" w:rsidRDefault="00F04598" w:rsidP="00F410B7">
            <w:pPr>
              <w:jc w:val="left"/>
              <w:rPr>
                <w:b/>
                <w:color w:val="000000"/>
                <w:sz w:val="16"/>
                <w:szCs w:val="16"/>
              </w:rPr>
            </w:pPr>
            <w:r w:rsidRPr="00853CB2">
              <w:rPr>
                <w:b/>
                <w:color w:val="000000"/>
                <w:sz w:val="16"/>
                <w:szCs w:val="16"/>
              </w:rPr>
              <w:t>Mandatory</w:t>
            </w:r>
          </w:p>
        </w:tc>
        <w:tc>
          <w:tcPr>
            <w:tcW w:w="491" w:type="pct"/>
            <w:shd w:val="clear" w:color="auto" w:fill="FFC000"/>
            <w:hideMark/>
          </w:tcPr>
          <w:p w14:paraId="72432B73" w14:textId="77777777" w:rsidR="00F04598" w:rsidRPr="00853CB2" w:rsidRDefault="00F95DBE" w:rsidP="00F410B7">
            <w:pPr>
              <w:jc w:val="left"/>
              <w:rPr>
                <w:b/>
                <w:color w:val="000000"/>
                <w:sz w:val="16"/>
                <w:szCs w:val="16"/>
              </w:rPr>
            </w:pPr>
            <w:r>
              <w:rPr>
                <w:b/>
                <w:color w:val="000000"/>
                <w:sz w:val="16"/>
                <w:szCs w:val="16"/>
              </w:rPr>
              <w:t>Capscan Input Fields</w:t>
            </w:r>
          </w:p>
        </w:tc>
        <w:tc>
          <w:tcPr>
            <w:tcW w:w="446" w:type="pct"/>
            <w:shd w:val="clear" w:color="auto" w:fill="FFC000"/>
            <w:hideMark/>
          </w:tcPr>
          <w:p w14:paraId="72432B74" w14:textId="77777777" w:rsidR="00F04598" w:rsidRPr="00853CB2" w:rsidRDefault="00F04598" w:rsidP="00F410B7">
            <w:pPr>
              <w:jc w:val="left"/>
              <w:rPr>
                <w:b/>
                <w:color w:val="000000"/>
                <w:sz w:val="16"/>
                <w:szCs w:val="16"/>
              </w:rPr>
            </w:pPr>
            <w:r w:rsidRPr="00853CB2">
              <w:rPr>
                <w:b/>
                <w:color w:val="000000"/>
                <w:sz w:val="16"/>
                <w:szCs w:val="16"/>
              </w:rPr>
              <w:t>Default</w:t>
            </w:r>
          </w:p>
        </w:tc>
        <w:tc>
          <w:tcPr>
            <w:tcW w:w="494" w:type="pct"/>
            <w:shd w:val="clear" w:color="auto" w:fill="FFC000"/>
            <w:hideMark/>
          </w:tcPr>
          <w:p w14:paraId="72432B75" w14:textId="77777777" w:rsidR="00F04598" w:rsidRPr="00853CB2" w:rsidRDefault="00F04598" w:rsidP="00F410B7">
            <w:pPr>
              <w:jc w:val="left"/>
              <w:rPr>
                <w:b/>
                <w:color w:val="000000"/>
                <w:sz w:val="16"/>
                <w:szCs w:val="16"/>
              </w:rPr>
            </w:pPr>
            <w:r w:rsidRPr="00853CB2">
              <w:rPr>
                <w:b/>
                <w:color w:val="000000"/>
                <w:sz w:val="16"/>
                <w:szCs w:val="16"/>
              </w:rPr>
              <w:t>Example</w:t>
            </w:r>
          </w:p>
        </w:tc>
        <w:tc>
          <w:tcPr>
            <w:tcW w:w="667" w:type="pct"/>
            <w:shd w:val="clear" w:color="auto" w:fill="FFC000"/>
            <w:hideMark/>
          </w:tcPr>
          <w:p w14:paraId="72432B76" w14:textId="77777777" w:rsidR="00F04598" w:rsidRPr="00853CB2" w:rsidRDefault="00F04598" w:rsidP="00F410B7">
            <w:pPr>
              <w:jc w:val="left"/>
              <w:rPr>
                <w:b/>
                <w:color w:val="000000"/>
                <w:sz w:val="16"/>
                <w:szCs w:val="16"/>
              </w:rPr>
            </w:pPr>
            <w:r w:rsidRPr="00853CB2">
              <w:rPr>
                <w:b/>
                <w:color w:val="000000"/>
                <w:sz w:val="16"/>
                <w:szCs w:val="16"/>
              </w:rPr>
              <w:t>Description</w:t>
            </w:r>
          </w:p>
        </w:tc>
      </w:tr>
      <w:tr w:rsidR="00580DFB" w:rsidRPr="00853CB2" w14:paraId="72432B82" w14:textId="77777777" w:rsidTr="00B55B00">
        <w:trPr>
          <w:trHeight w:val="215"/>
        </w:trPr>
        <w:tc>
          <w:tcPr>
            <w:tcW w:w="625" w:type="pct"/>
            <w:vAlign w:val="bottom"/>
          </w:tcPr>
          <w:p w14:paraId="72432B78" w14:textId="77777777" w:rsidR="00580DFB" w:rsidRPr="00853CB2" w:rsidRDefault="00580DFB" w:rsidP="00F410B7">
            <w:pPr>
              <w:jc w:val="left"/>
              <w:rPr>
                <w:bCs w:val="0"/>
                <w:color w:val="000000"/>
                <w:sz w:val="16"/>
                <w:szCs w:val="16"/>
              </w:rPr>
            </w:pPr>
            <w:r w:rsidRPr="00853CB2">
              <w:rPr>
                <w:bCs w:val="0"/>
                <w:color w:val="000000"/>
                <w:sz w:val="16"/>
                <w:szCs w:val="16"/>
              </w:rPr>
              <w:t>Address</w:t>
            </w:r>
          </w:p>
        </w:tc>
        <w:tc>
          <w:tcPr>
            <w:tcW w:w="804" w:type="pct"/>
            <w:shd w:val="clear" w:color="auto" w:fill="auto"/>
            <w:noWrap/>
            <w:vAlign w:val="bottom"/>
          </w:tcPr>
          <w:p w14:paraId="72432B79" w14:textId="77777777" w:rsidR="003354E1" w:rsidRPr="009129F1" w:rsidRDefault="003354E1" w:rsidP="003354E1">
            <w:pPr>
              <w:jc w:val="left"/>
              <w:rPr>
                <w:bCs w:val="0"/>
                <w:color w:val="000000"/>
                <w:sz w:val="16"/>
                <w:szCs w:val="16"/>
              </w:rPr>
            </w:pPr>
            <w:r w:rsidRPr="009129F1">
              <w:rPr>
                <w:bCs w:val="0"/>
                <w:color w:val="000000"/>
                <w:sz w:val="16"/>
                <w:szCs w:val="16"/>
              </w:rPr>
              <w:t>PostalOrganisation</w:t>
            </w:r>
          </w:p>
          <w:p w14:paraId="72432B7A" w14:textId="77777777" w:rsidR="00580DFB" w:rsidRPr="00853CB2" w:rsidRDefault="00580DFB" w:rsidP="00F410B7">
            <w:pPr>
              <w:jc w:val="left"/>
              <w:rPr>
                <w:bCs w:val="0"/>
                <w:color w:val="000000"/>
                <w:sz w:val="16"/>
                <w:szCs w:val="16"/>
              </w:rPr>
            </w:pPr>
          </w:p>
        </w:tc>
        <w:tc>
          <w:tcPr>
            <w:tcW w:w="447" w:type="pct"/>
            <w:shd w:val="clear" w:color="auto" w:fill="auto"/>
            <w:noWrap/>
          </w:tcPr>
          <w:p w14:paraId="72432B7B" w14:textId="77777777" w:rsidR="00580DFB" w:rsidRPr="00853CB2" w:rsidRDefault="00320612" w:rsidP="00F410B7">
            <w:pPr>
              <w:jc w:val="left"/>
              <w:rPr>
                <w:bCs w:val="0"/>
                <w:color w:val="000000"/>
                <w:sz w:val="16"/>
                <w:szCs w:val="16"/>
              </w:rPr>
            </w:pPr>
            <w:r>
              <w:rPr>
                <w:bCs w:val="0"/>
                <w:color w:val="000000"/>
                <w:sz w:val="16"/>
                <w:szCs w:val="16"/>
              </w:rPr>
              <w:t>Tex</w:t>
            </w:r>
            <w:r w:rsidR="00580DFB" w:rsidRPr="00853CB2">
              <w:rPr>
                <w:bCs w:val="0"/>
                <w:color w:val="000000"/>
                <w:sz w:val="16"/>
                <w:szCs w:val="16"/>
              </w:rPr>
              <w:t>t</w:t>
            </w:r>
          </w:p>
        </w:tc>
        <w:tc>
          <w:tcPr>
            <w:tcW w:w="446" w:type="pct"/>
            <w:shd w:val="clear" w:color="auto" w:fill="auto"/>
            <w:noWrap/>
          </w:tcPr>
          <w:p w14:paraId="72432B7C" w14:textId="77777777" w:rsidR="00580DFB" w:rsidRPr="00853CB2" w:rsidRDefault="00580DFB" w:rsidP="00F410B7">
            <w:pPr>
              <w:jc w:val="left"/>
              <w:rPr>
                <w:bCs w:val="0"/>
                <w:color w:val="000000"/>
                <w:sz w:val="16"/>
                <w:szCs w:val="16"/>
              </w:rPr>
            </w:pPr>
            <w:r w:rsidRPr="00853CB2">
              <w:rPr>
                <w:bCs w:val="0"/>
                <w:color w:val="000000"/>
                <w:sz w:val="16"/>
                <w:szCs w:val="16"/>
              </w:rPr>
              <w:t>255</w:t>
            </w:r>
          </w:p>
        </w:tc>
        <w:tc>
          <w:tcPr>
            <w:tcW w:w="580" w:type="pct"/>
            <w:shd w:val="clear" w:color="auto" w:fill="auto"/>
          </w:tcPr>
          <w:p w14:paraId="72432B7D" w14:textId="77777777" w:rsidR="00580DFB" w:rsidRPr="00853CB2" w:rsidRDefault="00580DFB" w:rsidP="00F410B7">
            <w:pPr>
              <w:jc w:val="left"/>
              <w:rPr>
                <w:bCs w:val="0"/>
                <w:color w:val="000000"/>
                <w:sz w:val="16"/>
                <w:szCs w:val="16"/>
              </w:rPr>
            </w:pPr>
          </w:p>
        </w:tc>
        <w:tc>
          <w:tcPr>
            <w:tcW w:w="491" w:type="pct"/>
            <w:shd w:val="clear" w:color="auto" w:fill="auto"/>
            <w:vAlign w:val="bottom"/>
          </w:tcPr>
          <w:p w14:paraId="72432B7E" w14:textId="77777777" w:rsidR="00580DFB" w:rsidRPr="00853CB2" w:rsidRDefault="00F95DBE" w:rsidP="00F410B7">
            <w:pPr>
              <w:jc w:val="left"/>
              <w:rPr>
                <w:bCs w:val="0"/>
                <w:color w:val="000000"/>
                <w:sz w:val="16"/>
                <w:szCs w:val="16"/>
              </w:rPr>
            </w:pPr>
            <w:r>
              <w:rPr>
                <w:bCs w:val="0"/>
                <w:color w:val="000000"/>
                <w:sz w:val="16"/>
                <w:szCs w:val="16"/>
              </w:rPr>
              <w:t>Y</w:t>
            </w:r>
          </w:p>
        </w:tc>
        <w:tc>
          <w:tcPr>
            <w:tcW w:w="446" w:type="pct"/>
            <w:shd w:val="clear" w:color="auto" w:fill="auto"/>
            <w:vAlign w:val="bottom"/>
          </w:tcPr>
          <w:p w14:paraId="72432B7F" w14:textId="77777777" w:rsidR="00580DFB" w:rsidRPr="00853CB2" w:rsidRDefault="00580DFB" w:rsidP="00F410B7">
            <w:pPr>
              <w:jc w:val="left"/>
              <w:rPr>
                <w:bCs w:val="0"/>
                <w:color w:val="000000"/>
                <w:sz w:val="16"/>
                <w:szCs w:val="16"/>
              </w:rPr>
            </w:pPr>
          </w:p>
        </w:tc>
        <w:tc>
          <w:tcPr>
            <w:tcW w:w="494" w:type="pct"/>
            <w:shd w:val="clear" w:color="auto" w:fill="auto"/>
            <w:vAlign w:val="bottom"/>
          </w:tcPr>
          <w:p w14:paraId="72432B80" w14:textId="77777777" w:rsidR="00580DFB" w:rsidRPr="00853CB2" w:rsidRDefault="00580DFB" w:rsidP="00B55B00">
            <w:pPr>
              <w:jc w:val="left"/>
              <w:rPr>
                <w:bCs w:val="0"/>
                <w:color w:val="000000"/>
                <w:sz w:val="16"/>
                <w:szCs w:val="16"/>
              </w:rPr>
            </w:pPr>
          </w:p>
        </w:tc>
        <w:tc>
          <w:tcPr>
            <w:tcW w:w="667" w:type="pct"/>
            <w:shd w:val="clear" w:color="auto" w:fill="auto"/>
            <w:vAlign w:val="bottom"/>
          </w:tcPr>
          <w:p w14:paraId="72432B81" w14:textId="77777777" w:rsidR="00580DFB" w:rsidRPr="00853CB2" w:rsidRDefault="009F5914" w:rsidP="00B55B00">
            <w:pPr>
              <w:jc w:val="left"/>
              <w:rPr>
                <w:bCs w:val="0"/>
                <w:color w:val="000000"/>
                <w:sz w:val="16"/>
                <w:szCs w:val="16"/>
              </w:rPr>
            </w:pPr>
            <w:r>
              <w:rPr>
                <w:bCs w:val="0"/>
                <w:color w:val="000000"/>
                <w:sz w:val="16"/>
                <w:szCs w:val="16"/>
              </w:rPr>
              <w:t>Organisation Name</w:t>
            </w:r>
          </w:p>
        </w:tc>
      </w:tr>
      <w:tr w:rsidR="00A05A64" w:rsidRPr="00853CB2" w14:paraId="72432B8D" w14:textId="77777777" w:rsidTr="00B55B00">
        <w:trPr>
          <w:trHeight w:val="215"/>
        </w:trPr>
        <w:tc>
          <w:tcPr>
            <w:tcW w:w="625" w:type="pct"/>
            <w:vAlign w:val="bottom"/>
          </w:tcPr>
          <w:p w14:paraId="72432B83" w14:textId="77777777" w:rsidR="00A05A64" w:rsidRPr="00853CB2" w:rsidRDefault="00A05A64" w:rsidP="00F410B7">
            <w:pPr>
              <w:jc w:val="left"/>
              <w:rPr>
                <w:bCs w:val="0"/>
                <w:color w:val="000000"/>
                <w:sz w:val="16"/>
                <w:szCs w:val="16"/>
              </w:rPr>
            </w:pPr>
            <w:r w:rsidRPr="00853CB2">
              <w:rPr>
                <w:bCs w:val="0"/>
                <w:color w:val="000000"/>
                <w:sz w:val="16"/>
                <w:szCs w:val="16"/>
              </w:rPr>
              <w:t>Address</w:t>
            </w:r>
          </w:p>
        </w:tc>
        <w:tc>
          <w:tcPr>
            <w:tcW w:w="804" w:type="pct"/>
            <w:shd w:val="clear" w:color="auto" w:fill="auto"/>
            <w:noWrap/>
            <w:vAlign w:val="bottom"/>
          </w:tcPr>
          <w:p w14:paraId="72432B84" w14:textId="77777777" w:rsidR="003354E1" w:rsidRPr="009129F1" w:rsidRDefault="003354E1" w:rsidP="003354E1">
            <w:pPr>
              <w:jc w:val="left"/>
              <w:rPr>
                <w:bCs w:val="0"/>
                <w:color w:val="000000"/>
                <w:sz w:val="16"/>
                <w:szCs w:val="16"/>
              </w:rPr>
            </w:pPr>
            <w:r w:rsidRPr="009129F1">
              <w:rPr>
                <w:bCs w:val="0"/>
                <w:color w:val="000000"/>
                <w:sz w:val="16"/>
                <w:szCs w:val="16"/>
              </w:rPr>
              <w:t>SubBuilding</w:t>
            </w:r>
          </w:p>
          <w:p w14:paraId="72432B85" w14:textId="77777777" w:rsidR="00A05A64" w:rsidRPr="00853CB2" w:rsidRDefault="00A05A64" w:rsidP="00F410B7">
            <w:pPr>
              <w:jc w:val="left"/>
              <w:rPr>
                <w:bCs w:val="0"/>
                <w:color w:val="000000"/>
                <w:sz w:val="16"/>
                <w:szCs w:val="16"/>
              </w:rPr>
            </w:pPr>
          </w:p>
        </w:tc>
        <w:tc>
          <w:tcPr>
            <w:tcW w:w="447" w:type="pct"/>
            <w:shd w:val="clear" w:color="auto" w:fill="auto"/>
            <w:noWrap/>
          </w:tcPr>
          <w:p w14:paraId="72432B86" w14:textId="77777777" w:rsidR="00A05A64" w:rsidRPr="00853CB2" w:rsidRDefault="00A05A64" w:rsidP="00F410B7">
            <w:pPr>
              <w:jc w:val="left"/>
              <w:rPr>
                <w:bCs w:val="0"/>
                <w:color w:val="000000"/>
                <w:sz w:val="16"/>
                <w:szCs w:val="16"/>
              </w:rPr>
            </w:pPr>
            <w:r w:rsidRPr="00853CB2">
              <w:rPr>
                <w:bCs w:val="0"/>
                <w:color w:val="000000"/>
                <w:sz w:val="16"/>
                <w:szCs w:val="16"/>
              </w:rPr>
              <w:t>Text</w:t>
            </w:r>
          </w:p>
        </w:tc>
        <w:tc>
          <w:tcPr>
            <w:tcW w:w="446" w:type="pct"/>
            <w:shd w:val="clear" w:color="auto" w:fill="auto"/>
            <w:noWrap/>
          </w:tcPr>
          <w:p w14:paraId="72432B87" w14:textId="77777777" w:rsidR="00A05A64" w:rsidRPr="00853CB2" w:rsidRDefault="00A05A64" w:rsidP="00F410B7">
            <w:pPr>
              <w:jc w:val="left"/>
              <w:rPr>
                <w:bCs w:val="0"/>
                <w:color w:val="000000"/>
                <w:sz w:val="16"/>
                <w:szCs w:val="16"/>
              </w:rPr>
            </w:pPr>
            <w:r>
              <w:rPr>
                <w:bCs w:val="0"/>
                <w:color w:val="000000"/>
                <w:sz w:val="16"/>
                <w:szCs w:val="16"/>
              </w:rPr>
              <w:t>255</w:t>
            </w:r>
          </w:p>
        </w:tc>
        <w:tc>
          <w:tcPr>
            <w:tcW w:w="580" w:type="pct"/>
            <w:shd w:val="clear" w:color="auto" w:fill="auto"/>
          </w:tcPr>
          <w:p w14:paraId="72432B88" w14:textId="77777777" w:rsidR="00A05A64" w:rsidRDefault="00A05A64" w:rsidP="00F410B7">
            <w:pPr>
              <w:jc w:val="left"/>
            </w:pPr>
          </w:p>
        </w:tc>
        <w:tc>
          <w:tcPr>
            <w:tcW w:w="491" w:type="pct"/>
            <w:shd w:val="clear" w:color="auto" w:fill="auto"/>
            <w:vAlign w:val="bottom"/>
          </w:tcPr>
          <w:p w14:paraId="72432B89" w14:textId="77777777" w:rsidR="00A05A64" w:rsidRPr="00853CB2" w:rsidRDefault="00F95DBE" w:rsidP="00F410B7">
            <w:pPr>
              <w:jc w:val="left"/>
              <w:rPr>
                <w:bCs w:val="0"/>
                <w:color w:val="000000"/>
                <w:sz w:val="16"/>
                <w:szCs w:val="16"/>
              </w:rPr>
            </w:pPr>
            <w:r>
              <w:rPr>
                <w:bCs w:val="0"/>
                <w:color w:val="000000"/>
                <w:sz w:val="16"/>
                <w:szCs w:val="16"/>
              </w:rPr>
              <w:t>Y</w:t>
            </w:r>
          </w:p>
        </w:tc>
        <w:tc>
          <w:tcPr>
            <w:tcW w:w="446" w:type="pct"/>
            <w:shd w:val="clear" w:color="auto" w:fill="auto"/>
            <w:vAlign w:val="bottom"/>
          </w:tcPr>
          <w:p w14:paraId="72432B8A" w14:textId="77777777" w:rsidR="00A05A64" w:rsidRPr="00853CB2" w:rsidRDefault="00A05A64" w:rsidP="00F410B7">
            <w:pPr>
              <w:jc w:val="left"/>
              <w:rPr>
                <w:bCs w:val="0"/>
                <w:color w:val="000000"/>
                <w:sz w:val="16"/>
                <w:szCs w:val="16"/>
              </w:rPr>
            </w:pPr>
            <w:r w:rsidRPr="00853CB2">
              <w:rPr>
                <w:bCs w:val="0"/>
                <w:color w:val="000000"/>
                <w:sz w:val="16"/>
                <w:szCs w:val="16"/>
              </w:rPr>
              <w:t> </w:t>
            </w:r>
          </w:p>
        </w:tc>
        <w:tc>
          <w:tcPr>
            <w:tcW w:w="494" w:type="pct"/>
            <w:shd w:val="clear" w:color="auto" w:fill="auto"/>
            <w:vAlign w:val="bottom"/>
          </w:tcPr>
          <w:p w14:paraId="72432B8B" w14:textId="77777777" w:rsidR="00A05A64" w:rsidRPr="00853CB2" w:rsidRDefault="00A05A64" w:rsidP="00B55B00">
            <w:pPr>
              <w:jc w:val="left"/>
              <w:rPr>
                <w:bCs w:val="0"/>
                <w:color w:val="000000"/>
                <w:sz w:val="16"/>
                <w:szCs w:val="16"/>
              </w:rPr>
            </w:pPr>
            <w:r w:rsidRPr="00853CB2">
              <w:rPr>
                <w:bCs w:val="0"/>
                <w:color w:val="000000"/>
                <w:sz w:val="16"/>
                <w:szCs w:val="16"/>
              </w:rPr>
              <w:t> </w:t>
            </w:r>
            <w:r>
              <w:rPr>
                <w:bCs w:val="0"/>
                <w:color w:val="000000"/>
                <w:sz w:val="16"/>
                <w:szCs w:val="16"/>
              </w:rPr>
              <w:t>FLAT 1</w:t>
            </w:r>
          </w:p>
        </w:tc>
        <w:tc>
          <w:tcPr>
            <w:tcW w:w="667" w:type="pct"/>
            <w:shd w:val="clear" w:color="auto" w:fill="auto"/>
            <w:vAlign w:val="bottom"/>
          </w:tcPr>
          <w:p w14:paraId="72432B8C" w14:textId="77777777" w:rsidR="00A05A64" w:rsidRPr="00853CB2" w:rsidRDefault="00A05A64" w:rsidP="00811553">
            <w:pPr>
              <w:jc w:val="left"/>
              <w:rPr>
                <w:bCs w:val="0"/>
                <w:color w:val="000000"/>
                <w:sz w:val="16"/>
                <w:szCs w:val="16"/>
              </w:rPr>
            </w:pPr>
            <w:r w:rsidRPr="00853CB2">
              <w:rPr>
                <w:bCs w:val="0"/>
                <w:color w:val="000000"/>
                <w:sz w:val="16"/>
                <w:szCs w:val="16"/>
              </w:rPr>
              <w:t xml:space="preserve">  </w:t>
            </w:r>
            <w:r w:rsidR="00811553">
              <w:rPr>
                <w:bCs w:val="0"/>
                <w:color w:val="000000"/>
                <w:sz w:val="16"/>
                <w:szCs w:val="16"/>
              </w:rPr>
              <w:t>SubBuilding</w:t>
            </w:r>
            <w:r w:rsidRPr="00853CB2">
              <w:rPr>
                <w:bCs w:val="0"/>
                <w:color w:val="000000"/>
                <w:sz w:val="16"/>
                <w:szCs w:val="16"/>
              </w:rPr>
              <w:t xml:space="preserve"> request is converted to uppercase</w:t>
            </w:r>
          </w:p>
        </w:tc>
      </w:tr>
      <w:tr w:rsidR="00A05A64" w:rsidRPr="00853CB2" w14:paraId="72432B97" w14:textId="77777777" w:rsidTr="00B55B00">
        <w:trPr>
          <w:trHeight w:val="215"/>
        </w:trPr>
        <w:tc>
          <w:tcPr>
            <w:tcW w:w="625" w:type="pct"/>
            <w:vAlign w:val="bottom"/>
          </w:tcPr>
          <w:p w14:paraId="72432B8E" w14:textId="77777777" w:rsidR="00A05A64" w:rsidRPr="00853CB2" w:rsidRDefault="00A05A64" w:rsidP="00F410B7">
            <w:pPr>
              <w:jc w:val="left"/>
              <w:rPr>
                <w:bCs w:val="0"/>
                <w:color w:val="000000"/>
                <w:sz w:val="16"/>
                <w:szCs w:val="16"/>
              </w:rPr>
            </w:pPr>
            <w:r w:rsidRPr="00853CB2">
              <w:rPr>
                <w:bCs w:val="0"/>
                <w:color w:val="000000"/>
                <w:sz w:val="16"/>
                <w:szCs w:val="16"/>
              </w:rPr>
              <w:t>Address</w:t>
            </w:r>
          </w:p>
        </w:tc>
        <w:tc>
          <w:tcPr>
            <w:tcW w:w="804" w:type="pct"/>
            <w:shd w:val="clear" w:color="auto" w:fill="auto"/>
            <w:noWrap/>
            <w:vAlign w:val="bottom"/>
          </w:tcPr>
          <w:p w14:paraId="72432B8F" w14:textId="77777777" w:rsidR="00A05A64" w:rsidRPr="00853CB2" w:rsidRDefault="00A05A64" w:rsidP="00F410B7">
            <w:pPr>
              <w:jc w:val="left"/>
              <w:rPr>
                <w:bCs w:val="0"/>
                <w:color w:val="000000"/>
                <w:sz w:val="16"/>
                <w:szCs w:val="16"/>
              </w:rPr>
            </w:pPr>
            <w:r w:rsidRPr="00853CB2">
              <w:rPr>
                <w:bCs w:val="0"/>
                <w:color w:val="000000"/>
                <w:sz w:val="16"/>
                <w:szCs w:val="16"/>
              </w:rPr>
              <w:t>BuildingNumber</w:t>
            </w:r>
          </w:p>
        </w:tc>
        <w:tc>
          <w:tcPr>
            <w:tcW w:w="447" w:type="pct"/>
            <w:shd w:val="clear" w:color="auto" w:fill="auto"/>
            <w:noWrap/>
          </w:tcPr>
          <w:p w14:paraId="72432B90" w14:textId="77777777" w:rsidR="00A05A64" w:rsidRPr="00853CB2" w:rsidRDefault="00A05A64" w:rsidP="00F410B7">
            <w:pPr>
              <w:jc w:val="left"/>
              <w:rPr>
                <w:bCs w:val="0"/>
                <w:color w:val="000000"/>
                <w:sz w:val="16"/>
                <w:szCs w:val="16"/>
              </w:rPr>
            </w:pPr>
            <w:r w:rsidRPr="00853CB2">
              <w:rPr>
                <w:bCs w:val="0"/>
                <w:color w:val="000000"/>
                <w:sz w:val="16"/>
                <w:szCs w:val="16"/>
              </w:rPr>
              <w:t>Text</w:t>
            </w:r>
          </w:p>
        </w:tc>
        <w:tc>
          <w:tcPr>
            <w:tcW w:w="446" w:type="pct"/>
            <w:shd w:val="clear" w:color="auto" w:fill="auto"/>
            <w:noWrap/>
          </w:tcPr>
          <w:p w14:paraId="72432B91" w14:textId="77777777" w:rsidR="00A05A64" w:rsidRPr="00853CB2" w:rsidRDefault="00A05A64" w:rsidP="00F410B7">
            <w:pPr>
              <w:jc w:val="left"/>
              <w:rPr>
                <w:bCs w:val="0"/>
                <w:color w:val="000000"/>
                <w:sz w:val="16"/>
                <w:szCs w:val="16"/>
              </w:rPr>
            </w:pPr>
            <w:r>
              <w:rPr>
                <w:bCs w:val="0"/>
                <w:color w:val="000000"/>
                <w:sz w:val="16"/>
                <w:szCs w:val="16"/>
              </w:rPr>
              <w:t>255</w:t>
            </w:r>
          </w:p>
        </w:tc>
        <w:tc>
          <w:tcPr>
            <w:tcW w:w="580" w:type="pct"/>
            <w:shd w:val="clear" w:color="auto" w:fill="auto"/>
          </w:tcPr>
          <w:p w14:paraId="72432B92" w14:textId="77777777" w:rsidR="00A05A64" w:rsidRDefault="00A05A64" w:rsidP="00F410B7">
            <w:pPr>
              <w:jc w:val="left"/>
            </w:pPr>
          </w:p>
        </w:tc>
        <w:tc>
          <w:tcPr>
            <w:tcW w:w="491" w:type="pct"/>
            <w:shd w:val="clear" w:color="auto" w:fill="auto"/>
            <w:vAlign w:val="bottom"/>
          </w:tcPr>
          <w:p w14:paraId="72432B93" w14:textId="77777777" w:rsidR="00A05A64" w:rsidRPr="00853CB2" w:rsidRDefault="00A05A64" w:rsidP="00F410B7">
            <w:pPr>
              <w:jc w:val="left"/>
              <w:rPr>
                <w:bCs w:val="0"/>
                <w:color w:val="000000"/>
                <w:sz w:val="16"/>
                <w:szCs w:val="16"/>
              </w:rPr>
            </w:pPr>
            <w:r w:rsidRPr="00853CB2">
              <w:rPr>
                <w:bCs w:val="0"/>
                <w:color w:val="000000"/>
                <w:sz w:val="16"/>
                <w:szCs w:val="16"/>
              </w:rPr>
              <w:t> </w:t>
            </w:r>
            <w:r w:rsidR="00F95DBE">
              <w:rPr>
                <w:bCs w:val="0"/>
                <w:color w:val="000000"/>
                <w:sz w:val="16"/>
                <w:szCs w:val="16"/>
              </w:rPr>
              <w:t>Y</w:t>
            </w:r>
          </w:p>
        </w:tc>
        <w:tc>
          <w:tcPr>
            <w:tcW w:w="446" w:type="pct"/>
            <w:shd w:val="clear" w:color="auto" w:fill="auto"/>
            <w:vAlign w:val="bottom"/>
          </w:tcPr>
          <w:p w14:paraId="72432B94" w14:textId="77777777" w:rsidR="00A05A64" w:rsidRPr="00853CB2" w:rsidRDefault="00A05A64" w:rsidP="00F410B7">
            <w:pPr>
              <w:jc w:val="left"/>
              <w:rPr>
                <w:bCs w:val="0"/>
                <w:color w:val="000000"/>
                <w:sz w:val="16"/>
                <w:szCs w:val="16"/>
              </w:rPr>
            </w:pPr>
            <w:r w:rsidRPr="00853CB2">
              <w:rPr>
                <w:bCs w:val="0"/>
                <w:color w:val="000000"/>
                <w:sz w:val="16"/>
                <w:szCs w:val="16"/>
              </w:rPr>
              <w:t> </w:t>
            </w:r>
          </w:p>
        </w:tc>
        <w:tc>
          <w:tcPr>
            <w:tcW w:w="494" w:type="pct"/>
            <w:shd w:val="clear" w:color="auto" w:fill="auto"/>
            <w:vAlign w:val="bottom"/>
          </w:tcPr>
          <w:p w14:paraId="72432B95" w14:textId="77777777" w:rsidR="00A05A64" w:rsidRPr="00853CB2" w:rsidRDefault="00A05A64" w:rsidP="00B55B00">
            <w:pPr>
              <w:jc w:val="left"/>
              <w:rPr>
                <w:bCs w:val="0"/>
                <w:color w:val="000000"/>
                <w:sz w:val="16"/>
                <w:szCs w:val="16"/>
              </w:rPr>
            </w:pPr>
          </w:p>
        </w:tc>
        <w:tc>
          <w:tcPr>
            <w:tcW w:w="667" w:type="pct"/>
            <w:shd w:val="clear" w:color="auto" w:fill="auto"/>
            <w:vAlign w:val="bottom"/>
          </w:tcPr>
          <w:p w14:paraId="72432B96" w14:textId="77777777" w:rsidR="00A05A64" w:rsidRPr="00853CB2" w:rsidRDefault="00A05A64" w:rsidP="00B55B00">
            <w:pPr>
              <w:jc w:val="left"/>
              <w:rPr>
                <w:bCs w:val="0"/>
                <w:color w:val="000000"/>
                <w:sz w:val="16"/>
                <w:szCs w:val="16"/>
              </w:rPr>
            </w:pPr>
            <w:r w:rsidRPr="00853CB2">
              <w:rPr>
                <w:bCs w:val="0"/>
                <w:color w:val="000000"/>
                <w:sz w:val="16"/>
                <w:szCs w:val="16"/>
              </w:rPr>
              <w:t xml:space="preserve">  House number request is </w:t>
            </w:r>
            <w:r w:rsidRPr="00853CB2">
              <w:rPr>
                <w:bCs w:val="0"/>
                <w:color w:val="000000"/>
                <w:sz w:val="16"/>
                <w:szCs w:val="16"/>
              </w:rPr>
              <w:lastRenderedPageBreak/>
              <w:t>converted to uppercase</w:t>
            </w:r>
          </w:p>
        </w:tc>
      </w:tr>
      <w:tr w:rsidR="00A05A64" w:rsidRPr="00853CB2" w14:paraId="72432BA1" w14:textId="77777777" w:rsidTr="00B55B00">
        <w:trPr>
          <w:trHeight w:val="215"/>
        </w:trPr>
        <w:tc>
          <w:tcPr>
            <w:tcW w:w="625" w:type="pct"/>
            <w:vAlign w:val="bottom"/>
          </w:tcPr>
          <w:p w14:paraId="72432B98" w14:textId="77777777" w:rsidR="00A05A64" w:rsidRPr="00853CB2" w:rsidRDefault="00A05A64" w:rsidP="00F410B7">
            <w:pPr>
              <w:jc w:val="left"/>
              <w:rPr>
                <w:bCs w:val="0"/>
                <w:color w:val="000000"/>
                <w:sz w:val="16"/>
                <w:szCs w:val="16"/>
              </w:rPr>
            </w:pPr>
            <w:r w:rsidRPr="00853CB2">
              <w:rPr>
                <w:bCs w:val="0"/>
                <w:color w:val="000000"/>
                <w:sz w:val="16"/>
                <w:szCs w:val="16"/>
              </w:rPr>
              <w:lastRenderedPageBreak/>
              <w:t>Address</w:t>
            </w:r>
          </w:p>
        </w:tc>
        <w:tc>
          <w:tcPr>
            <w:tcW w:w="804" w:type="pct"/>
            <w:shd w:val="clear" w:color="auto" w:fill="auto"/>
            <w:noWrap/>
            <w:vAlign w:val="bottom"/>
          </w:tcPr>
          <w:p w14:paraId="72432B99" w14:textId="77777777" w:rsidR="00A05A64" w:rsidRPr="00853CB2" w:rsidRDefault="00A05A64" w:rsidP="00F410B7">
            <w:pPr>
              <w:jc w:val="left"/>
              <w:rPr>
                <w:bCs w:val="0"/>
                <w:color w:val="000000"/>
                <w:sz w:val="16"/>
                <w:szCs w:val="16"/>
              </w:rPr>
            </w:pPr>
            <w:r w:rsidRPr="00853CB2">
              <w:rPr>
                <w:bCs w:val="0"/>
                <w:color w:val="000000"/>
                <w:sz w:val="16"/>
                <w:szCs w:val="16"/>
              </w:rPr>
              <w:t>BuildingName</w:t>
            </w:r>
          </w:p>
        </w:tc>
        <w:tc>
          <w:tcPr>
            <w:tcW w:w="447" w:type="pct"/>
            <w:shd w:val="clear" w:color="auto" w:fill="auto"/>
            <w:noWrap/>
          </w:tcPr>
          <w:p w14:paraId="72432B9A" w14:textId="77777777" w:rsidR="00A05A64" w:rsidRPr="00853CB2" w:rsidRDefault="00A05A64" w:rsidP="00F410B7">
            <w:pPr>
              <w:jc w:val="left"/>
              <w:rPr>
                <w:bCs w:val="0"/>
                <w:color w:val="000000"/>
                <w:sz w:val="16"/>
                <w:szCs w:val="16"/>
              </w:rPr>
            </w:pPr>
            <w:r w:rsidRPr="00853CB2">
              <w:rPr>
                <w:bCs w:val="0"/>
                <w:color w:val="000000"/>
                <w:sz w:val="16"/>
                <w:szCs w:val="16"/>
              </w:rPr>
              <w:t>Text</w:t>
            </w:r>
          </w:p>
        </w:tc>
        <w:tc>
          <w:tcPr>
            <w:tcW w:w="446" w:type="pct"/>
            <w:shd w:val="clear" w:color="auto" w:fill="auto"/>
            <w:noWrap/>
          </w:tcPr>
          <w:p w14:paraId="72432B9B" w14:textId="77777777" w:rsidR="00A05A64" w:rsidRPr="00853CB2" w:rsidRDefault="00A05A64" w:rsidP="00F410B7">
            <w:pPr>
              <w:jc w:val="left"/>
              <w:rPr>
                <w:bCs w:val="0"/>
                <w:color w:val="000000"/>
                <w:sz w:val="16"/>
                <w:szCs w:val="16"/>
              </w:rPr>
            </w:pPr>
            <w:r w:rsidRPr="00853CB2">
              <w:rPr>
                <w:bCs w:val="0"/>
                <w:color w:val="000000"/>
                <w:sz w:val="16"/>
                <w:szCs w:val="16"/>
              </w:rPr>
              <w:t>255</w:t>
            </w:r>
          </w:p>
        </w:tc>
        <w:tc>
          <w:tcPr>
            <w:tcW w:w="580" w:type="pct"/>
            <w:shd w:val="clear" w:color="auto" w:fill="auto"/>
          </w:tcPr>
          <w:p w14:paraId="72432B9C" w14:textId="77777777" w:rsidR="00A05A64" w:rsidRDefault="00A05A64" w:rsidP="00F410B7">
            <w:pPr>
              <w:jc w:val="left"/>
            </w:pPr>
          </w:p>
        </w:tc>
        <w:tc>
          <w:tcPr>
            <w:tcW w:w="491" w:type="pct"/>
            <w:shd w:val="clear" w:color="auto" w:fill="auto"/>
            <w:vAlign w:val="bottom"/>
          </w:tcPr>
          <w:p w14:paraId="72432B9D" w14:textId="77777777" w:rsidR="00A05A64" w:rsidRPr="00853CB2" w:rsidRDefault="00A05A64" w:rsidP="00F95DBE">
            <w:pPr>
              <w:jc w:val="left"/>
              <w:rPr>
                <w:bCs w:val="0"/>
                <w:color w:val="000000"/>
                <w:sz w:val="16"/>
                <w:szCs w:val="16"/>
              </w:rPr>
            </w:pPr>
            <w:r w:rsidRPr="00853CB2">
              <w:rPr>
                <w:bCs w:val="0"/>
                <w:color w:val="000000"/>
                <w:sz w:val="16"/>
                <w:szCs w:val="16"/>
              </w:rPr>
              <w:t> </w:t>
            </w:r>
            <w:r w:rsidR="00F95DBE">
              <w:rPr>
                <w:bCs w:val="0"/>
                <w:color w:val="000000"/>
                <w:sz w:val="16"/>
                <w:szCs w:val="16"/>
              </w:rPr>
              <w:t>Y</w:t>
            </w:r>
          </w:p>
        </w:tc>
        <w:tc>
          <w:tcPr>
            <w:tcW w:w="446" w:type="pct"/>
            <w:shd w:val="clear" w:color="auto" w:fill="auto"/>
            <w:vAlign w:val="bottom"/>
          </w:tcPr>
          <w:p w14:paraId="72432B9E" w14:textId="77777777" w:rsidR="00A05A64" w:rsidRPr="00853CB2" w:rsidRDefault="00A05A64" w:rsidP="00F410B7">
            <w:pPr>
              <w:jc w:val="left"/>
              <w:rPr>
                <w:bCs w:val="0"/>
                <w:color w:val="000000"/>
                <w:sz w:val="16"/>
                <w:szCs w:val="16"/>
              </w:rPr>
            </w:pPr>
            <w:r w:rsidRPr="00853CB2">
              <w:rPr>
                <w:bCs w:val="0"/>
                <w:color w:val="000000"/>
                <w:sz w:val="16"/>
                <w:szCs w:val="16"/>
              </w:rPr>
              <w:t> </w:t>
            </w:r>
          </w:p>
        </w:tc>
        <w:tc>
          <w:tcPr>
            <w:tcW w:w="494" w:type="pct"/>
            <w:shd w:val="clear" w:color="auto" w:fill="auto"/>
            <w:vAlign w:val="bottom"/>
          </w:tcPr>
          <w:p w14:paraId="72432B9F" w14:textId="77777777" w:rsidR="00A05A64" w:rsidRPr="00853CB2" w:rsidRDefault="00A05A64" w:rsidP="00B55B00">
            <w:pPr>
              <w:jc w:val="left"/>
              <w:rPr>
                <w:bCs w:val="0"/>
                <w:color w:val="000000"/>
                <w:sz w:val="16"/>
                <w:szCs w:val="16"/>
              </w:rPr>
            </w:pPr>
            <w:r w:rsidRPr="00853CB2">
              <w:rPr>
                <w:bCs w:val="0"/>
                <w:color w:val="000000"/>
                <w:sz w:val="16"/>
                <w:szCs w:val="16"/>
              </w:rPr>
              <w:t> </w:t>
            </w:r>
            <w:r w:rsidR="00DE5C04">
              <w:rPr>
                <w:bCs w:val="0"/>
                <w:color w:val="000000"/>
                <w:sz w:val="16"/>
                <w:szCs w:val="16"/>
              </w:rPr>
              <w:t>AVONMORE COURTE</w:t>
            </w:r>
          </w:p>
        </w:tc>
        <w:tc>
          <w:tcPr>
            <w:tcW w:w="667" w:type="pct"/>
            <w:shd w:val="clear" w:color="auto" w:fill="auto"/>
            <w:vAlign w:val="bottom"/>
          </w:tcPr>
          <w:p w14:paraId="72432BA0" w14:textId="77777777" w:rsidR="00A05A64" w:rsidRPr="00853CB2" w:rsidRDefault="00A05A64" w:rsidP="00B55B00">
            <w:pPr>
              <w:jc w:val="left"/>
              <w:rPr>
                <w:bCs w:val="0"/>
                <w:color w:val="000000"/>
                <w:sz w:val="16"/>
                <w:szCs w:val="16"/>
              </w:rPr>
            </w:pPr>
            <w:r w:rsidRPr="00853CB2">
              <w:rPr>
                <w:bCs w:val="0"/>
                <w:color w:val="000000"/>
                <w:sz w:val="16"/>
                <w:szCs w:val="16"/>
              </w:rPr>
              <w:t>HouseName request is converted to uppercase</w:t>
            </w:r>
          </w:p>
        </w:tc>
      </w:tr>
      <w:tr w:rsidR="00A05A64" w:rsidRPr="00853CB2" w14:paraId="72432BAC" w14:textId="77777777" w:rsidTr="00B55B00">
        <w:trPr>
          <w:trHeight w:val="215"/>
        </w:trPr>
        <w:tc>
          <w:tcPr>
            <w:tcW w:w="625" w:type="pct"/>
          </w:tcPr>
          <w:p w14:paraId="72432BA2" w14:textId="77777777" w:rsidR="00A05A64" w:rsidRPr="00853CB2" w:rsidRDefault="00A05A64" w:rsidP="00F410B7">
            <w:pPr>
              <w:jc w:val="left"/>
              <w:rPr>
                <w:sz w:val="16"/>
                <w:szCs w:val="16"/>
              </w:rPr>
            </w:pPr>
            <w:r w:rsidRPr="00853CB2">
              <w:rPr>
                <w:bCs w:val="0"/>
                <w:color w:val="000000"/>
                <w:sz w:val="16"/>
                <w:szCs w:val="16"/>
              </w:rPr>
              <w:t>Address</w:t>
            </w:r>
          </w:p>
        </w:tc>
        <w:tc>
          <w:tcPr>
            <w:tcW w:w="804" w:type="pct"/>
            <w:shd w:val="clear" w:color="auto" w:fill="auto"/>
            <w:noWrap/>
            <w:vAlign w:val="bottom"/>
          </w:tcPr>
          <w:p w14:paraId="72432BA3" w14:textId="77777777" w:rsidR="009129F1" w:rsidRPr="009129F1" w:rsidRDefault="009129F1" w:rsidP="009129F1">
            <w:pPr>
              <w:jc w:val="left"/>
              <w:rPr>
                <w:bCs w:val="0"/>
                <w:color w:val="000000"/>
                <w:sz w:val="16"/>
                <w:szCs w:val="16"/>
              </w:rPr>
            </w:pPr>
            <w:r w:rsidRPr="009129F1">
              <w:rPr>
                <w:bCs w:val="0"/>
                <w:color w:val="000000"/>
                <w:sz w:val="16"/>
                <w:szCs w:val="16"/>
              </w:rPr>
              <w:t>SubStreet</w:t>
            </w:r>
          </w:p>
          <w:p w14:paraId="72432BA4" w14:textId="77777777" w:rsidR="00A05A64" w:rsidRPr="00853CB2" w:rsidRDefault="00A05A64" w:rsidP="00F410B7">
            <w:pPr>
              <w:jc w:val="left"/>
              <w:rPr>
                <w:bCs w:val="0"/>
                <w:color w:val="000000"/>
                <w:sz w:val="16"/>
                <w:szCs w:val="16"/>
              </w:rPr>
            </w:pPr>
          </w:p>
        </w:tc>
        <w:tc>
          <w:tcPr>
            <w:tcW w:w="447" w:type="pct"/>
            <w:shd w:val="clear" w:color="auto" w:fill="auto"/>
            <w:noWrap/>
          </w:tcPr>
          <w:p w14:paraId="72432BA5" w14:textId="77777777" w:rsidR="00A05A64" w:rsidRPr="00853CB2" w:rsidRDefault="00A05A64" w:rsidP="00F410B7">
            <w:pPr>
              <w:jc w:val="left"/>
              <w:rPr>
                <w:bCs w:val="0"/>
                <w:color w:val="000000"/>
                <w:sz w:val="16"/>
                <w:szCs w:val="16"/>
              </w:rPr>
            </w:pPr>
            <w:r w:rsidRPr="00853CB2">
              <w:rPr>
                <w:bCs w:val="0"/>
                <w:color w:val="000000"/>
                <w:sz w:val="16"/>
                <w:szCs w:val="16"/>
              </w:rPr>
              <w:t>Text</w:t>
            </w:r>
          </w:p>
        </w:tc>
        <w:tc>
          <w:tcPr>
            <w:tcW w:w="446" w:type="pct"/>
            <w:shd w:val="clear" w:color="auto" w:fill="auto"/>
            <w:noWrap/>
          </w:tcPr>
          <w:p w14:paraId="72432BA6" w14:textId="77777777" w:rsidR="00A05A64" w:rsidRPr="00853CB2" w:rsidRDefault="00A05A64" w:rsidP="00F410B7">
            <w:pPr>
              <w:jc w:val="left"/>
              <w:rPr>
                <w:sz w:val="16"/>
                <w:szCs w:val="16"/>
              </w:rPr>
            </w:pPr>
            <w:r w:rsidRPr="00853CB2">
              <w:rPr>
                <w:bCs w:val="0"/>
                <w:color w:val="000000"/>
                <w:sz w:val="16"/>
                <w:szCs w:val="16"/>
              </w:rPr>
              <w:t>255</w:t>
            </w:r>
          </w:p>
        </w:tc>
        <w:tc>
          <w:tcPr>
            <w:tcW w:w="580" w:type="pct"/>
            <w:shd w:val="clear" w:color="auto" w:fill="auto"/>
          </w:tcPr>
          <w:p w14:paraId="72432BA7" w14:textId="77777777" w:rsidR="00A05A64" w:rsidRDefault="00A05A64" w:rsidP="00F410B7">
            <w:pPr>
              <w:jc w:val="left"/>
            </w:pPr>
          </w:p>
        </w:tc>
        <w:tc>
          <w:tcPr>
            <w:tcW w:w="491" w:type="pct"/>
            <w:shd w:val="clear" w:color="auto" w:fill="auto"/>
            <w:vAlign w:val="bottom"/>
          </w:tcPr>
          <w:p w14:paraId="72432BA8" w14:textId="77777777" w:rsidR="00A05A64" w:rsidRPr="00853CB2" w:rsidRDefault="00F95DBE" w:rsidP="00F410B7">
            <w:pPr>
              <w:jc w:val="left"/>
              <w:rPr>
                <w:bCs w:val="0"/>
                <w:color w:val="000000"/>
                <w:sz w:val="16"/>
                <w:szCs w:val="16"/>
              </w:rPr>
            </w:pPr>
            <w:r>
              <w:rPr>
                <w:bCs w:val="0"/>
                <w:color w:val="000000"/>
                <w:sz w:val="16"/>
                <w:szCs w:val="16"/>
              </w:rPr>
              <w:t>Y</w:t>
            </w:r>
          </w:p>
        </w:tc>
        <w:tc>
          <w:tcPr>
            <w:tcW w:w="446" w:type="pct"/>
            <w:shd w:val="clear" w:color="auto" w:fill="auto"/>
            <w:vAlign w:val="bottom"/>
          </w:tcPr>
          <w:p w14:paraId="72432BA9" w14:textId="77777777" w:rsidR="00A05A64" w:rsidRPr="00853CB2" w:rsidRDefault="00A05A64" w:rsidP="00F410B7">
            <w:pPr>
              <w:jc w:val="left"/>
              <w:rPr>
                <w:bCs w:val="0"/>
                <w:color w:val="000000"/>
                <w:sz w:val="16"/>
                <w:szCs w:val="16"/>
              </w:rPr>
            </w:pPr>
          </w:p>
        </w:tc>
        <w:tc>
          <w:tcPr>
            <w:tcW w:w="494" w:type="pct"/>
            <w:shd w:val="clear" w:color="auto" w:fill="auto"/>
            <w:vAlign w:val="bottom"/>
          </w:tcPr>
          <w:p w14:paraId="72432BAA" w14:textId="77777777" w:rsidR="00A05A64" w:rsidRPr="00853CB2" w:rsidRDefault="00A05A64" w:rsidP="00B55B00">
            <w:pPr>
              <w:jc w:val="left"/>
              <w:rPr>
                <w:bCs w:val="0"/>
                <w:color w:val="000000"/>
                <w:sz w:val="16"/>
                <w:szCs w:val="16"/>
              </w:rPr>
            </w:pPr>
          </w:p>
        </w:tc>
        <w:tc>
          <w:tcPr>
            <w:tcW w:w="667" w:type="pct"/>
            <w:shd w:val="clear" w:color="auto" w:fill="auto"/>
            <w:vAlign w:val="bottom"/>
          </w:tcPr>
          <w:p w14:paraId="72432BAB" w14:textId="77777777" w:rsidR="00A05A64" w:rsidRPr="00853CB2" w:rsidRDefault="00B44D22" w:rsidP="00B44D22">
            <w:pPr>
              <w:jc w:val="left"/>
              <w:rPr>
                <w:bCs w:val="0"/>
                <w:color w:val="000000"/>
                <w:sz w:val="16"/>
                <w:szCs w:val="16"/>
              </w:rPr>
            </w:pPr>
            <w:r>
              <w:rPr>
                <w:bCs w:val="0"/>
                <w:color w:val="000000"/>
                <w:sz w:val="16"/>
                <w:szCs w:val="16"/>
              </w:rPr>
              <w:t>Sub</w:t>
            </w:r>
            <w:r w:rsidR="00A05A64" w:rsidRPr="00853CB2">
              <w:rPr>
                <w:bCs w:val="0"/>
                <w:color w:val="000000"/>
                <w:sz w:val="16"/>
                <w:szCs w:val="16"/>
              </w:rPr>
              <w:t>Street request is converted to uppercase</w:t>
            </w:r>
          </w:p>
        </w:tc>
      </w:tr>
      <w:tr w:rsidR="00A05A64" w:rsidRPr="00853CB2" w14:paraId="72432BB6" w14:textId="77777777" w:rsidTr="00B55B00">
        <w:trPr>
          <w:trHeight w:val="215"/>
        </w:trPr>
        <w:tc>
          <w:tcPr>
            <w:tcW w:w="625" w:type="pct"/>
          </w:tcPr>
          <w:p w14:paraId="72432BAD" w14:textId="77777777" w:rsidR="00A05A64" w:rsidRPr="00853CB2" w:rsidRDefault="00A05A64" w:rsidP="00F410B7">
            <w:pPr>
              <w:jc w:val="left"/>
              <w:rPr>
                <w:sz w:val="16"/>
                <w:szCs w:val="16"/>
              </w:rPr>
            </w:pPr>
            <w:r w:rsidRPr="00853CB2">
              <w:rPr>
                <w:bCs w:val="0"/>
                <w:color w:val="000000"/>
                <w:sz w:val="16"/>
                <w:szCs w:val="16"/>
              </w:rPr>
              <w:t>Address</w:t>
            </w:r>
          </w:p>
        </w:tc>
        <w:tc>
          <w:tcPr>
            <w:tcW w:w="804" w:type="pct"/>
            <w:shd w:val="clear" w:color="auto" w:fill="auto"/>
            <w:noWrap/>
            <w:vAlign w:val="bottom"/>
          </w:tcPr>
          <w:p w14:paraId="72432BAE" w14:textId="77777777" w:rsidR="00A05A64" w:rsidRPr="00853CB2" w:rsidRDefault="00A05A64" w:rsidP="00F410B7">
            <w:pPr>
              <w:jc w:val="left"/>
              <w:rPr>
                <w:bCs w:val="0"/>
                <w:color w:val="000000"/>
                <w:sz w:val="16"/>
                <w:szCs w:val="16"/>
              </w:rPr>
            </w:pPr>
            <w:r w:rsidRPr="00853CB2">
              <w:rPr>
                <w:bCs w:val="0"/>
                <w:color w:val="000000"/>
                <w:sz w:val="16"/>
                <w:szCs w:val="16"/>
              </w:rPr>
              <w:t>Street</w:t>
            </w:r>
          </w:p>
        </w:tc>
        <w:tc>
          <w:tcPr>
            <w:tcW w:w="447" w:type="pct"/>
            <w:shd w:val="clear" w:color="auto" w:fill="auto"/>
            <w:noWrap/>
          </w:tcPr>
          <w:p w14:paraId="72432BAF" w14:textId="77777777" w:rsidR="00A05A64" w:rsidRPr="00853CB2" w:rsidRDefault="00A05A64" w:rsidP="00F410B7">
            <w:pPr>
              <w:jc w:val="left"/>
              <w:rPr>
                <w:bCs w:val="0"/>
                <w:color w:val="000000"/>
                <w:sz w:val="16"/>
                <w:szCs w:val="16"/>
              </w:rPr>
            </w:pPr>
            <w:r w:rsidRPr="00853CB2">
              <w:rPr>
                <w:bCs w:val="0"/>
                <w:color w:val="000000"/>
                <w:sz w:val="16"/>
                <w:szCs w:val="16"/>
              </w:rPr>
              <w:t>Text</w:t>
            </w:r>
          </w:p>
        </w:tc>
        <w:tc>
          <w:tcPr>
            <w:tcW w:w="446" w:type="pct"/>
            <w:shd w:val="clear" w:color="auto" w:fill="auto"/>
            <w:noWrap/>
          </w:tcPr>
          <w:p w14:paraId="72432BB0" w14:textId="77777777" w:rsidR="00A05A64" w:rsidRPr="00853CB2" w:rsidRDefault="00A05A64" w:rsidP="00F410B7">
            <w:pPr>
              <w:jc w:val="left"/>
              <w:rPr>
                <w:sz w:val="16"/>
                <w:szCs w:val="16"/>
              </w:rPr>
            </w:pPr>
            <w:r w:rsidRPr="00853CB2">
              <w:rPr>
                <w:bCs w:val="0"/>
                <w:color w:val="000000"/>
                <w:sz w:val="16"/>
                <w:szCs w:val="16"/>
              </w:rPr>
              <w:t>255</w:t>
            </w:r>
          </w:p>
        </w:tc>
        <w:tc>
          <w:tcPr>
            <w:tcW w:w="580" w:type="pct"/>
            <w:shd w:val="clear" w:color="auto" w:fill="auto"/>
          </w:tcPr>
          <w:p w14:paraId="72432BB1" w14:textId="77777777" w:rsidR="00A05A64" w:rsidRDefault="00A05A64" w:rsidP="00F410B7">
            <w:pPr>
              <w:jc w:val="left"/>
            </w:pPr>
          </w:p>
        </w:tc>
        <w:tc>
          <w:tcPr>
            <w:tcW w:w="491" w:type="pct"/>
            <w:shd w:val="clear" w:color="auto" w:fill="auto"/>
            <w:vAlign w:val="bottom"/>
          </w:tcPr>
          <w:p w14:paraId="72432BB2" w14:textId="77777777" w:rsidR="00A05A64" w:rsidRPr="00853CB2" w:rsidRDefault="00175D7C" w:rsidP="00F410B7">
            <w:pPr>
              <w:jc w:val="left"/>
              <w:rPr>
                <w:bCs w:val="0"/>
                <w:color w:val="000000"/>
                <w:sz w:val="16"/>
                <w:szCs w:val="16"/>
              </w:rPr>
            </w:pPr>
            <w:r>
              <w:rPr>
                <w:bCs w:val="0"/>
                <w:color w:val="000000"/>
                <w:sz w:val="16"/>
                <w:szCs w:val="16"/>
              </w:rPr>
              <w:t>Y</w:t>
            </w:r>
          </w:p>
        </w:tc>
        <w:tc>
          <w:tcPr>
            <w:tcW w:w="446" w:type="pct"/>
            <w:shd w:val="clear" w:color="auto" w:fill="auto"/>
            <w:vAlign w:val="bottom"/>
          </w:tcPr>
          <w:p w14:paraId="72432BB3" w14:textId="77777777" w:rsidR="00A05A64" w:rsidRPr="00853CB2" w:rsidRDefault="00A05A64" w:rsidP="00F410B7">
            <w:pPr>
              <w:jc w:val="left"/>
              <w:rPr>
                <w:bCs w:val="0"/>
                <w:color w:val="000000"/>
                <w:sz w:val="16"/>
                <w:szCs w:val="16"/>
              </w:rPr>
            </w:pPr>
          </w:p>
        </w:tc>
        <w:tc>
          <w:tcPr>
            <w:tcW w:w="494" w:type="pct"/>
            <w:shd w:val="clear" w:color="auto" w:fill="auto"/>
            <w:vAlign w:val="bottom"/>
          </w:tcPr>
          <w:p w14:paraId="72432BB4" w14:textId="77777777" w:rsidR="00A05A64" w:rsidRPr="00853CB2" w:rsidRDefault="00DE5C04" w:rsidP="00B55B00">
            <w:pPr>
              <w:jc w:val="left"/>
              <w:rPr>
                <w:bCs w:val="0"/>
                <w:color w:val="000000"/>
                <w:sz w:val="16"/>
                <w:szCs w:val="16"/>
              </w:rPr>
            </w:pPr>
            <w:r>
              <w:rPr>
                <w:bCs w:val="0"/>
                <w:color w:val="000000"/>
                <w:sz w:val="16"/>
                <w:szCs w:val="16"/>
              </w:rPr>
              <w:t>RELEIGH STREET</w:t>
            </w:r>
          </w:p>
        </w:tc>
        <w:tc>
          <w:tcPr>
            <w:tcW w:w="667" w:type="pct"/>
            <w:shd w:val="clear" w:color="auto" w:fill="auto"/>
          </w:tcPr>
          <w:p w14:paraId="72432BB5" w14:textId="77777777" w:rsidR="00A05A64" w:rsidRPr="00853CB2" w:rsidRDefault="00A05A64" w:rsidP="00B55B00">
            <w:pPr>
              <w:jc w:val="left"/>
              <w:rPr>
                <w:sz w:val="16"/>
                <w:szCs w:val="16"/>
              </w:rPr>
            </w:pPr>
            <w:r w:rsidRPr="00853CB2">
              <w:rPr>
                <w:bCs w:val="0"/>
                <w:color w:val="000000"/>
                <w:sz w:val="16"/>
                <w:szCs w:val="16"/>
              </w:rPr>
              <w:t>Street request is converted to uppercase</w:t>
            </w:r>
          </w:p>
        </w:tc>
      </w:tr>
      <w:tr w:rsidR="00A05A64" w:rsidRPr="00853CB2" w14:paraId="72432BC1" w14:textId="77777777" w:rsidTr="00B55B00">
        <w:trPr>
          <w:trHeight w:val="215"/>
        </w:trPr>
        <w:tc>
          <w:tcPr>
            <w:tcW w:w="625" w:type="pct"/>
          </w:tcPr>
          <w:p w14:paraId="72432BB7" w14:textId="77777777" w:rsidR="00A05A64" w:rsidRPr="00853CB2" w:rsidRDefault="00A05A64" w:rsidP="00F410B7">
            <w:pPr>
              <w:jc w:val="left"/>
              <w:rPr>
                <w:sz w:val="16"/>
                <w:szCs w:val="16"/>
              </w:rPr>
            </w:pPr>
            <w:r w:rsidRPr="00853CB2">
              <w:rPr>
                <w:bCs w:val="0"/>
                <w:color w:val="000000"/>
                <w:sz w:val="16"/>
                <w:szCs w:val="16"/>
              </w:rPr>
              <w:t>Address</w:t>
            </w:r>
          </w:p>
        </w:tc>
        <w:tc>
          <w:tcPr>
            <w:tcW w:w="804" w:type="pct"/>
            <w:shd w:val="clear" w:color="auto" w:fill="auto"/>
            <w:noWrap/>
            <w:vAlign w:val="bottom"/>
          </w:tcPr>
          <w:p w14:paraId="72432BB8" w14:textId="77777777" w:rsidR="009129F1" w:rsidRPr="009129F1" w:rsidRDefault="009129F1" w:rsidP="009129F1">
            <w:pPr>
              <w:jc w:val="left"/>
              <w:rPr>
                <w:bCs w:val="0"/>
                <w:color w:val="000000"/>
                <w:sz w:val="16"/>
                <w:szCs w:val="16"/>
              </w:rPr>
            </w:pPr>
            <w:r w:rsidRPr="009129F1">
              <w:rPr>
                <w:bCs w:val="0"/>
                <w:color w:val="000000"/>
                <w:sz w:val="16"/>
                <w:szCs w:val="16"/>
              </w:rPr>
              <w:t>SubLocality</w:t>
            </w:r>
          </w:p>
          <w:p w14:paraId="72432BB9" w14:textId="77777777" w:rsidR="00A05A64" w:rsidRPr="00853CB2" w:rsidRDefault="00A05A64" w:rsidP="00F410B7">
            <w:pPr>
              <w:jc w:val="left"/>
              <w:rPr>
                <w:bCs w:val="0"/>
                <w:color w:val="000000"/>
                <w:sz w:val="16"/>
                <w:szCs w:val="16"/>
              </w:rPr>
            </w:pPr>
          </w:p>
        </w:tc>
        <w:tc>
          <w:tcPr>
            <w:tcW w:w="447" w:type="pct"/>
            <w:shd w:val="clear" w:color="auto" w:fill="auto"/>
            <w:noWrap/>
          </w:tcPr>
          <w:p w14:paraId="72432BBA" w14:textId="77777777" w:rsidR="00A05A64" w:rsidRPr="00853CB2" w:rsidRDefault="00A05A64" w:rsidP="00F410B7">
            <w:pPr>
              <w:jc w:val="left"/>
              <w:rPr>
                <w:bCs w:val="0"/>
                <w:color w:val="000000"/>
                <w:sz w:val="16"/>
                <w:szCs w:val="16"/>
              </w:rPr>
            </w:pPr>
            <w:r w:rsidRPr="00853CB2">
              <w:rPr>
                <w:bCs w:val="0"/>
                <w:color w:val="000000"/>
                <w:sz w:val="16"/>
                <w:szCs w:val="16"/>
              </w:rPr>
              <w:t>Text</w:t>
            </w:r>
          </w:p>
        </w:tc>
        <w:tc>
          <w:tcPr>
            <w:tcW w:w="446" w:type="pct"/>
            <w:shd w:val="clear" w:color="auto" w:fill="auto"/>
            <w:noWrap/>
          </w:tcPr>
          <w:p w14:paraId="72432BBB" w14:textId="77777777" w:rsidR="00A05A64" w:rsidRPr="00853CB2" w:rsidRDefault="00A05A64" w:rsidP="00F410B7">
            <w:pPr>
              <w:jc w:val="left"/>
              <w:rPr>
                <w:sz w:val="16"/>
                <w:szCs w:val="16"/>
              </w:rPr>
            </w:pPr>
            <w:r w:rsidRPr="00853CB2">
              <w:rPr>
                <w:bCs w:val="0"/>
                <w:color w:val="000000"/>
                <w:sz w:val="16"/>
                <w:szCs w:val="16"/>
              </w:rPr>
              <w:t>255</w:t>
            </w:r>
          </w:p>
        </w:tc>
        <w:tc>
          <w:tcPr>
            <w:tcW w:w="580" w:type="pct"/>
            <w:shd w:val="clear" w:color="auto" w:fill="auto"/>
          </w:tcPr>
          <w:p w14:paraId="72432BBC" w14:textId="77777777" w:rsidR="00A05A64" w:rsidRDefault="00A05A64" w:rsidP="00F410B7">
            <w:pPr>
              <w:jc w:val="left"/>
            </w:pPr>
          </w:p>
        </w:tc>
        <w:tc>
          <w:tcPr>
            <w:tcW w:w="491" w:type="pct"/>
            <w:shd w:val="clear" w:color="auto" w:fill="auto"/>
            <w:vAlign w:val="bottom"/>
          </w:tcPr>
          <w:p w14:paraId="72432BBD" w14:textId="77777777" w:rsidR="00A05A64" w:rsidRPr="00853CB2" w:rsidRDefault="00F95DBE" w:rsidP="00F410B7">
            <w:pPr>
              <w:jc w:val="left"/>
              <w:rPr>
                <w:bCs w:val="0"/>
                <w:color w:val="000000"/>
                <w:sz w:val="16"/>
                <w:szCs w:val="16"/>
              </w:rPr>
            </w:pPr>
            <w:r>
              <w:rPr>
                <w:bCs w:val="0"/>
                <w:color w:val="000000"/>
                <w:sz w:val="16"/>
                <w:szCs w:val="16"/>
              </w:rPr>
              <w:t>Y</w:t>
            </w:r>
          </w:p>
        </w:tc>
        <w:tc>
          <w:tcPr>
            <w:tcW w:w="446" w:type="pct"/>
            <w:shd w:val="clear" w:color="auto" w:fill="auto"/>
            <w:vAlign w:val="bottom"/>
          </w:tcPr>
          <w:p w14:paraId="72432BBE" w14:textId="77777777" w:rsidR="00A05A64" w:rsidRPr="00853CB2" w:rsidRDefault="00A05A64" w:rsidP="00F410B7">
            <w:pPr>
              <w:jc w:val="left"/>
              <w:rPr>
                <w:bCs w:val="0"/>
                <w:color w:val="000000"/>
                <w:sz w:val="16"/>
                <w:szCs w:val="16"/>
              </w:rPr>
            </w:pPr>
          </w:p>
        </w:tc>
        <w:tc>
          <w:tcPr>
            <w:tcW w:w="494" w:type="pct"/>
            <w:shd w:val="clear" w:color="auto" w:fill="auto"/>
            <w:vAlign w:val="bottom"/>
          </w:tcPr>
          <w:p w14:paraId="72432BBF" w14:textId="77777777" w:rsidR="00A05A64" w:rsidRPr="00853CB2" w:rsidRDefault="00A05A64" w:rsidP="00B55B00">
            <w:pPr>
              <w:jc w:val="left"/>
              <w:rPr>
                <w:bCs w:val="0"/>
                <w:color w:val="000000"/>
                <w:sz w:val="16"/>
                <w:szCs w:val="16"/>
              </w:rPr>
            </w:pPr>
          </w:p>
        </w:tc>
        <w:tc>
          <w:tcPr>
            <w:tcW w:w="667" w:type="pct"/>
            <w:shd w:val="clear" w:color="auto" w:fill="auto"/>
          </w:tcPr>
          <w:p w14:paraId="72432BC0" w14:textId="77777777" w:rsidR="00A05A64" w:rsidRPr="00853CB2" w:rsidRDefault="00B44D22" w:rsidP="00B55B00">
            <w:pPr>
              <w:jc w:val="left"/>
              <w:rPr>
                <w:sz w:val="16"/>
                <w:szCs w:val="16"/>
              </w:rPr>
            </w:pPr>
            <w:r>
              <w:rPr>
                <w:bCs w:val="0"/>
                <w:color w:val="000000"/>
                <w:sz w:val="16"/>
                <w:szCs w:val="16"/>
              </w:rPr>
              <w:t>Sub</w:t>
            </w:r>
            <w:r w:rsidR="00A05A64" w:rsidRPr="00853CB2">
              <w:rPr>
                <w:bCs w:val="0"/>
                <w:color w:val="000000"/>
                <w:sz w:val="16"/>
                <w:szCs w:val="16"/>
              </w:rPr>
              <w:t>Locality request is converted to uppercase</w:t>
            </w:r>
          </w:p>
        </w:tc>
      </w:tr>
      <w:tr w:rsidR="00A05A64" w:rsidRPr="00853CB2" w14:paraId="72432BCB" w14:textId="77777777" w:rsidTr="00B55B00">
        <w:trPr>
          <w:trHeight w:val="215"/>
        </w:trPr>
        <w:tc>
          <w:tcPr>
            <w:tcW w:w="625" w:type="pct"/>
          </w:tcPr>
          <w:p w14:paraId="72432BC2" w14:textId="77777777" w:rsidR="00A05A64" w:rsidRPr="00853CB2" w:rsidRDefault="00A05A64" w:rsidP="00F410B7">
            <w:pPr>
              <w:jc w:val="left"/>
              <w:rPr>
                <w:sz w:val="16"/>
                <w:szCs w:val="16"/>
              </w:rPr>
            </w:pPr>
            <w:r w:rsidRPr="00853CB2">
              <w:rPr>
                <w:bCs w:val="0"/>
                <w:color w:val="000000"/>
                <w:sz w:val="16"/>
                <w:szCs w:val="16"/>
              </w:rPr>
              <w:t>Address</w:t>
            </w:r>
          </w:p>
        </w:tc>
        <w:tc>
          <w:tcPr>
            <w:tcW w:w="804" w:type="pct"/>
            <w:shd w:val="clear" w:color="auto" w:fill="auto"/>
            <w:noWrap/>
            <w:vAlign w:val="bottom"/>
          </w:tcPr>
          <w:p w14:paraId="72432BC3" w14:textId="77777777" w:rsidR="00A05A64" w:rsidRPr="00853CB2" w:rsidRDefault="00A05A64" w:rsidP="00F410B7">
            <w:pPr>
              <w:jc w:val="left"/>
              <w:rPr>
                <w:bCs w:val="0"/>
                <w:color w:val="000000"/>
                <w:sz w:val="16"/>
                <w:szCs w:val="16"/>
              </w:rPr>
            </w:pPr>
            <w:r w:rsidRPr="00853CB2">
              <w:rPr>
                <w:bCs w:val="0"/>
                <w:color w:val="000000"/>
                <w:sz w:val="16"/>
                <w:szCs w:val="16"/>
              </w:rPr>
              <w:t>Locality</w:t>
            </w:r>
          </w:p>
        </w:tc>
        <w:tc>
          <w:tcPr>
            <w:tcW w:w="447" w:type="pct"/>
            <w:shd w:val="clear" w:color="auto" w:fill="auto"/>
            <w:noWrap/>
          </w:tcPr>
          <w:p w14:paraId="72432BC4" w14:textId="77777777" w:rsidR="00A05A64" w:rsidRPr="00853CB2" w:rsidRDefault="00A05A64" w:rsidP="00F410B7">
            <w:pPr>
              <w:jc w:val="left"/>
              <w:rPr>
                <w:bCs w:val="0"/>
                <w:color w:val="000000"/>
                <w:sz w:val="16"/>
                <w:szCs w:val="16"/>
              </w:rPr>
            </w:pPr>
            <w:r w:rsidRPr="00853CB2">
              <w:rPr>
                <w:bCs w:val="0"/>
                <w:color w:val="000000"/>
                <w:sz w:val="16"/>
                <w:szCs w:val="16"/>
              </w:rPr>
              <w:t>Text</w:t>
            </w:r>
          </w:p>
        </w:tc>
        <w:tc>
          <w:tcPr>
            <w:tcW w:w="446" w:type="pct"/>
            <w:shd w:val="clear" w:color="auto" w:fill="auto"/>
            <w:noWrap/>
          </w:tcPr>
          <w:p w14:paraId="72432BC5" w14:textId="77777777" w:rsidR="00A05A64" w:rsidRPr="00853CB2" w:rsidRDefault="00A05A64" w:rsidP="00F410B7">
            <w:pPr>
              <w:jc w:val="left"/>
              <w:rPr>
                <w:sz w:val="16"/>
                <w:szCs w:val="16"/>
              </w:rPr>
            </w:pPr>
            <w:r w:rsidRPr="00853CB2">
              <w:rPr>
                <w:bCs w:val="0"/>
                <w:color w:val="000000"/>
                <w:sz w:val="16"/>
                <w:szCs w:val="16"/>
              </w:rPr>
              <w:t>255</w:t>
            </w:r>
          </w:p>
        </w:tc>
        <w:tc>
          <w:tcPr>
            <w:tcW w:w="580" w:type="pct"/>
            <w:shd w:val="clear" w:color="auto" w:fill="auto"/>
          </w:tcPr>
          <w:p w14:paraId="72432BC6" w14:textId="77777777" w:rsidR="00A05A64" w:rsidRDefault="00A05A64" w:rsidP="00F410B7">
            <w:pPr>
              <w:jc w:val="left"/>
            </w:pPr>
          </w:p>
        </w:tc>
        <w:tc>
          <w:tcPr>
            <w:tcW w:w="491" w:type="pct"/>
            <w:shd w:val="clear" w:color="auto" w:fill="auto"/>
            <w:vAlign w:val="bottom"/>
          </w:tcPr>
          <w:p w14:paraId="72432BC7" w14:textId="77777777" w:rsidR="00A05A64" w:rsidRPr="00853CB2" w:rsidRDefault="00F95DBE" w:rsidP="00F410B7">
            <w:pPr>
              <w:jc w:val="left"/>
              <w:rPr>
                <w:bCs w:val="0"/>
                <w:color w:val="000000"/>
                <w:sz w:val="16"/>
                <w:szCs w:val="16"/>
              </w:rPr>
            </w:pPr>
            <w:r>
              <w:rPr>
                <w:bCs w:val="0"/>
                <w:color w:val="000000"/>
                <w:sz w:val="16"/>
                <w:szCs w:val="16"/>
              </w:rPr>
              <w:t>Y</w:t>
            </w:r>
          </w:p>
        </w:tc>
        <w:tc>
          <w:tcPr>
            <w:tcW w:w="446" w:type="pct"/>
            <w:shd w:val="clear" w:color="auto" w:fill="auto"/>
            <w:vAlign w:val="bottom"/>
          </w:tcPr>
          <w:p w14:paraId="72432BC8" w14:textId="77777777" w:rsidR="00A05A64" w:rsidRPr="00853CB2" w:rsidRDefault="00A05A64" w:rsidP="00F410B7">
            <w:pPr>
              <w:jc w:val="left"/>
              <w:rPr>
                <w:bCs w:val="0"/>
                <w:color w:val="000000"/>
                <w:sz w:val="16"/>
                <w:szCs w:val="16"/>
              </w:rPr>
            </w:pPr>
          </w:p>
        </w:tc>
        <w:tc>
          <w:tcPr>
            <w:tcW w:w="494" w:type="pct"/>
            <w:shd w:val="clear" w:color="auto" w:fill="auto"/>
            <w:vAlign w:val="bottom"/>
          </w:tcPr>
          <w:p w14:paraId="72432BC9" w14:textId="77777777" w:rsidR="00A05A64" w:rsidRPr="00853CB2" w:rsidRDefault="00A05A64" w:rsidP="00B55B00">
            <w:pPr>
              <w:jc w:val="left"/>
              <w:rPr>
                <w:bCs w:val="0"/>
                <w:color w:val="000000"/>
                <w:sz w:val="16"/>
                <w:szCs w:val="16"/>
              </w:rPr>
            </w:pPr>
          </w:p>
        </w:tc>
        <w:tc>
          <w:tcPr>
            <w:tcW w:w="667" w:type="pct"/>
            <w:shd w:val="clear" w:color="auto" w:fill="auto"/>
          </w:tcPr>
          <w:p w14:paraId="72432BCA" w14:textId="77777777" w:rsidR="00A05A64" w:rsidRPr="00853CB2" w:rsidRDefault="00A05A64" w:rsidP="00B55B00">
            <w:pPr>
              <w:jc w:val="left"/>
              <w:rPr>
                <w:sz w:val="16"/>
                <w:szCs w:val="16"/>
              </w:rPr>
            </w:pPr>
            <w:r w:rsidRPr="00853CB2">
              <w:rPr>
                <w:bCs w:val="0"/>
                <w:color w:val="000000"/>
                <w:sz w:val="16"/>
                <w:szCs w:val="16"/>
              </w:rPr>
              <w:t>Locality request is converted to uppercase</w:t>
            </w:r>
          </w:p>
        </w:tc>
      </w:tr>
      <w:tr w:rsidR="00DF2EA2" w:rsidRPr="00853CB2" w14:paraId="72432BD5" w14:textId="77777777" w:rsidTr="00B55B00">
        <w:trPr>
          <w:trHeight w:val="215"/>
        </w:trPr>
        <w:tc>
          <w:tcPr>
            <w:tcW w:w="625" w:type="pct"/>
          </w:tcPr>
          <w:p w14:paraId="72432BCC" w14:textId="77777777" w:rsidR="00DF2EA2" w:rsidRPr="00853CB2" w:rsidRDefault="00DF2EA2" w:rsidP="00F410B7">
            <w:pPr>
              <w:jc w:val="left"/>
              <w:rPr>
                <w:sz w:val="16"/>
                <w:szCs w:val="16"/>
              </w:rPr>
            </w:pPr>
            <w:r w:rsidRPr="00853CB2">
              <w:rPr>
                <w:bCs w:val="0"/>
                <w:color w:val="000000"/>
                <w:sz w:val="16"/>
                <w:szCs w:val="16"/>
              </w:rPr>
              <w:t>Address</w:t>
            </w:r>
          </w:p>
        </w:tc>
        <w:tc>
          <w:tcPr>
            <w:tcW w:w="804" w:type="pct"/>
            <w:shd w:val="clear" w:color="auto" w:fill="auto"/>
            <w:noWrap/>
            <w:vAlign w:val="bottom"/>
          </w:tcPr>
          <w:p w14:paraId="72432BCD" w14:textId="77777777" w:rsidR="00DF2EA2" w:rsidRPr="00853CB2" w:rsidRDefault="00DF2EA2" w:rsidP="00F410B7">
            <w:pPr>
              <w:jc w:val="left"/>
              <w:rPr>
                <w:bCs w:val="0"/>
                <w:color w:val="000000"/>
                <w:sz w:val="16"/>
                <w:szCs w:val="16"/>
              </w:rPr>
            </w:pPr>
            <w:r w:rsidRPr="00853CB2">
              <w:rPr>
                <w:bCs w:val="0"/>
                <w:color w:val="000000"/>
                <w:sz w:val="16"/>
                <w:szCs w:val="16"/>
              </w:rPr>
              <w:t>City</w:t>
            </w:r>
          </w:p>
        </w:tc>
        <w:tc>
          <w:tcPr>
            <w:tcW w:w="447" w:type="pct"/>
            <w:shd w:val="clear" w:color="auto" w:fill="auto"/>
            <w:noWrap/>
          </w:tcPr>
          <w:p w14:paraId="72432BCE" w14:textId="77777777" w:rsidR="00DF2EA2" w:rsidRPr="00853CB2" w:rsidRDefault="00DF2EA2" w:rsidP="00F410B7">
            <w:pPr>
              <w:jc w:val="left"/>
              <w:rPr>
                <w:bCs w:val="0"/>
                <w:color w:val="000000"/>
                <w:sz w:val="16"/>
                <w:szCs w:val="16"/>
              </w:rPr>
            </w:pPr>
            <w:r w:rsidRPr="00853CB2">
              <w:rPr>
                <w:bCs w:val="0"/>
                <w:color w:val="000000"/>
                <w:sz w:val="16"/>
                <w:szCs w:val="16"/>
              </w:rPr>
              <w:t>Text</w:t>
            </w:r>
          </w:p>
        </w:tc>
        <w:tc>
          <w:tcPr>
            <w:tcW w:w="446" w:type="pct"/>
            <w:shd w:val="clear" w:color="auto" w:fill="auto"/>
            <w:noWrap/>
          </w:tcPr>
          <w:p w14:paraId="72432BCF" w14:textId="77777777" w:rsidR="00DF2EA2" w:rsidRPr="00853CB2" w:rsidRDefault="00DF2EA2" w:rsidP="00F410B7">
            <w:pPr>
              <w:jc w:val="left"/>
              <w:rPr>
                <w:sz w:val="16"/>
                <w:szCs w:val="16"/>
              </w:rPr>
            </w:pPr>
            <w:r w:rsidRPr="00853CB2">
              <w:rPr>
                <w:bCs w:val="0"/>
                <w:color w:val="000000"/>
                <w:sz w:val="16"/>
                <w:szCs w:val="16"/>
              </w:rPr>
              <w:t>255</w:t>
            </w:r>
          </w:p>
        </w:tc>
        <w:tc>
          <w:tcPr>
            <w:tcW w:w="580" w:type="pct"/>
            <w:shd w:val="clear" w:color="auto" w:fill="auto"/>
          </w:tcPr>
          <w:p w14:paraId="72432BD0" w14:textId="77777777" w:rsidR="00DF2EA2" w:rsidRPr="00853CB2" w:rsidRDefault="00DF2EA2" w:rsidP="00F410B7">
            <w:pPr>
              <w:jc w:val="left"/>
              <w:rPr>
                <w:bCs w:val="0"/>
                <w:color w:val="000000"/>
                <w:sz w:val="16"/>
                <w:szCs w:val="16"/>
              </w:rPr>
            </w:pPr>
          </w:p>
        </w:tc>
        <w:tc>
          <w:tcPr>
            <w:tcW w:w="491" w:type="pct"/>
            <w:shd w:val="clear" w:color="auto" w:fill="auto"/>
            <w:vAlign w:val="bottom"/>
          </w:tcPr>
          <w:p w14:paraId="72432BD1" w14:textId="77777777" w:rsidR="00DF2EA2" w:rsidRPr="00853CB2" w:rsidRDefault="00175D7C" w:rsidP="00F410B7">
            <w:pPr>
              <w:jc w:val="left"/>
              <w:rPr>
                <w:bCs w:val="0"/>
                <w:color w:val="000000"/>
                <w:sz w:val="16"/>
                <w:szCs w:val="16"/>
              </w:rPr>
            </w:pPr>
            <w:r>
              <w:rPr>
                <w:bCs w:val="0"/>
                <w:color w:val="000000"/>
                <w:sz w:val="16"/>
                <w:szCs w:val="16"/>
              </w:rPr>
              <w:t>Y</w:t>
            </w:r>
          </w:p>
        </w:tc>
        <w:tc>
          <w:tcPr>
            <w:tcW w:w="446" w:type="pct"/>
            <w:shd w:val="clear" w:color="auto" w:fill="auto"/>
            <w:vAlign w:val="bottom"/>
          </w:tcPr>
          <w:p w14:paraId="72432BD2" w14:textId="77777777" w:rsidR="00DF2EA2" w:rsidRPr="00853CB2" w:rsidRDefault="00DF2EA2" w:rsidP="00F410B7">
            <w:pPr>
              <w:jc w:val="left"/>
              <w:rPr>
                <w:bCs w:val="0"/>
                <w:color w:val="000000"/>
                <w:sz w:val="16"/>
                <w:szCs w:val="16"/>
              </w:rPr>
            </w:pPr>
          </w:p>
        </w:tc>
        <w:tc>
          <w:tcPr>
            <w:tcW w:w="494" w:type="pct"/>
            <w:shd w:val="clear" w:color="auto" w:fill="auto"/>
            <w:vAlign w:val="bottom"/>
          </w:tcPr>
          <w:p w14:paraId="72432BD3" w14:textId="77777777" w:rsidR="00DF2EA2" w:rsidRPr="00853CB2" w:rsidRDefault="00DE5C04" w:rsidP="00B55B00">
            <w:pPr>
              <w:jc w:val="left"/>
              <w:rPr>
                <w:bCs w:val="0"/>
                <w:color w:val="000000"/>
                <w:sz w:val="16"/>
                <w:szCs w:val="16"/>
              </w:rPr>
            </w:pPr>
            <w:r>
              <w:rPr>
                <w:bCs w:val="0"/>
                <w:color w:val="000000"/>
                <w:sz w:val="16"/>
                <w:szCs w:val="16"/>
              </w:rPr>
              <w:t>WALSALL</w:t>
            </w:r>
          </w:p>
        </w:tc>
        <w:tc>
          <w:tcPr>
            <w:tcW w:w="667" w:type="pct"/>
            <w:shd w:val="clear" w:color="auto" w:fill="auto"/>
          </w:tcPr>
          <w:p w14:paraId="72432BD4" w14:textId="77777777" w:rsidR="00DF2EA2" w:rsidRPr="00853CB2" w:rsidRDefault="00DF2EA2" w:rsidP="00B55B00">
            <w:pPr>
              <w:jc w:val="left"/>
              <w:rPr>
                <w:sz w:val="16"/>
                <w:szCs w:val="16"/>
              </w:rPr>
            </w:pPr>
            <w:r w:rsidRPr="00853CB2">
              <w:rPr>
                <w:bCs w:val="0"/>
                <w:color w:val="000000"/>
                <w:sz w:val="16"/>
                <w:szCs w:val="16"/>
              </w:rPr>
              <w:t>City request is converted to uppercase</w:t>
            </w:r>
          </w:p>
        </w:tc>
      </w:tr>
      <w:tr w:rsidR="00DF2EA2" w:rsidRPr="00853CB2" w14:paraId="72432BE0" w14:textId="77777777" w:rsidTr="00B55B00">
        <w:trPr>
          <w:trHeight w:val="215"/>
        </w:trPr>
        <w:tc>
          <w:tcPr>
            <w:tcW w:w="625" w:type="pct"/>
          </w:tcPr>
          <w:p w14:paraId="72432BD6" w14:textId="77777777" w:rsidR="00DF2EA2" w:rsidRPr="00853CB2" w:rsidRDefault="00DF2EA2" w:rsidP="00F410B7">
            <w:pPr>
              <w:jc w:val="left"/>
              <w:rPr>
                <w:sz w:val="16"/>
                <w:szCs w:val="16"/>
              </w:rPr>
            </w:pPr>
            <w:r w:rsidRPr="00853CB2">
              <w:rPr>
                <w:bCs w:val="0"/>
                <w:color w:val="000000"/>
                <w:sz w:val="16"/>
                <w:szCs w:val="16"/>
              </w:rPr>
              <w:t>Address</w:t>
            </w:r>
          </w:p>
        </w:tc>
        <w:tc>
          <w:tcPr>
            <w:tcW w:w="804" w:type="pct"/>
            <w:shd w:val="clear" w:color="auto" w:fill="auto"/>
            <w:noWrap/>
            <w:vAlign w:val="bottom"/>
          </w:tcPr>
          <w:p w14:paraId="72432BD7" w14:textId="77777777" w:rsidR="009129F1" w:rsidRPr="009129F1" w:rsidRDefault="009129F1" w:rsidP="009129F1">
            <w:pPr>
              <w:jc w:val="left"/>
              <w:rPr>
                <w:bCs w:val="0"/>
                <w:color w:val="000000"/>
                <w:sz w:val="16"/>
                <w:szCs w:val="16"/>
              </w:rPr>
            </w:pPr>
            <w:r w:rsidRPr="009129F1">
              <w:rPr>
                <w:bCs w:val="0"/>
                <w:color w:val="000000"/>
                <w:sz w:val="16"/>
                <w:szCs w:val="16"/>
              </w:rPr>
              <w:t>SubCountyStateProvince</w:t>
            </w:r>
          </w:p>
          <w:p w14:paraId="72432BD8" w14:textId="77777777" w:rsidR="00DF2EA2" w:rsidRPr="00853CB2" w:rsidRDefault="00DF2EA2" w:rsidP="00F410B7">
            <w:pPr>
              <w:jc w:val="left"/>
              <w:rPr>
                <w:bCs w:val="0"/>
                <w:color w:val="000000"/>
                <w:sz w:val="16"/>
                <w:szCs w:val="16"/>
              </w:rPr>
            </w:pPr>
          </w:p>
        </w:tc>
        <w:tc>
          <w:tcPr>
            <w:tcW w:w="447" w:type="pct"/>
            <w:shd w:val="clear" w:color="auto" w:fill="auto"/>
            <w:noWrap/>
          </w:tcPr>
          <w:p w14:paraId="72432BD9" w14:textId="77777777" w:rsidR="00DF2EA2" w:rsidRPr="00853CB2" w:rsidRDefault="00DF2EA2" w:rsidP="00F410B7">
            <w:pPr>
              <w:jc w:val="left"/>
              <w:rPr>
                <w:bCs w:val="0"/>
                <w:color w:val="000000"/>
                <w:sz w:val="16"/>
                <w:szCs w:val="16"/>
              </w:rPr>
            </w:pPr>
            <w:r w:rsidRPr="00853CB2">
              <w:rPr>
                <w:bCs w:val="0"/>
                <w:color w:val="000000"/>
                <w:sz w:val="16"/>
                <w:szCs w:val="16"/>
              </w:rPr>
              <w:t>Text</w:t>
            </w:r>
          </w:p>
        </w:tc>
        <w:tc>
          <w:tcPr>
            <w:tcW w:w="446" w:type="pct"/>
            <w:shd w:val="clear" w:color="auto" w:fill="auto"/>
            <w:noWrap/>
          </w:tcPr>
          <w:p w14:paraId="72432BDA" w14:textId="77777777" w:rsidR="00DF2EA2" w:rsidRPr="00853CB2" w:rsidRDefault="00DF2EA2" w:rsidP="00F410B7">
            <w:pPr>
              <w:jc w:val="left"/>
              <w:rPr>
                <w:sz w:val="16"/>
                <w:szCs w:val="16"/>
              </w:rPr>
            </w:pPr>
            <w:r w:rsidRPr="00853CB2">
              <w:rPr>
                <w:bCs w:val="0"/>
                <w:color w:val="000000"/>
                <w:sz w:val="16"/>
                <w:szCs w:val="16"/>
              </w:rPr>
              <w:t>255</w:t>
            </w:r>
          </w:p>
        </w:tc>
        <w:tc>
          <w:tcPr>
            <w:tcW w:w="580" w:type="pct"/>
            <w:shd w:val="clear" w:color="auto" w:fill="auto"/>
          </w:tcPr>
          <w:p w14:paraId="72432BDB" w14:textId="77777777" w:rsidR="00DF2EA2" w:rsidRPr="00853CB2" w:rsidRDefault="00DF2EA2" w:rsidP="00F410B7">
            <w:pPr>
              <w:jc w:val="left"/>
              <w:rPr>
                <w:bCs w:val="0"/>
                <w:color w:val="000000"/>
                <w:sz w:val="16"/>
                <w:szCs w:val="16"/>
              </w:rPr>
            </w:pPr>
          </w:p>
        </w:tc>
        <w:tc>
          <w:tcPr>
            <w:tcW w:w="491" w:type="pct"/>
            <w:shd w:val="clear" w:color="auto" w:fill="auto"/>
            <w:vAlign w:val="bottom"/>
          </w:tcPr>
          <w:p w14:paraId="72432BDC" w14:textId="77777777" w:rsidR="00DF2EA2" w:rsidRPr="00853CB2" w:rsidRDefault="00DF2EA2" w:rsidP="00F410B7">
            <w:pPr>
              <w:jc w:val="left"/>
              <w:rPr>
                <w:bCs w:val="0"/>
                <w:color w:val="000000"/>
                <w:sz w:val="16"/>
                <w:szCs w:val="16"/>
              </w:rPr>
            </w:pPr>
          </w:p>
        </w:tc>
        <w:tc>
          <w:tcPr>
            <w:tcW w:w="446" w:type="pct"/>
            <w:shd w:val="clear" w:color="auto" w:fill="auto"/>
            <w:vAlign w:val="bottom"/>
          </w:tcPr>
          <w:p w14:paraId="72432BDD" w14:textId="77777777" w:rsidR="00DF2EA2" w:rsidRPr="00853CB2" w:rsidRDefault="00DF2EA2" w:rsidP="00F410B7">
            <w:pPr>
              <w:jc w:val="left"/>
              <w:rPr>
                <w:bCs w:val="0"/>
                <w:color w:val="000000"/>
                <w:sz w:val="16"/>
                <w:szCs w:val="16"/>
              </w:rPr>
            </w:pPr>
          </w:p>
        </w:tc>
        <w:tc>
          <w:tcPr>
            <w:tcW w:w="494" w:type="pct"/>
            <w:shd w:val="clear" w:color="auto" w:fill="auto"/>
            <w:vAlign w:val="bottom"/>
          </w:tcPr>
          <w:p w14:paraId="72432BDE" w14:textId="77777777" w:rsidR="00DF2EA2" w:rsidRPr="00853CB2" w:rsidRDefault="00DF2EA2" w:rsidP="00B55B00">
            <w:pPr>
              <w:jc w:val="left"/>
              <w:rPr>
                <w:bCs w:val="0"/>
                <w:color w:val="000000"/>
                <w:sz w:val="16"/>
                <w:szCs w:val="16"/>
              </w:rPr>
            </w:pPr>
          </w:p>
        </w:tc>
        <w:tc>
          <w:tcPr>
            <w:tcW w:w="667" w:type="pct"/>
            <w:shd w:val="clear" w:color="auto" w:fill="auto"/>
          </w:tcPr>
          <w:p w14:paraId="72432BDF" w14:textId="77777777" w:rsidR="00DF2EA2" w:rsidRPr="00853CB2" w:rsidRDefault="00B44D22" w:rsidP="00B55B00">
            <w:pPr>
              <w:jc w:val="left"/>
              <w:rPr>
                <w:sz w:val="16"/>
                <w:szCs w:val="16"/>
              </w:rPr>
            </w:pPr>
            <w:r>
              <w:rPr>
                <w:bCs w:val="0"/>
                <w:color w:val="000000"/>
                <w:sz w:val="16"/>
                <w:szCs w:val="16"/>
              </w:rPr>
              <w:t>Sub</w:t>
            </w:r>
            <w:r w:rsidR="00DF2EA2" w:rsidRPr="00853CB2">
              <w:rPr>
                <w:bCs w:val="0"/>
                <w:color w:val="000000"/>
                <w:sz w:val="16"/>
                <w:szCs w:val="16"/>
              </w:rPr>
              <w:t>County</w:t>
            </w:r>
            <w:r>
              <w:rPr>
                <w:bCs w:val="0"/>
                <w:color w:val="000000"/>
                <w:sz w:val="16"/>
                <w:szCs w:val="16"/>
              </w:rPr>
              <w:t>StreetProvince</w:t>
            </w:r>
            <w:r w:rsidR="00DF2EA2" w:rsidRPr="00853CB2">
              <w:rPr>
                <w:bCs w:val="0"/>
                <w:color w:val="000000"/>
                <w:sz w:val="16"/>
                <w:szCs w:val="16"/>
              </w:rPr>
              <w:t xml:space="preserve"> request is converted to uppercase</w:t>
            </w:r>
          </w:p>
        </w:tc>
      </w:tr>
      <w:tr w:rsidR="002854E7" w:rsidRPr="00853CB2" w14:paraId="72432BEB" w14:textId="77777777" w:rsidTr="00B55B00">
        <w:trPr>
          <w:trHeight w:val="215"/>
        </w:trPr>
        <w:tc>
          <w:tcPr>
            <w:tcW w:w="625" w:type="pct"/>
          </w:tcPr>
          <w:p w14:paraId="72432BE1" w14:textId="77777777" w:rsidR="002854E7" w:rsidRPr="00853CB2" w:rsidRDefault="002854E7" w:rsidP="002854E7">
            <w:pPr>
              <w:jc w:val="left"/>
              <w:rPr>
                <w:sz w:val="16"/>
                <w:szCs w:val="16"/>
              </w:rPr>
            </w:pPr>
            <w:r w:rsidRPr="00853CB2">
              <w:rPr>
                <w:bCs w:val="0"/>
                <w:color w:val="000000"/>
                <w:sz w:val="16"/>
                <w:szCs w:val="16"/>
              </w:rPr>
              <w:t>Address</w:t>
            </w:r>
          </w:p>
        </w:tc>
        <w:tc>
          <w:tcPr>
            <w:tcW w:w="804" w:type="pct"/>
            <w:shd w:val="clear" w:color="auto" w:fill="auto"/>
            <w:noWrap/>
            <w:vAlign w:val="bottom"/>
          </w:tcPr>
          <w:p w14:paraId="72432BE2" w14:textId="77777777" w:rsidR="002854E7" w:rsidRPr="009129F1" w:rsidRDefault="002854E7" w:rsidP="002854E7">
            <w:pPr>
              <w:jc w:val="left"/>
              <w:rPr>
                <w:bCs w:val="0"/>
                <w:color w:val="000000"/>
                <w:sz w:val="16"/>
                <w:szCs w:val="16"/>
              </w:rPr>
            </w:pPr>
            <w:r w:rsidRPr="009129F1">
              <w:rPr>
                <w:bCs w:val="0"/>
                <w:color w:val="000000"/>
                <w:sz w:val="16"/>
                <w:szCs w:val="16"/>
              </w:rPr>
              <w:t>CountyStateProvince</w:t>
            </w:r>
          </w:p>
          <w:p w14:paraId="72432BE3" w14:textId="77777777" w:rsidR="002854E7" w:rsidRPr="00853CB2" w:rsidRDefault="002854E7" w:rsidP="002854E7">
            <w:pPr>
              <w:jc w:val="left"/>
              <w:rPr>
                <w:bCs w:val="0"/>
                <w:color w:val="000000"/>
                <w:sz w:val="16"/>
                <w:szCs w:val="16"/>
              </w:rPr>
            </w:pPr>
          </w:p>
        </w:tc>
        <w:tc>
          <w:tcPr>
            <w:tcW w:w="447" w:type="pct"/>
            <w:shd w:val="clear" w:color="auto" w:fill="auto"/>
            <w:noWrap/>
          </w:tcPr>
          <w:p w14:paraId="72432BE4" w14:textId="77777777" w:rsidR="002854E7" w:rsidRPr="00853CB2" w:rsidRDefault="002854E7" w:rsidP="002854E7">
            <w:pPr>
              <w:jc w:val="left"/>
              <w:rPr>
                <w:bCs w:val="0"/>
                <w:color w:val="000000"/>
                <w:sz w:val="16"/>
                <w:szCs w:val="16"/>
              </w:rPr>
            </w:pPr>
            <w:r w:rsidRPr="00853CB2">
              <w:rPr>
                <w:bCs w:val="0"/>
                <w:color w:val="000000"/>
                <w:sz w:val="16"/>
                <w:szCs w:val="16"/>
              </w:rPr>
              <w:t>Text</w:t>
            </w:r>
          </w:p>
        </w:tc>
        <w:tc>
          <w:tcPr>
            <w:tcW w:w="446" w:type="pct"/>
            <w:shd w:val="clear" w:color="auto" w:fill="auto"/>
            <w:noWrap/>
          </w:tcPr>
          <w:p w14:paraId="72432BE5" w14:textId="77777777" w:rsidR="002854E7" w:rsidRPr="00853CB2" w:rsidRDefault="002854E7" w:rsidP="002854E7">
            <w:pPr>
              <w:jc w:val="left"/>
              <w:rPr>
                <w:sz w:val="16"/>
                <w:szCs w:val="16"/>
              </w:rPr>
            </w:pPr>
            <w:r w:rsidRPr="00853CB2">
              <w:rPr>
                <w:bCs w:val="0"/>
                <w:color w:val="000000"/>
                <w:sz w:val="16"/>
                <w:szCs w:val="16"/>
              </w:rPr>
              <w:t>255</w:t>
            </w:r>
          </w:p>
        </w:tc>
        <w:tc>
          <w:tcPr>
            <w:tcW w:w="580" w:type="pct"/>
            <w:shd w:val="clear" w:color="auto" w:fill="auto"/>
          </w:tcPr>
          <w:p w14:paraId="72432BE6" w14:textId="77777777" w:rsidR="002854E7" w:rsidRPr="00853CB2" w:rsidRDefault="002854E7" w:rsidP="002854E7">
            <w:pPr>
              <w:jc w:val="left"/>
              <w:rPr>
                <w:bCs w:val="0"/>
                <w:color w:val="000000"/>
                <w:sz w:val="16"/>
                <w:szCs w:val="16"/>
              </w:rPr>
            </w:pPr>
          </w:p>
        </w:tc>
        <w:tc>
          <w:tcPr>
            <w:tcW w:w="491" w:type="pct"/>
            <w:shd w:val="clear" w:color="auto" w:fill="auto"/>
            <w:vAlign w:val="bottom"/>
          </w:tcPr>
          <w:p w14:paraId="72432BE7" w14:textId="77777777" w:rsidR="002854E7" w:rsidRPr="00853CB2" w:rsidRDefault="002854E7" w:rsidP="002854E7">
            <w:pPr>
              <w:jc w:val="left"/>
              <w:rPr>
                <w:bCs w:val="0"/>
                <w:color w:val="000000"/>
                <w:sz w:val="16"/>
                <w:szCs w:val="16"/>
              </w:rPr>
            </w:pPr>
            <w:r>
              <w:rPr>
                <w:bCs w:val="0"/>
                <w:color w:val="000000"/>
                <w:sz w:val="16"/>
                <w:szCs w:val="16"/>
              </w:rPr>
              <w:t>Y</w:t>
            </w:r>
          </w:p>
        </w:tc>
        <w:tc>
          <w:tcPr>
            <w:tcW w:w="446" w:type="pct"/>
            <w:shd w:val="clear" w:color="auto" w:fill="auto"/>
            <w:vAlign w:val="bottom"/>
          </w:tcPr>
          <w:p w14:paraId="72432BE8" w14:textId="77777777" w:rsidR="002854E7" w:rsidRPr="00853CB2" w:rsidRDefault="002854E7" w:rsidP="002854E7">
            <w:pPr>
              <w:jc w:val="left"/>
              <w:rPr>
                <w:bCs w:val="0"/>
                <w:color w:val="000000"/>
                <w:sz w:val="16"/>
                <w:szCs w:val="16"/>
              </w:rPr>
            </w:pPr>
          </w:p>
        </w:tc>
        <w:tc>
          <w:tcPr>
            <w:tcW w:w="494" w:type="pct"/>
            <w:shd w:val="clear" w:color="auto" w:fill="auto"/>
            <w:vAlign w:val="bottom"/>
          </w:tcPr>
          <w:p w14:paraId="72432BE9" w14:textId="77777777" w:rsidR="002854E7" w:rsidRPr="00853CB2" w:rsidRDefault="002854E7" w:rsidP="002854E7">
            <w:pPr>
              <w:jc w:val="left"/>
              <w:rPr>
                <w:bCs w:val="0"/>
                <w:color w:val="000000"/>
                <w:sz w:val="16"/>
                <w:szCs w:val="16"/>
              </w:rPr>
            </w:pPr>
            <w:r>
              <w:rPr>
                <w:bCs w:val="0"/>
                <w:color w:val="000000"/>
                <w:sz w:val="16"/>
                <w:szCs w:val="16"/>
              </w:rPr>
              <w:t>W MIDLANDS</w:t>
            </w:r>
          </w:p>
        </w:tc>
        <w:tc>
          <w:tcPr>
            <w:tcW w:w="667" w:type="pct"/>
            <w:shd w:val="clear" w:color="auto" w:fill="auto"/>
          </w:tcPr>
          <w:p w14:paraId="72432BEA" w14:textId="77777777" w:rsidR="002854E7" w:rsidRPr="00853CB2" w:rsidRDefault="002854E7" w:rsidP="002854E7">
            <w:pPr>
              <w:jc w:val="left"/>
              <w:rPr>
                <w:sz w:val="16"/>
                <w:szCs w:val="16"/>
              </w:rPr>
            </w:pPr>
            <w:r>
              <w:rPr>
                <w:bCs w:val="0"/>
                <w:color w:val="000000"/>
                <w:sz w:val="16"/>
                <w:szCs w:val="16"/>
              </w:rPr>
              <w:t>County</w:t>
            </w:r>
            <w:r w:rsidRPr="00853CB2">
              <w:rPr>
                <w:bCs w:val="0"/>
                <w:color w:val="000000"/>
                <w:sz w:val="16"/>
                <w:szCs w:val="16"/>
              </w:rPr>
              <w:t>State</w:t>
            </w:r>
            <w:r>
              <w:rPr>
                <w:bCs w:val="0"/>
                <w:color w:val="000000"/>
                <w:sz w:val="16"/>
                <w:szCs w:val="16"/>
              </w:rPr>
              <w:t>Province</w:t>
            </w:r>
            <w:r w:rsidRPr="00853CB2">
              <w:rPr>
                <w:bCs w:val="0"/>
                <w:color w:val="000000"/>
                <w:sz w:val="16"/>
                <w:szCs w:val="16"/>
              </w:rPr>
              <w:t xml:space="preserve"> request is converted to uppercase</w:t>
            </w:r>
          </w:p>
        </w:tc>
      </w:tr>
      <w:tr w:rsidR="002854E7" w:rsidRPr="00853CB2" w14:paraId="72432BF5" w14:textId="77777777" w:rsidTr="00B55B00">
        <w:trPr>
          <w:trHeight w:val="215"/>
        </w:trPr>
        <w:tc>
          <w:tcPr>
            <w:tcW w:w="625" w:type="pct"/>
          </w:tcPr>
          <w:p w14:paraId="72432BEC" w14:textId="77777777" w:rsidR="002854E7" w:rsidRPr="00853CB2" w:rsidRDefault="002854E7" w:rsidP="002854E7">
            <w:pPr>
              <w:jc w:val="left"/>
              <w:rPr>
                <w:sz w:val="16"/>
                <w:szCs w:val="16"/>
              </w:rPr>
            </w:pPr>
            <w:r w:rsidRPr="00853CB2">
              <w:rPr>
                <w:bCs w:val="0"/>
                <w:color w:val="000000"/>
                <w:sz w:val="16"/>
                <w:szCs w:val="16"/>
              </w:rPr>
              <w:t>Address</w:t>
            </w:r>
          </w:p>
        </w:tc>
        <w:tc>
          <w:tcPr>
            <w:tcW w:w="804" w:type="pct"/>
            <w:shd w:val="clear" w:color="auto" w:fill="auto"/>
            <w:noWrap/>
            <w:vAlign w:val="bottom"/>
          </w:tcPr>
          <w:p w14:paraId="72432BED" w14:textId="77777777" w:rsidR="002854E7" w:rsidRPr="00853CB2" w:rsidRDefault="002854E7" w:rsidP="002854E7">
            <w:pPr>
              <w:jc w:val="left"/>
              <w:rPr>
                <w:bCs w:val="0"/>
                <w:color w:val="000000"/>
                <w:sz w:val="16"/>
                <w:szCs w:val="16"/>
              </w:rPr>
            </w:pPr>
            <w:r w:rsidRPr="00853CB2">
              <w:rPr>
                <w:bCs w:val="0"/>
                <w:color w:val="000000"/>
                <w:sz w:val="16"/>
                <w:szCs w:val="16"/>
              </w:rPr>
              <w:t>Country</w:t>
            </w:r>
            <w:r>
              <w:rPr>
                <w:bCs w:val="0"/>
                <w:color w:val="000000"/>
                <w:sz w:val="16"/>
                <w:szCs w:val="16"/>
              </w:rPr>
              <w:t>Code</w:t>
            </w:r>
          </w:p>
        </w:tc>
        <w:tc>
          <w:tcPr>
            <w:tcW w:w="447" w:type="pct"/>
            <w:shd w:val="clear" w:color="auto" w:fill="auto"/>
            <w:noWrap/>
          </w:tcPr>
          <w:p w14:paraId="72432BEE" w14:textId="77777777" w:rsidR="002854E7" w:rsidRPr="00853CB2" w:rsidRDefault="002854E7" w:rsidP="002854E7">
            <w:pPr>
              <w:jc w:val="left"/>
              <w:rPr>
                <w:bCs w:val="0"/>
                <w:color w:val="000000"/>
                <w:sz w:val="16"/>
                <w:szCs w:val="16"/>
              </w:rPr>
            </w:pPr>
            <w:r w:rsidRPr="00853CB2">
              <w:rPr>
                <w:bCs w:val="0"/>
                <w:color w:val="000000"/>
                <w:sz w:val="16"/>
                <w:szCs w:val="16"/>
              </w:rPr>
              <w:t>Text</w:t>
            </w:r>
          </w:p>
        </w:tc>
        <w:tc>
          <w:tcPr>
            <w:tcW w:w="446" w:type="pct"/>
            <w:shd w:val="clear" w:color="auto" w:fill="auto"/>
            <w:noWrap/>
          </w:tcPr>
          <w:p w14:paraId="72432BEF" w14:textId="77777777" w:rsidR="002854E7" w:rsidRPr="00853CB2" w:rsidRDefault="002854E7" w:rsidP="002854E7">
            <w:pPr>
              <w:jc w:val="left"/>
              <w:rPr>
                <w:sz w:val="16"/>
                <w:szCs w:val="16"/>
              </w:rPr>
            </w:pPr>
            <w:r w:rsidRPr="00853CB2">
              <w:rPr>
                <w:bCs w:val="0"/>
                <w:color w:val="000000"/>
                <w:sz w:val="16"/>
                <w:szCs w:val="16"/>
              </w:rPr>
              <w:t>255</w:t>
            </w:r>
          </w:p>
        </w:tc>
        <w:tc>
          <w:tcPr>
            <w:tcW w:w="580" w:type="pct"/>
            <w:shd w:val="clear" w:color="auto" w:fill="auto"/>
          </w:tcPr>
          <w:p w14:paraId="72432BF0" w14:textId="77777777" w:rsidR="002854E7" w:rsidRPr="00853CB2" w:rsidRDefault="002854E7" w:rsidP="002854E7">
            <w:pPr>
              <w:jc w:val="left"/>
              <w:rPr>
                <w:bCs w:val="0"/>
                <w:color w:val="000000"/>
                <w:sz w:val="16"/>
                <w:szCs w:val="16"/>
              </w:rPr>
            </w:pPr>
            <w:r w:rsidRPr="00853CB2">
              <w:rPr>
                <w:bCs w:val="0"/>
                <w:color w:val="000000"/>
                <w:sz w:val="16"/>
                <w:szCs w:val="16"/>
              </w:rPr>
              <w:t>Y</w:t>
            </w:r>
          </w:p>
        </w:tc>
        <w:tc>
          <w:tcPr>
            <w:tcW w:w="491" w:type="pct"/>
            <w:shd w:val="clear" w:color="auto" w:fill="auto"/>
            <w:vAlign w:val="bottom"/>
          </w:tcPr>
          <w:p w14:paraId="72432BF1" w14:textId="77777777" w:rsidR="002854E7" w:rsidRPr="00853CB2" w:rsidRDefault="002854E7" w:rsidP="002854E7">
            <w:pPr>
              <w:jc w:val="left"/>
              <w:rPr>
                <w:bCs w:val="0"/>
                <w:color w:val="000000"/>
                <w:sz w:val="16"/>
                <w:szCs w:val="16"/>
              </w:rPr>
            </w:pPr>
          </w:p>
        </w:tc>
        <w:tc>
          <w:tcPr>
            <w:tcW w:w="446" w:type="pct"/>
            <w:shd w:val="clear" w:color="auto" w:fill="auto"/>
            <w:vAlign w:val="bottom"/>
          </w:tcPr>
          <w:p w14:paraId="72432BF2" w14:textId="77777777" w:rsidR="002854E7" w:rsidRPr="00853CB2" w:rsidRDefault="002854E7" w:rsidP="002854E7">
            <w:pPr>
              <w:jc w:val="left"/>
              <w:rPr>
                <w:bCs w:val="0"/>
                <w:color w:val="000000"/>
                <w:sz w:val="16"/>
                <w:szCs w:val="16"/>
              </w:rPr>
            </w:pPr>
          </w:p>
        </w:tc>
        <w:tc>
          <w:tcPr>
            <w:tcW w:w="494" w:type="pct"/>
            <w:shd w:val="clear" w:color="auto" w:fill="auto"/>
            <w:vAlign w:val="bottom"/>
          </w:tcPr>
          <w:p w14:paraId="72432BF3" w14:textId="77777777" w:rsidR="002854E7" w:rsidRPr="00853CB2" w:rsidRDefault="002854E7" w:rsidP="002854E7">
            <w:pPr>
              <w:jc w:val="left"/>
              <w:rPr>
                <w:bCs w:val="0"/>
                <w:color w:val="000000"/>
                <w:sz w:val="16"/>
                <w:szCs w:val="16"/>
              </w:rPr>
            </w:pPr>
            <w:r>
              <w:rPr>
                <w:bCs w:val="0"/>
                <w:color w:val="000000"/>
                <w:sz w:val="16"/>
                <w:szCs w:val="16"/>
              </w:rPr>
              <w:t>GB</w:t>
            </w:r>
          </w:p>
        </w:tc>
        <w:tc>
          <w:tcPr>
            <w:tcW w:w="667" w:type="pct"/>
            <w:shd w:val="clear" w:color="auto" w:fill="auto"/>
          </w:tcPr>
          <w:p w14:paraId="72432BF4" w14:textId="77777777" w:rsidR="002854E7" w:rsidRPr="00853CB2" w:rsidRDefault="002854E7" w:rsidP="002854E7">
            <w:pPr>
              <w:jc w:val="left"/>
              <w:rPr>
                <w:sz w:val="16"/>
                <w:szCs w:val="16"/>
              </w:rPr>
            </w:pPr>
            <w:r w:rsidRPr="00853CB2">
              <w:rPr>
                <w:bCs w:val="0"/>
                <w:color w:val="000000"/>
                <w:sz w:val="16"/>
                <w:szCs w:val="16"/>
              </w:rPr>
              <w:t>Country</w:t>
            </w:r>
            <w:r>
              <w:rPr>
                <w:bCs w:val="0"/>
                <w:color w:val="000000"/>
                <w:sz w:val="16"/>
                <w:szCs w:val="16"/>
              </w:rPr>
              <w:t xml:space="preserve">Code </w:t>
            </w:r>
            <w:r w:rsidRPr="00853CB2">
              <w:rPr>
                <w:bCs w:val="0"/>
                <w:color w:val="000000"/>
                <w:sz w:val="16"/>
                <w:szCs w:val="16"/>
              </w:rPr>
              <w:t>request is converted to uppercase</w:t>
            </w:r>
          </w:p>
        </w:tc>
      </w:tr>
      <w:tr w:rsidR="002854E7" w:rsidRPr="00853CB2" w14:paraId="72432BFF" w14:textId="77777777" w:rsidTr="00AF67CC">
        <w:trPr>
          <w:trHeight w:val="260"/>
        </w:trPr>
        <w:tc>
          <w:tcPr>
            <w:tcW w:w="625" w:type="pct"/>
          </w:tcPr>
          <w:p w14:paraId="72432BF6" w14:textId="77777777" w:rsidR="002854E7" w:rsidRPr="004021CF" w:rsidRDefault="002854E7" w:rsidP="00AF67CC">
            <w:pPr>
              <w:rPr>
                <w:bCs w:val="0"/>
                <w:color w:val="000000"/>
                <w:sz w:val="16"/>
                <w:szCs w:val="16"/>
              </w:rPr>
            </w:pPr>
            <w:r>
              <w:rPr>
                <w:bCs w:val="0"/>
                <w:color w:val="000000"/>
                <w:sz w:val="16"/>
                <w:szCs w:val="16"/>
              </w:rPr>
              <w:t>Address</w:t>
            </w:r>
          </w:p>
        </w:tc>
        <w:tc>
          <w:tcPr>
            <w:tcW w:w="804" w:type="pct"/>
            <w:shd w:val="clear" w:color="auto" w:fill="auto"/>
            <w:noWrap/>
            <w:vAlign w:val="bottom"/>
          </w:tcPr>
          <w:p w14:paraId="72432BF7" w14:textId="77777777" w:rsidR="002854E7" w:rsidRDefault="002854E7" w:rsidP="00AF67CC">
            <w:pPr>
              <w:jc w:val="left"/>
              <w:rPr>
                <w:bCs w:val="0"/>
                <w:color w:val="000000"/>
                <w:sz w:val="16"/>
                <w:szCs w:val="16"/>
              </w:rPr>
            </w:pPr>
            <w:r>
              <w:rPr>
                <w:bCs w:val="0"/>
                <w:color w:val="000000"/>
                <w:sz w:val="16"/>
                <w:szCs w:val="16"/>
              </w:rPr>
              <w:t>DPS</w:t>
            </w:r>
          </w:p>
        </w:tc>
        <w:tc>
          <w:tcPr>
            <w:tcW w:w="447" w:type="pct"/>
            <w:shd w:val="clear" w:color="auto" w:fill="auto"/>
            <w:noWrap/>
          </w:tcPr>
          <w:p w14:paraId="72432BF8" w14:textId="77777777" w:rsidR="002854E7" w:rsidRDefault="002854E7" w:rsidP="00AF67CC">
            <w:pPr>
              <w:jc w:val="left"/>
              <w:rPr>
                <w:bCs w:val="0"/>
                <w:color w:val="000000"/>
                <w:sz w:val="16"/>
                <w:szCs w:val="16"/>
              </w:rPr>
            </w:pPr>
            <w:r>
              <w:rPr>
                <w:bCs w:val="0"/>
                <w:color w:val="000000"/>
                <w:sz w:val="16"/>
                <w:szCs w:val="16"/>
              </w:rPr>
              <w:t>Text</w:t>
            </w:r>
          </w:p>
        </w:tc>
        <w:tc>
          <w:tcPr>
            <w:tcW w:w="446" w:type="pct"/>
            <w:shd w:val="clear" w:color="auto" w:fill="auto"/>
            <w:noWrap/>
          </w:tcPr>
          <w:p w14:paraId="72432BF9" w14:textId="77777777" w:rsidR="002854E7" w:rsidRDefault="002854E7" w:rsidP="00AF67CC">
            <w:pPr>
              <w:jc w:val="left"/>
              <w:rPr>
                <w:bCs w:val="0"/>
                <w:color w:val="000000"/>
                <w:sz w:val="16"/>
                <w:szCs w:val="16"/>
              </w:rPr>
            </w:pPr>
            <w:r>
              <w:rPr>
                <w:bCs w:val="0"/>
                <w:color w:val="000000"/>
                <w:sz w:val="16"/>
                <w:szCs w:val="16"/>
              </w:rPr>
              <w:t>10</w:t>
            </w:r>
          </w:p>
        </w:tc>
        <w:tc>
          <w:tcPr>
            <w:tcW w:w="580" w:type="pct"/>
            <w:shd w:val="clear" w:color="auto" w:fill="auto"/>
          </w:tcPr>
          <w:p w14:paraId="72432BFA" w14:textId="77777777" w:rsidR="002854E7" w:rsidRDefault="002854E7" w:rsidP="00AF67CC">
            <w:pPr>
              <w:jc w:val="left"/>
              <w:rPr>
                <w:bCs w:val="0"/>
                <w:color w:val="000000"/>
                <w:sz w:val="16"/>
                <w:szCs w:val="16"/>
              </w:rPr>
            </w:pPr>
          </w:p>
        </w:tc>
        <w:tc>
          <w:tcPr>
            <w:tcW w:w="491" w:type="pct"/>
            <w:shd w:val="clear" w:color="auto" w:fill="auto"/>
            <w:vAlign w:val="bottom"/>
          </w:tcPr>
          <w:p w14:paraId="72432BFB" w14:textId="77777777" w:rsidR="002854E7" w:rsidRDefault="002854E7" w:rsidP="00AF67CC">
            <w:pPr>
              <w:jc w:val="left"/>
              <w:rPr>
                <w:bCs w:val="0"/>
                <w:color w:val="000000"/>
                <w:sz w:val="16"/>
                <w:szCs w:val="16"/>
              </w:rPr>
            </w:pPr>
          </w:p>
        </w:tc>
        <w:tc>
          <w:tcPr>
            <w:tcW w:w="446" w:type="pct"/>
            <w:shd w:val="clear" w:color="auto" w:fill="auto"/>
            <w:vAlign w:val="bottom"/>
          </w:tcPr>
          <w:p w14:paraId="72432BFC" w14:textId="77777777" w:rsidR="002854E7" w:rsidRPr="00853CB2" w:rsidRDefault="002854E7" w:rsidP="00AF67CC">
            <w:pPr>
              <w:jc w:val="left"/>
              <w:rPr>
                <w:bCs w:val="0"/>
                <w:color w:val="000000"/>
                <w:sz w:val="16"/>
                <w:szCs w:val="16"/>
              </w:rPr>
            </w:pPr>
          </w:p>
        </w:tc>
        <w:tc>
          <w:tcPr>
            <w:tcW w:w="494" w:type="pct"/>
            <w:shd w:val="clear" w:color="auto" w:fill="auto"/>
            <w:vAlign w:val="bottom"/>
          </w:tcPr>
          <w:p w14:paraId="72432BFD" w14:textId="77777777" w:rsidR="002854E7" w:rsidRDefault="002854E7" w:rsidP="00AF67CC">
            <w:pPr>
              <w:jc w:val="left"/>
              <w:rPr>
                <w:bCs w:val="0"/>
                <w:color w:val="000000"/>
                <w:sz w:val="16"/>
                <w:szCs w:val="16"/>
              </w:rPr>
            </w:pPr>
            <w:r>
              <w:rPr>
                <w:bCs w:val="0"/>
                <w:color w:val="000000"/>
                <w:sz w:val="16"/>
                <w:szCs w:val="16"/>
              </w:rPr>
              <w:t>1A</w:t>
            </w:r>
          </w:p>
        </w:tc>
        <w:tc>
          <w:tcPr>
            <w:tcW w:w="667" w:type="pct"/>
            <w:shd w:val="clear" w:color="auto" w:fill="auto"/>
            <w:vAlign w:val="bottom"/>
          </w:tcPr>
          <w:p w14:paraId="72432BFE" w14:textId="77777777" w:rsidR="002854E7" w:rsidRDefault="002854E7" w:rsidP="00AF67CC">
            <w:pPr>
              <w:jc w:val="left"/>
              <w:rPr>
                <w:bCs w:val="0"/>
                <w:color w:val="000000"/>
                <w:sz w:val="16"/>
                <w:szCs w:val="16"/>
              </w:rPr>
            </w:pPr>
          </w:p>
        </w:tc>
      </w:tr>
      <w:tr w:rsidR="002854E7" w:rsidRPr="00853CB2" w14:paraId="72432C0A" w14:textId="77777777" w:rsidTr="00B55B00">
        <w:trPr>
          <w:trHeight w:val="215"/>
        </w:trPr>
        <w:tc>
          <w:tcPr>
            <w:tcW w:w="625" w:type="pct"/>
          </w:tcPr>
          <w:p w14:paraId="72432C00" w14:textId="77777777" w:rsidR="002854E7" w:rsidRPr="00853CB2" w:rsidRDefault="002854E7" w:rsidP="002854E7">
            <w:pPr>
              <w:jc w:val="left"/>
              <w:rPr>
                <w:sz w:val="16"/>
                <w:szCs w:val="16"/>
              </w:rPr>
            </w:pPr>
            <w:r w:rsidRPr="00853CB2">
              <w:rPr>
                <w:bCs w:val="0"/>
                <w:color w:val="000000"/>
                <w:sz w:val="16"/>
                <w:szCs w:val="16"/>
              </w:rPr>
              <w:t>Address</w:t>
            </w:r>
          </w:p>
        </w:tc>
        <w:tc>
          <w:tcPr>
            <w:tcW w:w="804" w:type="pct"/>
            <w:shd w:val="clear" w:color="auto" w:fill="auto"/>
            <w:noWrap/>
            <w:vAlign w:val="bottom"/>
          </w:tcPr>
          <w:p w14:paraId="72432C01" w14:textId="77777777" w:rsidR="002854E7" w:rsidRPr="009129F1" w:rsidRDefault="002854E7" w:rsidP="002854E7">
            <w:pPr>
              <w:jc w:val="left"/>
              <w:rPr>
                <w:bCs w:val="0"/>
                <w:color w:val="000000"/>
                <w:sz w:val="16"/>
                <w:szCs w:val="16"/>
              </w:rPr>
            </w:pPr>
            <w:r w:rsidRPr="009129F1">
              <w:rPr>
                <w:bCs w:val="0"/>
                <w:color w:val="000000"/>
                <w:sz w:val="16"/>
                <w:szCs w:val="16"/>
              </w:rPr>
              <w:t>SubPostCodeZipCode</w:t>
            </w:r>
          </w:p>
          <w:p w14:paraId="72432C02" w14:textId="77777777" w:rsidR="002854E7" w:rsidRPr="00853CB2" w:rsidRDefault="002854E7" w:rsidP="002854E7">
            <w:pPr>
              <w:jc w:val="left"/>
              <w:rPr>
                <w:bCs w:val="0"/>
                <w:color w:val="000000"/>
                <w:sz w:val="16"/>
                <w:szCs w:val="16"/>
              </w:rPr>
            </w:pPr>
          </w:p>
        </w:tc>
        <w:tc>
          <w:tcPr>
            <w:tcW w:w="447" w:type="pct"/>
            <w:shd w:val="clear" w:color="auto" w:fill="auto"/>
            <w:noWrap/>
          </w:tcPr>
          <w:p w14:paraId="72432C03" w14:textId="77777777" w:rsidR="002854E7" w:rsidRPr="00853CB2" w:rsidRDefault="002854E7" w:rsidP="002854E7">
            <w:pPr>
              <w:jc w:val="left"/>
              <w:rPr>
                <w:bCs w:val="0"/>
                <w:color w:val="000000"/>
                <w:sz w:val="16"/>
                <w:szCs w:val="16"/>
              </w:rPr>
            </w:pPr>
            <w:r w:rsidRPr="00853CB2">
              <w:rPr>
                <w:bCs w:val="0"/>
                <w:color w:val="000000"/>
                <w:sz w:val="16"/>
                <w:szCs w:val="16"/>
              </w:rPr>
              <w:t>Text</w:t>
            </w:r>
          </w:p>
        </w:tc>
        <w:tc>
          <w:tcPr>
            <w:tcW w:w="446" w:type="pct"/>
            <w:shd w:val="clear" w:color="auto" w:fill="auto"/>
            <w:noWrap/>
          </w:tcPr>
          <w:p w14:paraId="72432C04" w14:textId="77777777" w:rsidR="002854E7" w:rsidRPr="00853CB2" w:rsidRDefault="002854E7" w:rsidP="002854E7">
            <w:pPr>
              <w:jc w:val="left"/>
              <w:rPr>
                <w:sz w:val="16"/>
                <w:szCs w:val="16"/>
              </w:rPr>
            </w:pPr>
            <w:r w:rsidRPr="00853CB2">
              <w:rPr>
                <w:bCs w:val="0"/>
                <w:color w:val="000000"/>
                <w:sz w:val="16"/>
                <w:szCs w:val="16"/>
              </w:rPr>
              <w:t>20</w:t>
            </w:r>
          </w:p>
        </w:tc>
        <w:tc>
          <w:tcPr>
            <w:tcW w:w="580" w:type="pct"/>
            <w:shd w:val="clear" w:color="auto" w:fill="auto"/>
          </w:tcPr>
          <w:p w14:paraId="72432C05" w14:textId="77777777" w:rsidR="002854E7" w:rsidRPr="00853CB2" w:rsidRDefault="002854E7" w:rsidP="002854E7">
            <w:pPr>
              <w:jc w:val="left"/>
              <w:rPr>
                <w:bCs w:val="0"/>
                <w:color w:val="000000"/>
                <w:sz w:val="16"/>
                <w:szCs w:val="16"/>
              </w:rPr>
            </w:pPr>
            <w:r w:rsidRPr="00853CB2">
              <w:rPr>
                <w:bCs w:val="0"/>
                <w:color w:val="000000"/>
                <w:sz w:val="16"/>
                <w:szCs w:val="16"/>
              </w:rPr>
              <w:t>Y</w:t>
            </w:r>
          </w:p>
        </w:tc>
        <w:tc>
          <w:tcPr>
            <w:tcW w:w="491" w:type="pct"/>
            <w:shd w:val="clear" w:color="auto" w:fill="auto"/>
            <w:vAlign w:val="bottom"/>
          </w:tcPr>
          <w:p w14:paraId="72432C06" w14:textId="77777777" w:rsidR="002854E7" w:rsidRPr="00853CB2" w:rsidRDefault="002854E7" w:rsidP="002854E7">
            <w:pPr>
              <w:jc w:val="left"/>
              <w:rPr>
                <w:bCs w:val="0"/>
                <w:color w:val="000000"/>
                <w:sz w:val="16"/>
                <w:szCs w:val="16"/>
              </w:rPr>
            </w:pPr>
            <w:r>
              <w:rPr>
                <w:bCs w:val="0"/>
                <w:color w:val="000000"/>
                <w:sz w:val="16"/>
                <w:szCs w:val="16"/>
              </w:rPr>
              <w:t>Y</w:t>
            </w:r>
          </w:p>
        </w:tc>
        <w:tc>
          <w:tcPr>
            <w:tcW w:w="446" w:type="pct"/>
            <w:shd w:val="clear" w:color="auto" w:fill="auto"/>
            <w:vAlign w:val="bottom"/>
          </w:tcPr>
          <w:p w14:paraId="72432C07" w14:textId="77777777" w:rsidR="002854E7" w:rsidRPr="00853CB2" w:rsidRDefault="002854E7" w:rsidP="002854E7">
            <w:pPr>
              <w:jc w:val="left"/>
              <w:rPr>
                <w:bCs w:val="0"/>
                <w:color w:val="000000"/>
                <w:sz w:val="16"/>
                <w:szCs w:val="16"/>
              </w:rPr>
            </w:pPr>
          </w:p>
        </w:tc>
        <w:tc>
          <w:tcPr>
            <w:tcW w:w="494" w:type="pct"/>
            <w:shd w:val="clear" w:color="auto" w:fill="auto"/>
            <w:vAlign w:val="bottom"/>
          </w:tcPr>
          <w:p w14:paraId="72432C08" w14:textId="77777777" w:rsidR="002854E7" w:rsidRDefault="002854E7" w:rsidP="002854E7">
            <w:pPr>
              <w:jc w:val="left"/>
              <w:rPr>
                <w:bCs w:val="0"/>
                <w:color w:val="000000"/>
                <w:sz w:val="16"/>
                <w:szCs w:val="16"/>
              </w:rPr>
            </w:pPr>
          </w:p>
        </w:tc>
        <w:tc>
          <w:tcPr>
            <w:tcW w:w="667" w:type="pct"/>
            <w:shd w:val="clear" w:color="auto" w:fill="auto"/>
          </w:tcPr>
          <w:p w14:paraId="72432C09" w14:textId="77777777" w:rsidR="002854E7" w:rsidRPr="00853CB2" w:rsidRDefault="002854E7" w:rsidP="002854E7">
            <w:pPr>
              <w:jc w:val="left"/>
              <w:rPr>
                <w:bCs w:val="0"/>
                <w:color w:val="000000"/>
                <w:sz w:val="16"/>
                <w:szCs w:val="16"/>
              </w:rPr>
            </w:pPr>
            <w:r>
              <w:rPr>
                <w:bCs w:val="0"/>
                <w:color w:val="000000"/>
                <w:sz w:val="16"/>
                <w:szCs w:val="16"/>
              </w:rPr>
              <w:t>SubPostCodeZipCode Converted to upperrcase</w:t>
            </w:r>
          </w:p>
        </w:tc>
      </w:tr>
      <w:tr w:rsidR="002854E7" w:rsidRPr="00853CB2" w14:paraId="72432C15" w14:textId="77777777" w:rsidTr="00B55B00">
        <w:trPr>
          <w:trHeight w:val="215"/>
        </w:trPr>
        <w:tc>
          <w:tcPr>
            <w:tcW w:w="625" w:type="pct"/>
          </w:tcPr>
          <w:p w14:paraId="72432C0B" w14:textId="77777777" w:rsidR="002854E7" w:rsidRPr="00853CB2" w:rsidRDefault="002854E7" w:rsidP="002854E7">
            <w:pPr>
              <w:jc w:val="left"/>
              <w:rPr>
                <w:sz w:val="16"/>
                <w:szCs w:val="16"/>
              </w:rPr>
            </w:pPr>
            <w:r w:rsidRPr="00853CB2">
              <w:rPr>
                <w:bCs w:val="0"/>
                <w:color w:val="000000"/>
                <w:sz w:val="16"/>
                <w:szCs w:val="16"/>
              </w:rPr>
              <w:t>Address</w:t>
            </w:r>
          </w:p>
        </w:tc>
        <w:tc>
          <w:tcPr>
            <w:tcW w:w="804" w:type="pct"/>
            <w:shd w:val="clear" w:color="auto" w:fill="auto"/>
            <w:noWrap/>
            <w:vAlign w:val="bottom"/>
          </w:tcPr>
          <w:p w14:paraId="72432C0C" w14:textId="77777777" w:rsidR="002854E7" w:rsidRPr="009129F1" w:rsidRDefault="002854E7" w:rsidP="002854E7">
            <w:pPr>
              <w:jc w:val="left"/>
              <w:rPr>
                <w:bCs w:val="0"/>
                <w:color w:val="000000"/>
                <w:sz w:val="16"/>
                <w:szCs w:val="16"/>
              </w:rPr>
            </w:pPr>
            <w:r w:rsidRPr="009129F1">
              <w:rPr>
                <w:bCs w:val="0"/>
                <w:color w:val="000000"/>
                <w:sz w:val="16"/>
                <w:szCs w:val="16"/>
              </w:rPr>
              <w:t>PostCodeZipCode</w:t>
            </w:r>
          </w:p>
          <w:p w14:paraId="72432C0D" w14:textId="77777777" w:rsidR="002854E7" w:rsidRPr="00853CB2" w:rsidRDefault="002854E7" w:rsidP="002854E7">
            <w:pPr>
              <w:jc w:val="left"/>
              <w:rPr>
                <w:bCs w:val="0"/>
                <w:color w:val="000000"/>
                <w:sz w:val="16"/>
                <w:szCs w:val="16"/>
              </w:rPr>
            </w:pPr>
          </w:p>
        </w:tc>
        <w:tc>
          <w:tcPr>
            <w:tcW w:w="447" w:type="pct"/>
            <w:shd w:val="clear" w:color="auto" w:fill="auto"/>
            <w:noWrap/>
          </w:tcPr>
          <w:p w14:paraId="72432C0E" w14:textId="77777777" w:rsidR="002854E7" w:rsidRPr="00853CB2" w:rsidRDefault="002854E7" w:rsidP="002854E7">
            <w:pPr>
              <w:jc w:val="left"/>
              <w:rPr>
                <w:bCs w:val="0"/>
                <w:color w:val="000000"/>
                <w:sz w:val="16"/>
                <w:szCs w:val="16"/>
              </w:rPr>
            </w:pPr>
            <w:r w:rsidRPr="00853CB2">
              <w:rPr>
                <w:bCs w:val="0"/>
                <w:color w:val="000000"/>
                <w:sz w:val="16"/>
                <w:szCs w:val="16"/>
              </w:rPr>
              <w:t>Text</w:t>
            </w:r>
          </w:p>
        </w:tc>
        <w:tc>
          <w:tcPr>
            <w:tcW w:w="446" w:type="pct"/>
            <w:shd w:val="clear" w:color="auto" w:fill="auto"/>
            <w:noWrap/>
          </w:tcPr>
          <w:p w14:paraId="72432C0F" w14:textId="77777777" w:rsidR="002854E7" w:rsidRPr="00853CB2" w:rsidRDefault="002854E7" w:rsidP="002854E7">
            <w:pPr>
              <w:jc w:val="left"/>
              <w:rPr>
                <w:sz w:val="16"/>
                <w:szCs w:val="16"/>
              </w:rPr>
            </w:pPr>
            <w:r w:rsidRPr="00853CB2">
              <w:rPr>
                <w:bCs w:val="0"/>
                <w:color w:val="000000"/>
                <w:sz w:val="16"/>
                <w:szCs w:val="16"/>
              </w:rPr>
              <w:t>20</w:t>
            </w:r>
          </w:p>
        </w:tc>
        <w:tc>
          <w:tcPr>
            <w:tcW w:w="580" w:type="pct"/>
            <w:shd w:val="clear" w:color="auto" w:fill="auto"/>
          </w:tcPr>
          <w:p w14:paraId="72432C10" w14:textId="77777777" w:rsidR="002854E7" w:rsidRPr="00853CB2" w:rsidRDefault="002854E7" w:rsidP="002854E7">
            <w:pPr>
              <w:jc w:val="left"/>
              <w:rPr>
                <w:bCs w:val="0"/>
                <w:color w:val="000000"/>
                <w:sz w:val="16"/>
                <w:szCs w:val="16"/>
              </w:rPr>
            </w:pPr>
            <w:r w:rsidRPr="00853CB2">
              <w:rPr>
                <w:bCs w:val="0"/>
                <w:color w:val="000000"/>
                <w:sz w:val="16"/>
                <w:szCs w:val="16"/>
              </w:rPr>
              <w:t>Y</w:t>
            </w:r>
          </w:p>
        </w:tc>
        <w:tc>
          <w:tcPr>
            <w:tcW w:w="491" w:type="pct"/>
            <w:shd w:val="clear" w:color="auto" w:fill="auto"/>
            <w:vAlign w:val="bottom"/>
          </w:tcPr>
          <w:p w14:paraId="72432C11" w14:textId="77777777" w:rsidR="002854E7" w:rsidRPr="00853CB2" w:rsidRDefault="002854E7" w:rsidP="002854E7">
            <w:pPr>
              <w:jc w:val="left"/>
              <w:rPr>
                <w:bCs w:val="0"/>
                <w:color w:val="000000"/>
                <w:sz w:val="16"/>
                <w:szCs w:val="16"/>
              </w:rPr>
            </w:pPr>
            <w:r>
              <w:rPr>
                <w:bCs w:val="0"/>
                <w:color w:val="000000"/>
                <w:sz w:val="16"/>
                <w:szCs w:val="16"/>
              </w:rPr>
              <w:t>Y</w:t>
            </w:r>
          </w:p>
        </w:tc>
        <w:tc>
          <w:tcPr>
            <w:tcW w:w="446" w:type="pct"/>
            <w:shd w:val="clear" w:color="auto" w:fill="auto"/>
            <w:vAlign w:val="bottom"/>
          </w:tcPr>
          <w:p w14:paraId="72432C12" w14:textId="77777777" w:rsidR="002854E7" w:rsidRPr="00853CB2" w:rsidRDefault="002854E7" w:rsidP="002854E7">
            <w:pPr>
              <w:jc w:val="left"/>
              <w:rPr>
                <w:bCs w:val="0"/>
                <w:color w:val="000000"/>
                <w:sz w:val="16"/>
                <w:szCs w:val="16"/>
              </w:rPr>
            </w:pPr>
          </w:p>
        </w:tc>
        <w:tc>
          <w:tcPr>
            <w:tcW w:w="494" w:type="pct"/>
            <w:shd w:val="clear" w:color="auto" w:fill="auto"/>
            <w:vAlign w:val="bottom"/>
          </w:tcPr>
          <w:p w14:paraId="72432C13" w14:textId="77777777" w:rsidR="002854E7" w:rsidRPr="00853CB2" w:rsidRDefault="002854E7" w:rsidP="002854E7">
            <w:pPr>
              <w:jc w:val="left"/>
              <w:rPr>
                <w:bCs w:val="0"/>
                <w:color w:val="000000"/>
                <w:sz w:val="16"/>
                <w:szCs w:val="16"/>
              </w:rPr>
            </w:pPr>
            <w:r>
              <w:rPr>
                <w:bCs w:val="0"/>
                <w:color w:val="000000"/>
                <w:sz w:val="16"/>
                <w:szCs w:val="16"/>
              </w:rPr>
              <w:t>WS2 8AL</w:t>
            </w:r>
          </w:p>
        </w:tc>
        <w:tc>
          <w:tcPr>
            <w:tcW w:w="667" w:type="pct"/>
            <w:shd w:val="clear" w:color="auto" w:fill="auto"/>
          </w:tcPr>
          <w:p w14:paraId="72432C14" w14:textId="77777777" w:rsidR="002854E7" w:rsidRPr="00853CB2" w:rsidRDefault="002854E7" w:rsidP="002854E7">
            <w:pPr>
              <w:jc w:val="left"/>
              <w:rPr>
                <w:sz w:val="16"/>
                <w:szCs w:val="16"/>
              </w:rPr>
            </w:pPr>
            <w:r w:rsidRPr="00853CB2">
              <w:rPr>
                <w:bCs w:val="0"/>
                <w:color w:val="000000"/>
                <w:sz w:val="16"/>
                <w:szCs w:val="16"/>
              </w:rPr>
              <w:t>PostCode</w:t>
            </w:r>
            <w:r>
              <w:rPr>
                <w:bCs w:val="0"/>
                <w:color w:val="000000"/>
                <w:sz w:val="16"/>
                <w:szCs w:val="16"/>
              </w:rPr>
              <w:t>ZipCode</w:t>
            </w:r>
            <w:r w:rsidRPr="00853CB2">
              <w:rPr>
                <w:bCs w:val="0"/>
                <w:color w:val="000000"/>
                <w:sz w:val="16"/>
                <w:szCs w:val="16"/>
              </w:rPr>
              <w:t xml:space="preserve"> request is converted to uppercase</w:t>
            </w:r>
          </w:p>
        </w:tc>
      </w:tr>
      <w:tr w:rsidR="002854E7" w:rsidRPr="00853CB2" w14:paraId="72432C1F" w14:textId="77777777" w:rsidTr="00B55B00">
        <w:trPr>
          <w:trHeight w:val="215"/>
        </w:trPr>
        <w:tc>
          <w:tcPr>
            <w:tcW w:w="625" w:type="pct"/>
          </w:tcPr>
          <w:p w14:paraId="72432C16" w14:textId="77777777" w:rsidR="002854E7" w:rsidRPr="00853CB2" w:rsidRDefault="002854E7" w:rsidP="002854E7">
            <w:pPr>
              <w:jc w:val="left"/>
              <w:rPr>
                <w:sz w:val="16"/>
                <w:szCs w:val="16"/>
              </w:rPr>
            </w:pPr>
            <w:r w:rsidRPr="00853CB2">
              <w:rPr>
                <w:bCs w:val="0"/>
                <w:color w:val="000000"/>
                <w:sz w:val="16"/>
                <w:szCs w:val="16"/>
              </w:rPr>
              <w:t>Address</w:t>
            </w:r>
          </w:p>
        </w:tc>
        <w:tc>
          <w:tcPr>
            <w:tcW w:w="804" w:type="pct"/>
            <w:shd w:val="clear" w:color="auto" w:fill="auto"/>
            <w:noWrap/>
            <w:vAlign w:val="bottom"/>
          </w:tcPr>
          <w:p w14:paraId="72432C17" w14:textId="77777777" w:rsidR="002854E7" w:rsidRPr="00853CB2" w:rsidRDefault="002854E7" w:rsidP="002854E7">
            <w:pPr>
              <w:jc w:val="left"/>
              <w:rPr>
                <w:bCs w:val="0"/>
                <w:color w:val="000000"/>
                <w:sz w:val="16"/>
                <w:szCs w:val="16"/>
              </w:rPr>
            </w:pPr>
            <w:r w:rsidRPr="00853CB2">
              <w:rPr>
                <w:bCs w:val="0"/>
                <w:color w:val="000000"/>
                <w:sz w:val="16"/>
                <w:szCs w:val="16"/>
              </w:rPr>
              <w:t>PoBox</w:t>
            </w:r>
          </w:p>
        </w:tc>
        <w:tc>
          <w:tcPr>
            <w:tcW w:w="447" w:type="pct"/>
            <w:shd w:val="clear" w:color="auto" w:fill="auto"/>
            <w:noWrap/>
          </w:tcPr>
          <w:p w14:paraId="72432C18" w14:textId="77777777" w:rsidR="002854E7" w:rsidRPr="00853CB2" w:rsidRDefault="002854E7" w:rsidP="002854E7">
            <w:pPr>
              <w:jc w:val="left"/>
              <w:rPr>
                <w:bCs w:val="0"/>
                <w:color w:val="000000"/>
                <w:sz w:val="16"/>
                <w:szCs w:val="16"/>
              </w:rPr>
            </w:pPr>
            <w:r w:rsidRPr="00853CB2">
              <w:rPr>
                <w:bCs w:val="0"/>
                <w:color w:val="000000"/>
                <w:sz w:val="16"/>
                <w:szCs w:val="16"/>
              </w:rPr>
              <w:t>Text</w:t>
            </w:r>
          </w:p>
        </w:tc>
        <w:tc>
          <w:tcPr>
            <w:tcW w:w="446" w:type="pct"/>
            <w:shd w:val="clear" w:color="auto" w:fill="auto"/>
            <w:noWrap/>
          </w:tcPr>
          <w:p w14:paraId="72432C19" w14:textId="77777777" w:rsidR="002854E7" w:rsidRPr="00853CB2" w:rsidRDefault="002854E7" w:rsidP="002854E7">
            <w:pPr>
              <w:jc w:val="left"/>
              <w:rPr>
                <w:sz w:val="16"/>
                <w:szCs w:val="16"/>
              </w:rPr>
            </w:pPr>
            <w:r w:rsidRPr="00853CB2">
              <w:rPr>
                <w:bCs w:val="0"/>
                <w:color w:val="000000"/>
                <w:sz w:val="16"/>
                <w:szCs w:val="16"/>
              </w:rPr>
              <w:t>255</w:t>
            </w:r>
          </w:p>
        </w:tc>
        <w:tc>
          <w:tcPr>
            <w:tcW w:w="580" w:type="pct"/>
            <w:shd w:val="clear" w:color="auto" w:fill="auto"/>
          </w:tcPr>
          <w:p w14:paraId="72432C1A" w14:textId="77777777" w:rsidR="002854E7" w:rsidRPr="00853CB2" w:rsidRDefault="002854E7" w:rsidP="002854E7">
            <w:pPr>
              <w:jc w:val="left"/>
              <w:rPr>
                <w:bCs w:val="0"/>
                <w:color w:val="000000"/>
                <w:sz w:val="16"/>
                <w:szCs w:val="16"/>
              </w:rPr>
            </w:pPr>
          </w:p>
        </w:tc>
        <w:tc>
          <w:tcPr>
            <w:tcW w:w="491" w:type="pct"/>
            <w:shd w:val="clear" w:color="auto" w:fill="auto"/>
          </w:tcPr>
          <w:p w14:paraId="72432C1B" w14:textId="77777777" w:rsidR="002854E7" w:rsidRDefault="002854E7" w:rsidP="002854E7"/>
        </w:tc>
        <w:tc>
          <w:tcPr>
            <w:tcW w:w="446" w:type="pct"/>
            <w:shd w:val="clear" w:color="auto" w:fill="auto"/>
            <w:vAlign w:val="bottom"/>
          </w:tcPr>
          <w:p w14:paraId="72432C1C" w14:textId="77777777" w:rsidR="002854E7" w:rsidRPr="00853CB2" w:rsidRDefault="002854E7" w:rsidP="002854E7">
            <w:pPr>
              <w:jc w:val="left"/>
              <w:rPr>
                <w:bCs w:val="0"/>
                <w:color w:val="000000"/>
                <w:sz w:val="16"/>
                <w:szCs w:val="16"/>
              </w:rPr>
            </w:pPr>
          </w:p>
        </w:tc>
        <w:tc>
          <w:tcPr>
            <w:tcW w:w="494" w:type="pct"/>
            <w:shd w:val="clear" w:color="auto" w:fill="auto"/>
            <w:vAlign w:val="bottom"/>
          </w:tcPr>
          <w:p w14:paraId="72432C1D" w14:textId="77777777" w:rsidR="002854E7" w:rsidRPr="00853CB2" w:rsidRDefault="002854E7" w:rsidP="002854E7">
            <w:pPr>
              <w:jc w:val="left"/>
              <w:rPr>
                <w:bCs w:val="0"/>
                <w:color w:val="000000"/>
                <w:sz w:val="16"/>
                <w:szCs w:val="16"/>
              </w:rPr>
            </w:pPr>
          </w:p>
        </w:tc>
        <w:tc>
          <w:tcPr>
            <w:tcW w:w="667" w:type="pct"/>
            <w:shd w:val="clear" w:color="auto" w:fill="auto"/>
          </w:tcPr>
          <w:p w14:paraId="72432C1E" w14:textId="77777777" w:rsidR="002854E7" w:rsidRPr="00853CB2" w:rsidRDefault="002854E7" w:rsidP="002854E7">
            <w:pPr>
              <w:jc w:val="left"/>
              <w:rPr>
                <w:sz w:val="16"/>
                <w:szCs w:val="16"/>
              </w:rPr>
            </w:pPr>
            <w:r w:rsidRPr="00853CB2">
              <w:rPr>
                <w:bCs w:val="0"/>
                <w:color w:val="000000"/>
                <w:sz w:val="16"/>
                <w:szCs w:val="16"/>
              </w:rPr>
              <w:t>PoBox request is converted to uppercase</w:t>
            </w:r>
          </w:p>
        </w:tc>
      </w:tr>
      <w:tr w:rsidR="002854E7" w:rsidRPr="00853CB2" w14:paraId="72432C29" w14:textId="77777777" w:rsidTr="00B55B00">
        <w:trPr>
          <w:trHeight w:val="242"/>
        </w:trPr>
        <w:tc>
          <w:tcPr>
            <w:tcW w:w="625" w:type="pct"/>
            <w:vAlign w:val="bottom"/>
          </w:tcPr>
          <w:p w14:paraId="72432C20" w14:textId="77777777" w:rsidR="002854E7" w:rsidRPr="00853CB2" w:rsidRDefault="002854E7" w:rsidP="002854E7">
            <w:pPr>
              <w:jc w:val="left"/>
              <w:rPr>
                <w:bCs w:val="0"/>
                <w:color w:val="000000"/>
                <w:sz w:val="16"/>
                <w:szCs w:val="16"/>
              </w:rPr>
            </w:pPr>
            <w:r>
              <w:rPr>
                <w:bCs w:val="0"/>
                <w:color w:val="000000"/>
                <w:sz w:val="16"/>
                <w:szCs w:val="16"/>
              </w:rPr>
              <w:t>Address</w:t>
            </w:r>
          </w:p>
        </w:tc>
        <w:tc>
          <w:tcPr>
            <w:tcW w:w="804" w:type="pct"/>
            <w:shd w:val="clear" w:color="auto" w:fill="auto"/>
            <w:noWrap/>
            <w:vAlign w:val="bottom"/>
          </w:tcPr>
          <w:p w14:paraId="72432C21" w14:textId="77777777" w:rsidR="002854E7" w:rsidRPr="00853CB2" w:rsidRDefault="00743279" w:rsidP="002854E7">
            <w:pPr>
              <w:jc w:val="left"/>
              <w:rPr>
                <w:bCs w:val="0"/>
                <w:color w:val="000000"/>
                <w:sz w:val="16"/>
                <w:szCs w:val="16"/>
              </w:rPr>
            </w:pPr>
            <w:r>
              <w:rPr>
                <w:bCs w:val="0"/>
                <w:color w:val="000000"/>
                <w:sz w:val="16"/>
                <w:szCs w:val="16"/>
              </w:rPr>
              <w:t>Ext</w:t>
            </w:r>
            <w:r w:rsidR="002854E7">
              <w:rPr>
                <w:bCs w:val="0"/>
                <w:color w:val="000000"/>
                <w:sz w:val="16"/>
                <w:szCs w:val="16"/>
              </w:rPr>
              <w:t>Addresskey</w:t>
            </w:r>
          </w:p>
        </w:tc>
        <w:tc>
          <w:tcPr>
            <w:tcW w:w="447" w:type="pct"/>
            <w:shd w:val="clear" w:color="auto" w:fill="auto"/>
            <w:noWrap/>
          </w:tcPr>
          <w:p w14:paraId="72432C22" w14:textId="77777777" w:rsidR="002854E7" w:rsidRPr="00853CB2" w:rsidRDefault="002854E7" w:rsidP="002854E7">
            <w:pPr>
              <w:jc w:val="left"/>
              <w:rPr>
                <w:bCs w:val="0"/>
                <w:color w:val="000000"/>
                <w:sz w:val="16"/>
                <w:szCs w:val="16"/>
              </w:rPr>
            </w:pPr>
            <w:r>
              <w:rPr>
                <w:bCs w:val="0"/>
                <w:color w:val="000000"/>
                <w:sz w:val="16"/>
                <w:szCs w:val="16"/>
              </w:rPr>
              <w:t>Integer</w:t>
            </w:r>
          </w:p>
        </w:tc>
        <w:tc>
          <w:tcPr>
            <w:tcW w:w="446" w:type="pct"/>
            <w:shd w:val="clear" w:color="auto" w:fill="auto"/>
            <w:noWrap/>
          </w:tcPr>
          <w:p w14:paraId="72432C23" w14:textId="77777777" w:rsidR="002854E7" w:rsidRPr="00853CB2" w:rsidRDefault="002854E7" w:rsidP="002854E7">
            <w:pPr>
              <w:jc w:val="left"/>
              <w:rPr>
                <w:bCs w:val="0"/>
                <w:color w:val="000000"/>
                <w:sz w:val="16"/>
                <w:szCs w:val="16"/>
              </w:rPr>
            </w:pPr>
          </w:p>
        </w:tc>
        <w:tc>
          <w:tcPr>
            <w:tcW w:w="580" w:type="pct"/>
            <w:shd w:val="clear" w:color="auto" w:fill="auto"/>
          </w:tcPr>
          <w:p w14:paraId="72432C24" w14:textId="77777777" w:rsidR="002854E7" w:rsidRPr="0092246D" w:rsidRDefault="002854E7" w:rsidP="002854E7">
            <w:pPr>
              <w:jc w:val="left"/>
              <w:rPr>
                <w:bCs w:val="0"/>
                <w:color w:val="000000"/>
                <w:sz w:val="16"/>
                <w:szCs w:val="16"/>
              </w:rPr>
            </w:pPr>
          </w:p>
        </w:tc>
        <w:tc>
          <w:tcPr>
            <w:tcW w:w="491" w:type="pct"/>
            <w:shd w:val="clear" w:color="auto" w:fill="auto"/>
            <w:vAlign w:val="bottom"/>
          </w:tcPr>
          <w:p w14:paraId="72432C25" w14:textId="77777777" w:rsidR="002854E7" w:rsidRPr="00853CB2" w:rsidRDefault="002854E7" w:rsidP="002854E7">
            <w:pPr>
              <w:jc w:val="left"/>
              <w:rPr>
                <w:bCs w:val="0"/>
                <w:color w:val="000000"/>
                <w:sz w:val="16"/>
                <w:szCs w:val="16"/>
              </w:rPr>
            </w:pPr>
            <w:r>
              <w:rPr>
                <w:bCs w:val="0"/>
                <w:color w:val="000000"/>
                <w:sz w:val="16"/>
                <w:szCs w:val="16"/>
              </w:rPr>
              <w:t>Y</w:t>
            </w:r>
          </w:p>
        </w:tc>
        <w:tc>
          <w:tcPr>
            <w:tcW w:w="446" w:type="pct"/>
            <w:shd w:val="clear" w:color="auto" w:fill="auto"/>
            <w:vAlign w:val="bottom"/>
          </w:tcPr>
          <w:p w14:paraId="72432C26" w14:textId="77777777" w:rsidR="002854E7" w:rsidRPr="00853CB2" w:rsidRDefault="002854E7" w:rsidP="002854E7">
            <w:pPr>
              <w:jc w:val="left"/>
              <w:rPr>
                <w:bCs w:val="0"/>
                <w:color w:val="000000"/>
                <w:sz w:val="16"/>
                <w:szCs w:val="16"/>
              </w:rPr>
            </w:pPr>
          </w:p>
        </w:tc>
        <w:tc>
          <w:tcPr>
            <w:tcW w:w="494" w:type="pct"/>
            <w:shd w:val="clear" w:color="auto" w:fill="auto"/>
            <w:vAlign w:val="bottom"/>
          </w:tcPr>
          <w:p w14:paraId="72432C27" w14:textId="77777777" w:rsidR="002854E7" w:rsidRPr="00853CB2" w:rsidRDefault="002854E7" w:rsidP="002854E7">
            <w:pPr>
              <w:jc w:val="left"/>
              <w:rPr>
                <w:bCs w:val="0"/>
                <w:color w:val="000000"/>
                <w:sz w:val="16"/>
                <w:szCs w:val="16"/>
              </w:rPr>
            </w:pPr>
            <w:r w:rsidRPr="00836DF4">
              <w:rPr>
                <w:bCs w:val="0"/>
                <w:color w:val="000000"/>
                <w:sz w:val="16"/>
                <w:szCs w:val="16"/>
              </w:rPr>
              <w:t>05856259</w:t>
            </w:r>
          </w:p>
        </w:tc>
        <w:tc>
          <w:tcPr>
            <w:tcW w:w="667" w:type="pct"/>
            <w:shd w:val="clear" w:color="auto" w:fill="auto"/>
            <w:vAlign w:val="bottom"/>
          </w:tcPr>
          <w:p w14:paraId="72432C28" w14:textId="77777777" w:rsidR="002854E7" w:rsidRPr="00853CB2" w:rsidRDefault="002854E7" w:rsidP="002854E7">
            <w:pPr>
              <w:jc w:val="left"/>
              <w:rPr>
                <w:bCs w:val="0"/>
                <w:color w:val="000000"/>
                <w:sz w:val="16"/>
                <w:szCs w:val="16"/>
              </w:rPr>
            </w:pPr>
            <w:r>
              <w:rPr>
                <w:bCs w:val="0"/>
                <w:color w:val="000000"/>
                <w:sz w:val="16"/>
                <w:szCs w:val="16"/>
              </w:rPr>
              <w:t>Key from Capscan for each address</w:t>
            </w:r>
          </w:p>
        </w:tc>
      </w:tr>
      <w:tr w:rsidR="002854E7" w:rsidRPr="00853CB2" w14:paraId="72432C33" w14:textId="77777777" w:rsidTr="00A57F91">
        <w:trPr>
          <w:trHeight w:val="260"/>
        </w:trPr>
        <w:tc>
          <w:tcPr>
            <w:tcW w:w="625" w:type="pct"/>
          </w:tcPr>
          <w:p w14:paraId="72432C2A" w14:textId="77777777" w:rsidR="002854E7" w:rsidRDefault="002854E7" w:rsidP="002854E7">
            <w:r w:rsidRPr="004021CF">
              <w:rPr>
                <w:bCs w:val="0"/>
                <w:color w:val="000000"/>
                <w:sz w:val="16"/>
                <w:szCs w:val="16"/>
              </w:rPr>
              <w:t>Address</w:t>
            </w:r>
          </w:p>
        </w:tc>
        <w:tc>
          <w:tcPr>
            <w:tcW w:w="804" w:type="pct"/>
            <w:shd w:val="clear" w:color="auto" w:fill="auto"/>
            <w:noWrap/>
            <w:vAlign w:val="bottom"/>
          </w:tcPr>
          <w:p w14:paraId="72432C2B" w14:textId="77777777" w:rsidR="002854E7" w:rsidRDefault="002854E7" w:rsidP="002854E7">
            <w:pPr>
              <w:jc w:val="left"/>
              <w:rPr>
                <w:bCs w:val="0"/>
                <w:color w:val="000000"/>
                <w:sz w:val="16"/>
                <w:szCs w:val="16"/>
              </w:rPr>
            </w:pPr>
            <w:r>
              <w:rPr>
                <w:bCs w:val="0"/>
                <w:color w:val="000000"/>
                <w:sz w:val="16"/>
                <w:szCs w:val="16"/>
              </w:rPr>
              <w:t>PAFValidInd</w:t>
            </w:r>
          </w:p>
        </w:tc>
        <w:tc>
          <w:tcPr>
            <w:tcW w:w="447" w:type="pct"/>
            <w:shd w:val="clear" w:color="auto" w:fill="auto"/>
            <w:noWrap/>
          </w:tcPr>
          <w:p w14:paraId="72432C2C" w14:textId="77777777" w:rsidR="002854E7" w:rsidRDefault="002854E7" w:rsidP="002854E7">
            <w:pPr>
              <w:jc w:val="left"/>
              <w:rPr>
                <w:bCs w:val="0"/>
                <w:color w:val="000000"/>
                <w:sz w:val="16"/>
                <w:szCs w:val="16"/>
              </w:rPr>
            </w:pPr>
            <w:r>
              <w:rPr>
                <w:bCs w:val="0"/>
                <w:color w:val="000000"/>
                <w:sz w:val="16"/>
                <w:szCs w:val="16"/>
              </w:rPr>
              <w:t>Boolean</w:t>
            </w:r>
          </w:p>
        </w:tc>
        <w:tc>
          <w:tcPr>
            <w:tcW w:w="446" w:type="pct"/>
            <w:shd w:val="clear" w:color="auto" w:fill="auto"/>
            <w:noWrap/>
          </w:tcPr>
          <w:p w14:paraId="72432C2D" w14:textId="77777777" w:rsidR="002854E7" w:rsidRDefault="002854E7" w:rsidP="002854E7">
            <w:pPr>
              <w:jc w:val="left"/>
              <w:rPr>
                <w:bCs w:val="0"/>
                <w:color w:val="000000"/>
                <w:sz w:val="16"/>
                <w:szCs w:val="16"/>
              </w:rPr>
            </w:pPr>
            <w:r>
              <w:rPr>
                <w:bCs w:val="0"/>
                <w:color w:val="000000"/>
                <w:sz w:val="16"/>
                <w:szCs w:val="16"/>
              </w:rPr>
              <w:t>1</w:t>
            </w:r>
          </w:p>
        </w:tc>
        <w:tc>
          <w:tcPr>
            <w:tcW w:w="580" w:type="pct"/>
            <w:shd w:val="clear" w:color="auto" w:fill="auto"/>
          </w:tcPr>
          <w:p w14:paraId="72432C2E" w14:textId="77777777" w:rsidR="002854E7" w:rsidRDefault="002854E7" w:rsidP="002854E7">
            <w:pPr>
              <w:jc w:val="left"/>
              <w:rPr>
                <w:bCs w:val="0"/>
                <w:color w:val="000000"/>
                <w:sz w:val="16"/>
                <w:szCs w:val="16"/>
              </w:rPr>
            </w:pPr>
          </w:p>
        </w:tc>
        <w:tc>
          <w:tcPr>
            <w:tcW w:w="491" w:type="pct"/>
            <w:shd w:val="clear" w:color="auto" w:fill="auto"/>
            <w:vAlign w:val="bottom"/>
          </w:tcPr>
          <w:p w14:paraId="72432C2F" w14:textId="77777777" w:rsidR="002854E7" w:rsidRDefault="002854E7" w:rsidP="002854E7">
            <w:pPr>
              <w:jc w:val="left"/>
              <w:rPr>
                <w:bCs w:val="0"/>
                <w:color w:val="000000"/>
                <w:sz w:val="16"/>
                <w:szCs w:val="16"/>
              </w:rPr>
            </w:pPr>
          </w:p>
        </w:tc>
        <w:tc>
          <w:tcPr>
            <w:tcW w:w="446" w:type="pct"/>
            <w:shd w:val="clear" w:color="auto" w:fill="auto"/>
            <w:vAlign w:val="bottom"/>
          </w:tcPr>
          <w:p w14:paraId="72432C30" w14:textId="77777777" w:rsidR="002854E7" w:rsidRPr="00853CB2" w:rsidRDefault="002854E7" w:rsidP="002854E7">
            <w:pPr>
              <w:jc w:val="left"/>
              <w:rPr>
                <w:bCs w:val="0"/>
                <w:color w:val="000000"/>
                <w:sz w:val="16"/>
                <w:szCs w:val="16"/>
              </w:rPr>
            </w:pPr>
          </w:p>
        </w:tc>
        <w:tc>
          <w:tcPr>
            <w:tcW w:w="494" w:type="pct"/>
            <w:shd w:val="clear" w:color="auto" w:fill="auto"/>
            <w:vAlign w:val="bottom"/>
          </w:tcPr>
          <w:p w14:paraId="72432C31" w14:textId="77777777" w:rsidR="002854E7" w:rsidRPr="00836DF4" w:rsidRDefault="002854E7" w:rsidP="002854E7">
            <w:pPr>
              <w:jc w:val="left"/>
              <w:rPr>
                <w:bCs w:val="0"/>
                <w:color w:val="000000"/>
                <w:sz w:val="16"/>
                <w:szCs w:val="16"/>
              </w:rPr>
            </w:pPr>
            <w:r>
              <w:rPr>
                <w:bCs w:val="0"/>
                <w:color w:val="000000"/>
                <w:sz w:val="16"/>
                <w:szCs w:val="16"/>
              </w:rPr>
              <w:t>Y</w:t>
            </w:r>
          </w:p>
        </w:tc>
        <w:tc>
          <w:tcPr>
            <w:tcW w:w="667" w:type="pct"/>
            <w:shd w:val="clear" w:color="auto" w:fill="auto"/>
            <w:vAlign w:val="bottom"/>
          </w:tcPr>
          <w:p w14:paraId="72432C32" w14:textId="77777777" w:rsidR="002854E7" w:rsidRPr="00853CB2" w:rsidRDefault="002854E7" w:rsidP="002854E7">
            <w:pPr>
              <w:jc w:val="left"/>
              <w:rPr>
                <w:bCs w:val="0"/>
                <w:color w:val="000000"/>
                <w:sz w:val="16"/>
                <w:szCs w:val="16"/>
              </w:rPr>
            </w:pPr>
            <w:r>
              <w:rPr>
                <w:bCs w:val="0"/>
                <w:color w:val="000000"/>
                <w:sz w:val="16"/>
                <w:szCs w:val="16"/>
              </w:rPr>
              <w:t>Flag</w:t>
            </w:r>
          </w:p>
        </w:tc>
      </w:tr>
      <w:tr w:rsidR="00BA2EB6" w:rsidRPr="00853CB2" w14:paraId="72432C3D" w14:textId="77777777" w:rsidTr="00A57F91">
        <w:trPr>
          <w:trHeight w:val="260"/>
        </w:trPr>
        <w:tc>
          <w:tcPr>
            <w:tcW w:w="625" w:type="pct"/>
          </w:tcPr>
          <w:p w14:paraId="72432C34" w14:textId="77777777" w:rsidR="00BA2EB6" w:rsidRPr="004021CF" w:rsidRDefault="00BA2EB6" w:rsidP="00BA2EB6">
            <w:pPr>
              <w:rPr>
                <w:bCs w:val="0"/>
                <w:color w:val="000000"/>
                <w:sz w:val="16"/>
                <w:szCs w:val="16"/>
              </w:rPr>
            </w:pPr>
            <w:r>
              <w:rPr>
                <w:bCs w:val="0"/>
                <w:color w:val="000000"/>
                <w:sz w:val="16"/>
                <w:szCs w:val="16"/>
              </w:rPr>
              <w:t>Address</w:t>
            </w:r>
          </w:p>
        </w:tc>
        <w:tc>
          <w:tcPr>
            <w:tcW w:w="804" w:type="pct"/>
            <w:shd w:val="clear" w:color="auto" w:fill="auto"/>
            <w:noWrap/>
            <w:vAlign w:val="bottom"/>
          </w:tcPr>
          <w:p w14:paraId="72432C35" w14:textId="77777777" w:rsidR="00BA2EB6" w:rsidRDefault="00BA2EB6" w:rsidP="00BA2EB6">
            <w:pPr>
              <w:jc w:val="left"/>
              <w:rPr>
                <w:bCs w:val="0"/>
                <w:color w:val="000000"/>
                <w:sz w:val="16"/>
                <w:szCs w:val="16"/>
              </w:rPr>
            </w:pPr>
            <w:r>
              <w:rPr>
                <w:bCs w:val="0"/>
                <w:color w:val="000000"/>
                <w:sz w:val="16"/>
                <w:szCs w:val="16"/>
              </w:rPr>
              <w:t>DPS</w:t>
            </w:r>
          </w:p>
        </w:tc>
        <w:tc>
          <w:tcPr>
            <w:tcW w:w="447" w:type="pct"/>
            <w:shd w:val="clear" w:color="auto" w:fill="auto"/>
            <w:noWrap/>
          </w:tcPr>
          <w:p w14:paraId="72432C36" w14:textId="77777777" w:rsidR="00BA2EB6" w:rsidRDefault="00BA2EB6" w:rsidP="00BA2EB6">
            <w:pPr>
              <w:jc w:val="left"/>
              <w:rPr>
                <w:bCs w:val="0"/>
                <w:color w:val="000000"/>
                <w:sz w:val="16"/>
                <w:szCs w:val="16"/>
              </w:rPr>
            </w:pPr>
            <w:r>
              <w:rPr>
                <w:bCs w:val="0"/>
                <w:color w:val="000000"/>
                <w:sz w:val="16"/>
                <w:szCs w:val="16"/>
              </w:rPr>
              <w:t>Text</w:t>
            </w:r>
          </w:p>
        </w:tc>
        <w:tc>
          <w:tcPr>
            <w:tcW w:w="446" w:type="pct"/>
            <w:shd w:val="clear" w:color="auto" w:fill="auto"/>
            <w:noWrap/>
          </w:tcPr>
          <w:p w14:paraId="72432C37" w14:textId="77777777" w:rsidR="00BA2EB6" w:rsidRDefault="00BA2EB6" w:rsidP="00BA2EB6">
            <w:pPr>
              <w:jc w:val="left"/>
              <w:rPr>
                <w:bCs w:val="0"/>
                <w:color w:val="000000"/>
                <w:sz w:val="16"/>
                <w:szCs w:val="16"/>
              </w:rPr>
            </w:pPr>
            <w:r>
              <w:rPr>
                <w:bCs w:val="0"/>
                <w:color w:val="000000"/>
                <w:sz w:val="16"/>
                <w:szCs w:val="16"/>
              </w:rPr>
              <w:t>10</w:t>
            </w:r>
          </w:p>
        </w:tc>
        <w:tc>
          <w:tcPr>
            <w:tcW w:w="580" w:type="pct"/>
            <w:shd w:val="clear" w:color="auto" w:fill="auto"/>
          </w:tcPr>
          <w:p w14:paraId="72432C38" w14:textId="77777777" w:rsidR="00BA2EB6" w:rsidRDefault="00BA2EB6" w:rsidP="00BA2EB6">
            <w:pPr>
              <w:jc w:val="left"/>
              <w:rPr>
                <w:bCs w:val="0"/>
                <w:color w:val="000000"/>
                <w:sz w:val="16"/>
                <w:szCs w:val="16"/>
              </w:rPr>
            </w:pPr>
          </w:p>
        </w:tc>
        <w:tc>
          <w:tcPr>
            <w:tcW w:w="491" w:type="pct"/>
            <w:shd w:val="clear" w:color="auto" w:fill="auto"/>
            <w:vAlign w:val="bottom"/>
          </w:tcPr>
          <w:p w14:paraId="72432C39" w14:textId="77777777" w:rsidR="00BA2EB6" w:rsidRDefault="00BA2EB6" w:rsidP="00BA2EB6">
            <w:pPr>
              <w:jc w:val="left"/>
              <w:rPr>
                <w:bCs w:val="0"/>
                <w:color w:val="000000"/>
                <w:sz w:val="16"/>
                <w:szCs w:val="16"/>
              </w:rPr>
            </w:pPr>
          </w:p>
        </w:tc>
        <w:tc>
          <w:tcPr>
            <w:tcW w:w="446" w:type="pct"/>
            <w:shd w:val="clear" w:color="auto" w:fill="auto"/>
            <w:vAlign w:val="bottom"/>
          </w:tcPr>
          <w:p w14:paraId="72432C3A" w14:textId="77777777" w:rsidR="00BA2EB6" w:rsidRPr="00853CB2" w:rsidRDefault="00BA2EB6" w:rsidP="00BA2EB6">
            <w:pPr>
              <w:jc w:val="left"/>
              <w:rPr>
                <w:bCs w:val="0"/>
                <w:color w:val="000000"/>
                <w:sz w:val="16"/>
                <w:szCs w:val="16"/>
              </w:rPr>
            </w:pPr>
          </w:p>
        </w:tc>
        <w:tc>
          <w:tcPr>
            <w:tcW w:w="494" w:type="pct"/>
            <w:shd w:val="clear" w:color="auto" w:fill="auto"/>
            <w:vAlign w:val="bottom"/>
          </w:tcPr>
          <w:p w14:paraId="72432C3B" w14:textId="77777777" w:rsidR="00BA2EB6" w:rsidRDefault="00BA2EB6" w:rsidP="00BA2EB6">
            <w:pPr>
              <w:jc w:val="left"/>
              <w:rPr>
                <w:bCs w:val="0"/>
                <w:color w:val="000000"/>
                <w:sz w:val="16"/>
                <w:szCs w:val="16"/>
              </w:rPr>
            </w:pPr>
            <w:r>
              <w:rPr>
                <w:bCs w:val="0"/>
                <w:color w:val="000000"/>
                <w:sz w:val="16"/>
                <w:szCs w:val="16"/>
              </w:rPr>
              <w:t>1A</w:t>
            </w:r>
          </w:p>
        </w:tc>
        <w:tc>
          <w:tcPr>
            <w:tcW w:w="667" w:type="pct"/>
            <w:shd w:val="clear" w:color="auto" w:fill="auto"/>
            <w:vAlign w:val="bottom"/>
          </w:tcPr>
          <w:p w14:paraId="72432C3C" w14:textId="77777777" w:rsidR="00BA2EB6" w:rsidRDefault="00BA2EB6" w:rsidP="00BA2EB6">
            <w:pPr>
              <w:jc w:val="left"/>
              <w:rPr>
                <w:bCs w:val="0"/>
                <w:color w:val="000000"/>
                <w:sz w:val="16"/>
                <w:szCs w:val="16"/>
              </w:rPr>
            </w:pPr>
          </w:p>
        </w:tc>
      </w:tr>
      <w:tr w:rsidR="00BA2EB6" w:rsidRPr="00853CB2" w14:paraId="72432C47" w14:textId="77777777" w:rsidTr="00A57F91">
        <w:trPr>
          <w:trHeight w:val="242"/>
        </w:trPr>
        <w:tc>
          <w:tcPr>
            <w:tcW w:w="625" w:type="pct"/>
          </w:tcPr>
          <w:p w14:paraId="72432C3E" w14:textId="77777777" w:rsidR="00BA2EB6" w:rsidRDefault="00BA2EB6" w:rsidP="00BA2EB6"/>
        </w:tc>
        <w:tc>
          <w:tcPr>
            <w:tcW w:w="804" w:type="pct"/>
            <w:shd w:val="clear" w:color="auto" w:fill="auto"/>
            <w:noWrap/>
            <w:vAlign w:val="bottom"/>
          </w:tcPr>
          <w:p w14:paraId="72432C3F" w14:textId="77777777" w:rsidR="00BA2EB6" w:rsidRPr="00853CB2" w:rsidRDefault="00BA2EB6" w:rsidP="00BA2EB6">
            <w:pPr>
              <w:jc w:val="left"/>
              <w:rPr>
                <w:bCs w:val="0"/>
                <w:color w:val="000000"/>
                <w:sz w:val="16"/>
                <w:szCs w:val="16"/>
              </w:rPr>
            </w:pPr>
            <w:r>
              <w:rPr>
                <w:bCs w:val="0"/>
                <w:color w:val="000000"/>
                <w:sz w:val="16"/>
                <w:szCs w:val="16"/>
              </w:rPr>
              <w:t>SearchResults</w:t>
            </w:r>
            <w:r w:rsidRPr="00853CB2">
              <w:rPr>
                <w:bCs w:val="0"/>
                <w:color w:val="000000"/>
                <w:sz w:val="16"/>
                <w:szCs w:val="16"/>
              </w:rPr>
              <w:t>Threshold</w:t>
            </w:r>
          </w:p>
        </w:tc>
        <w:tc>
          <w:tcPr>
            <w:tcW w:w="447" w:type="pct"/>
            <w:shd w:val="clear" w:color="auto" w:fill="auto"/>
            <w:noWrap/>
          </w:tcPr>
          <w:p w14:paraId="72432C40" w14:textId="77777777" w:rsidR="00BA2EB6" w:rsidRPr="00853CB2" w:rsidRDefault="00BA2EB6" w:rsidP="00BA2EB6">
            <w:pPr>
              <w:jc w:val="left"/>
              <w:rPr>
                <w:bCs w:val="0"/>
                <w:color w:val="000000"/>
                <w:sz w:val="16"/>
                <w:szCs w:val="16"/>
              </w:rPr>
            </w:pPr>
            <w:r w:rsidRPr="00853CB2">
              <w:rPr>
                <w:bCs w:val="0"/>
                <w:color w:val="000000"/>
                <w:sz w:val="16"/>
                <w:szCs w:val="16"/>
              </w:rPr>
              <w:t>Integer</w:t>
            </w:r>
          </w:p>
        </w:tc>
        <w:tc>
          <w:tcPr>
            <w:tcW w:w="446" w:type="pct"/>
            <w:shd w:val="clear" w:color="auto" w:fill="auto"/>
            <w:noWrap/>
          </w:tcPr>
          <w:p w14:paraId="72432C41" w14:textId="77777777" w:rsidR="00BA2EB6" w:rsidRPr="00853CB2" w:rsidRDefault="00BA2EB6" w:rsidP="00BA2EB6">
            <w:pPr>
              <w:jc w:val="left"/>
              <w:rPr>
                <w:bCs w:val="0"/>
                <w:color w:val="000000"/>
                <w:sz w:val="16"/>
                <w:szCs w:val="16"/>
              </w:rPr>
            </w:pPr>
          </w:p>
        </w:tc>
        <w:tc>
          <w:tcPr>
            <w:tcW w:w="580" w:type="pct"/>
            <w:shd w:val="clear" w:color="auto" w:fill="auto"/>
          </w:tcPr>
          <w:p w14:paraId="72432C42" w14:textId="77777777" w:rsidR="00BA2EB6" w:rsidRDefault="00BA2EB6" w:rsidP="00BA2EB6">
            <w:pPr>
              <w:jc w:val="left"/>
            </w:pPr>
          </w:p>
        </w:tc>
        <w:tc>
          <w:tcPr>
            <w:tcW w:w="491" w:type="pct"/>
            <w:shd w:val="clear" w:color="auto" w:fill="auto"/>
            <w:vAlign w:val="bottom"/>
          </w:tcPr>
          <w:p w14:paraId="72432C43" w14:textId="77777777" w:rsidR="00BA2EB6" w:rsidRPr="00853CB2" w:rsidRDefault="00BA2EB6" w:rsidP="00BA2EB6">
            <w:pPr>
              <w:jc w:val="left"/>
              <w:rPr>
                <w:bCs w:val="0"/>
                <w:color w:val="000000"/>
                <w:sz w:val="16"/>
                <w:szCs w:val="16"/>
              </w:rPr>
            </w:pPr>
          </w:p>
        </w:tc>
        <w:tc>
          <w:tcPr>
            <w:tcW w:w="446" w:type="pct"/>
            <w:shd w:val="clear" w:color="auto" w:fill="auto"/>
            <w:vAlign w:val="bottom"/>
          </w:tcPr>
          <w:p w14:paraId="72432C44" w14:textId="77777777" w:rsidR="00BA2EB6" w:rsidRPr="00853CB2" w:rsidRDefault="00BA2EB6" w:rsidP="00BA2EB6">
            <w:pPr>
              <w:jc w:val="left"/>
              <w:rPr>
                <w:bCs w:val="0"/>
                <w:color w:val="000000"/>
                <w:sz w:val="16"/>
                <w:szCs w:val="16"/>
              </w:rPr>
            </w:pPr>
            <w:r>
              <w:rPr>
                <w:bCs w:val="0"/>
                <w:color w:val="000000"/>
                <w:sz w:val="16"/>
                <w:szCs w:val="16"/>
              </w:rPr>
              <w:t>20</w:t>
            </w:r>
          </w:p>
        </w:tc>
        <w:tc>
          <w:tcPr>
            <w:tcW w:w="494" w:type="pct"/>
            <w:shd w:val="clear" w:color="auto" w:fill="auto"/>
            <w:vAlign w:val="bottom"/>
          </w:tcPr>
          <w:p w14:paraId="72432C45" w14:textId="77777777" w:rsidR="00BA2EB6" w:rsidRPr="00853CB2" w:rsidRDefault="00BA2EB6" w:rsidP="00BA2EB6">
            <w:pPr>
              <w:jc w:val="left"/>
              <w:rPr>
                <w:bCs w:val="0"/>
                <w:color w:val="000000"/>
                <w:sz w:val="16"/>
                <w:szCs w:val="16"/>
              </w:rPr>
            </w:pPr>
            <w:r>
              <w:rPr>
                <w:bCs w:val="0"/>
                <w:color w:val="000000"/>
                <w:sz w:val="16"/>
                <w:szCs w:val="16"/>
              </w:rPr>
              <w:t>20</w:t>
            </w:r>
          </w:p>
        </w:tc>
        <w:tc>
          <w:tcPr>
            <w:tcW w:w="667" w:type="pct"/>
            <w:shd w:val="clear" w:color="auto" w:fill="auto"/>
            <w:vAlign w:val="bottom"/>
          </w:tcPr>
          <w:p w14:paraId="72432C46" w14:textId="77777777" w:rsidR="00BA2EB6" w:rsidRPr="00853CB2" w:rsidRDefault="00BA2EB6" w:rsidP="00BA2EB6">
            <w:pPr>
              <w:jc w:val="left"/>
              <w:rPr>
                <w:bCs w:val="0"/>
                <w:color w:val="000000"/>
                <w:sz w:val="16"/>
                <w:szCs w:val="16"/>
              </w:rPr>
            </w:pPr>
          </w:p>
        </w:tc>
      </w:tr>
    </w:tbl>
    <w:p w14:paraId="72432C48" w14:textId="77777777" w:rsidR="00F04598" w:rsidRDefault="00F04598" w:rsidP="00F410B7">
      <w:pPr>
        <w:tabs>
          <w:tab w:val="left" w:pos="1236"/>
        </w:tabs>
        <w:jc w:val="left"/>
        <w:rPr>
          <w:i/>
          <w:iCs/>
          <w:sz w:val="20"/>
        </w:rPr>
      </w:pPr>
    </w:p>
    <w:p w14:paraId="72432C49" w14:textId="77777777" w:rsidR="00DF2EA2" w:rsidRDefault="00DF2EA2" w:rsidP="00F410B7">
      <w:pPr>
        <w:tabs>
          <w:tab w:val="left" w:pos="1236"/>
        </w:tabs>
        <w:jc w:val="left"/>
        <w:rPr>
          <w:i/>
          <w:iCs/>
          <w:sz w:val="20"/>
        </w:rPr>
      </w:pPr>
    </w:p>
    <w:p w14:paraId="72432C4A" w14:textId="77777777" w:rsidR="00FD2B89" w:rsidRDefault="00FD2B89" w:rsidP="00F410B7">
      <w:pPr>
        <w:tabs>
          <w:tab w:val="left" w:pos="1236"/>
        </w:tabs>
        <w:jc w:val="left"/>
        <w:rPr>
          <w:i/>
          <w:iCs/>
          <w:sz w:val="20"/>
        </w:rPr>
      </w:pPr>
    </w:p>
    <w:p w14:paraId="72432C4B" w14:textId="77777777" w:rsidR="00FD2B89" w:rsidRDefault="00FD2B89" w:rsidP="00F410B7">
      <w:pPr>
        <w:tabs>
          <w:tab w:val="left" w:pos="1236"/>
        </w:tabs>
        <w:jc w:val="left"/>
        <w:rPr>
          <w:i/>
          <w:iCs/>
          <w:sz w:val="20"/>
        </w:rPr>
      </w:pPr>
    </w:p>
    <w:p w14:paraId="72432C4C" w14:textId="77777777" w:rsidR="00FD2B89" w:rsidRDefault="00FD2B89" w:rsidP="00F410B7">
      <w:pPr>
        <w:tabs>
          <w:tab w:val="left" w:pos="1236"/>
        </w:tabs>
        <w:jc w:val="left"/>
        <w:rPr>
          <w:i/>
          <w:iCs/>
          <w:sz w:val="20"/>
        </w:rPr>
      </w:pPr>
    </w:p>
    <w:p w14:paraId="72432C4D" w14:textId="77777777" w:rsidR="00F04598" w:rsidRDefault="00F04598" w:rsidP="00F410B7">
      <w:pPr>
        <w:pStyle w:val="Heading2"/>
        <w:numPr>
          <w:ilvl w:val="2"/>
          <w:numId w:val="2"/>
        </w:numPr>
        <w:jc w:val="left"/>
      </w:pPr>
      <w:bookmarkStart w:id="46" w:name="_Toc431813552"/>
      <w:r>
        <w:lastRenderedPageBreak/>
        <w:t>Service</w:t>
      </w:r>
      <w:r w:rsidRPr="00513C50">
        <w:t xml:space="preserve"> </w:t>
      </w:r>
      <w:r>
        <w:t xml:space="preserve">Response </w:t>
      </w:r>
      <w:r w:rsidRPr="00513C50">
        <w:t>Attribute Definitions</w:t>
      </w:r>
      <w:bookmarkEnd w:id="46"/>
    </w:p>
    <w:p w14:paraId="72432C4E" w14:textId="77777777" w:rsidR="00F04598" w:rsidRDefault="00F04598" w:rsidP="00F410B7">
      <w:pPr>
        <w:tabs>
          <w:tab w:val="left" w:pos="1236"/>
        </w:tabs>
        <w:jc w:val="left"/>
        <w:rPr>
          <w:i/>
          <w:iCs/>
          <w:sz w:val="20"/>
        </w:rPr>
      </w:pPr>
    </w:p>
    <w:p w14:paraId="72432C4F" w14:textId="77777777" w:rsidR="00F04598" w:rsidRDefault="00F04598" w:rsidP="00F410B7">
      <w:pPr>
        <w:tabs>
          <w:tab w:val="left" w:pos="1236"/>
        </w:tabs>
        <w:jc w:val="left"/>
        <w:rPr>
          <w:i/>
          <w:iCs/>
          <w:sz w:val="20"/>
        </w:rPr>
      </w:pPr>
    </w:p>
    <w:tbl>
      <w:tblPr>
        <w:tblW w:w="5840" w:type="pct"/>
        <w:tblInd w:w="-6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7"/>
        <w:gridCol w:w="1599"/>
        <w:gridCol w:w="1018"/>
        <w:gridCol w:w="581"/>
        <w:gridCol w:w="1140"/>
        <w:gridCol w:w="1014"/>
        <w:gridCol w:w="836"/>
        <w:gridCol w:w="1107"/>
        <w:gridCol w:w="1382"/>
      </w:tblGrid>
      <w:tr w:rsidR="00F04598" w:rsidRPr="00853CB2" w14:paraId="72432C59" w14:textId="77777777" w:rsidTr="00503EF2">
        <w:trPr>
          <w:trHeight w:val="315"/>
        </w:trPr>
        <w:tc>
          <w:tcPr>
            <w:tcW w:w="806" w:type="pct"/>
            <w:shd w:val="clear" w:color="auto" w:fill="FFC000"/>
          </w:tcPr>
          <w:p w14:paraId="72432C50" w14:textId="77777777" w:rsidR="00F04598" w:rsidRPr="00853CB2" w:rsidRDefault="00F04598" w:rsidP="00F410B7">
            <w:pPr>
              <w:jc w:val="left"/>
              <w:rPr>
                <w:b/>
                <w:color w:val="000000"/>
                <w:sz w:val="16"/>
                <w:szCs w:val="16"/>
              </w:rPr>
            </w:pPr>
            <w:r w:rsidRPr="00853CB2">
              <w:rPr>
                <w:b/>
                <w:color w:val="000000"/>
                <w:sz w:val="16"/>
                <w:szCs w:val="16"/>
              </w:rPr>
              <w:t>GroupName</w:t>
            </w:r>
          </w:p>
        </w:tc>
        <w:tc>
          <w:tcPr>
            <w:tcW w:w="773" w:type="pct"/>
            <w:shd w:val="clear" w:color="auto" w:fill="FFC000"/>
            <w:hideMark/>
          </w:tcPr>
          <w:p w14:paraId="72432C51" w14:textId="77777777" w:rsidR="00F04598" w:rsidRPr="00853CB2" w:rsidRDefault="00F04598" w:rsidP="00F410B7">
            <w:pPr>
              <w:jc w:val="left"/>
              <w:rPr>
                <w:b/>
                <w:color w:val="000000"/>
                <w:sz w:val="16"/>
                <w:szCs w:val="16"/>
              </w:rPr>
            </w:pPr>
            <w:r w:rsidRPr="00853CB2">
              <w:rPr>
                <w:b/>
                <w:color w:val="000000"/>
                <w:sz w:val="16"/>
                <w:szCs w:val="16"/>
              </w:rPr>
              <w:t>Parameters</w:t>
            </w:r>
          </w:p>
        </w:tc>
        <w:tc>
          <w:tcPr>
            <w:tcW w:w="492" w:type="pct"/>
            <w:shd w:val="clear" w:color="auto" w:fill="FFC000"/>
            <w:hideMark/>
          </w:tcPr>
          <w:p w14:paraId="72432C52" w14:textId="77777777" w:rsidR="00F04598" w:rsidRPr="00853CB2" w:rsidRDefault="00F04598" w:rsidP="00F410B7">
            <w:pPr>
              <w:jc w:val="left"/>
              <w:rPr>
                <w:b/>
                <w:color w:val="000000"/>
                <w:sz w:val="16"/>
                <w:szCs w:val="16"/>
              </w:rPr>
            </w:pPr>
            <w:r w:rsidRPr="00853CB2">
              <w:rPr>
                <w:b/>
                <w:color w:val="000000"/>
                <w:sz w:val="16"/>
                <w:szCs w:val="16"/>
              </w:rPr>
              <w:t>Datatype</w:t>
            </w:r>
          </w:p>
        </w:tc>
        <w:tc>
          <w:tcPr>
            <w:tcW w:w="281" w:type="pct"/>
            <w:shd w:val="clear" w:color="auto" w:fill="FFC000"/>
            <w:noWrap/>
            <w:hideMark/>
          </w:tcPr>
          <w:p w14:paraId="72432C53" w14:textId="77777777" w:rsidR="00F04598" w:rsidRPr="00853CB2" w:rsidRDefault="00F04598" w:rsidP="00F410B7">
            <w:pPr>
              <w:jc w:val="left"/>
              <w:rPr>
                <w:b/>
                <w:color w:val="000000"/>
                <w:sz w:val="16"/>
                <w:szCs w:val="16"/>
              </w:rPr>
            </w:pPr>
            <w:r w:rsidRPr="00853CB2">
              <w:rPr>
                <w:b/>
                <w:color w:val="000000"/>
                <w:sz w:val="16"/>
                <w:szCs w:val="16"/>
              </w:rPr>
              <w:t>Length</w:t>
            </w:r>
          </w:p>
        </w:tc>
        <w:tc>
          <w:tcPr>
            <w:tcW w:w="551" w:type="pct"/>
            <w:shd w:val="clear" w:color="auto" w:fill="FFC000"/>
            <w:hideMark/>
          </w:tcPr>
          <w:p w14:paraId="72432C54" w14:textId="77777777" w:rsidR="00F04598" w:rsidRPr="00853CB2" w:rsidRDefault="00F04598" w:rsidP="00F410B7">
            <w:pPr>
              <w:jc w:val="left"/>
              <w:rPr>
                <w:b/>
                <w:color w:val="000000"/>
                <w:sz w:val="16"/>
                <w:szCs w:val="16"/>
              </w:rPr>
            </w:pPr>
            <w:r w:rsidRPr="00853CB2">
              <w:rPr>
                <w:b/>
                <w:color w:val="000000"/>
                <w:sz w:val="16"/>
                <w:szCs w:val="16"/>
              </w:rPr>
              <w:t>Mandatory</w:t>
            </w:r>
          </w:p>
        </w:tc>
        <w:tc>
          <w:tcPr>
            <w:tcW w:w="490" w:type="pct"/>
            <w:shd w:val="clear" w:color="auto" w:fill="FFC000"/>
            <w:hideMark/>
          </w:tcPr>
          <w:p w14:paraId="72432C55" w14:textId="77777777" w:rsidR="00F04598" w:rsidRPr="00853CB2" w:rsidRDefault="00F95DBE" w:rsidP="00F410B7">
            <w:pPr>
              <w:jc w:val="left"/>
              <w:rPr>
                <w:b/>
                <w:color w:val="000000"/>
                <w:sz w:val="16"/>
                <w:szCs w:val="16"/>
              </w:rPr>
            </w:pPr>
            <w:r>
              <w:rPr>
                <w:b/>
                <w:color w:val="000000"/>
                <w:sz w:val="16"/>
                <w:szCs w:val="16"/>
              </w:rPr>
              <w:t>Capscan Output Fields</w:t>
            </w:r>
          </w:p>
        </w:tc>
        <w:tc>
          <w:tcPr>
            <w:tcW w:w="404" w:type="pct"/>
            <w:shd w:val="clear" w:color="auto" w:fill="FFC000"/>
            <w:hideMark/>
          </w:tcPr>
          <w:p w14:paraId="72432C56" w14:textId="77777777" w:rsidR="00F04598" w:rsidRPr="00853CB2" w:rsidRDefault="00F04598" w:rsidP="00F410B7">
            <w:pPr>
              <w:jc w:val="left"/>
              <w:rPr>
                <w:b/>
                <w:color w:val="000000"/>
                <w:sz w:val="16"/>
                <w:szCs w:val="16"/>
              </w:rPr>
            </w:pPr>
            <w:r w:rsidRPr="00853CB2">
              <w:rPr>
                <w:b/>
                <w:color w:val="000000"/>
                <w:sz w:val="16"/>
                <w:szCs w:val="16"/>
              </w:rPr>
              <w:t>Default</w:t>
            </w:r>
          </w:p>
        </w:tc>
        <w:tc>
          <w:tcPr>
            <w:tcW w:w="535" w:type="pct"/>
            <w:shd w:val="clear" w:color="auto" w:fill="FFC000"/>
            <w:hideMark/>
          </w:tcPr>
          <w:p w14:paraId="72432C57" w14:textId="77777777" w:rsidR="00F04598" w:rsidRPr="00853CB2" w:rsidRDefault="00F04598" w:rsidP="00F410B7">
            <w:pPr>
              <w:jc w:val="left"/>
              <w:rPr>
                <w:b/>
                <w:color w:val="000000"/>
                <w:sz w:val="16"/>
                <w:szCs w:val="16"/>
              </w:rPr>
            </w:pPr>
            <w:r w:rsidRPr="00853CB2">
              <w:rPr>
                <w:b/>
                <w:color w:val="000000"/>
                <w:sz w:val="16"/>
                <w:szCs w:val="16"/>
              </w:rPr>
              <w:t>Example</w:t>
            </w:r>
          </w:p>
        </w:tc>
        <w:tc>
          <w:tcPr>
            <w:tcW w:w="668" w:type="pct"/>
            <w:shd w:val="clear" w:color="auto" w:fill="FFC000"/>
            <w:hideMark/>
          </w:tcPr>
          <w:p w14:paraId="72432C58" w14:textId="77777777" w:rsidR="00F04598" w:rsidRPr="00853CB2" w:rsidRDefault="00F04598" w:rsidP="00F410B7">
            <w:pPr>
              <w:jc w:val="left"/>
              <w:rPr>
                <w:b/>
                <w:color w:val="000000"/>
                <w:sz w:val="16"/>
                <w:szCs w:val="16"/>
              </w:rPr>
            </w:pPr>
            <w:r w:rsidRPr="00853CB2">
              <w:rPr>
                <w:b/>
                <w:color w:val="000000"/>
                <w:sz w:val="16"/>
                <w:szCs w:val="16"/>
              </w:rPr>
              <w:t>Description</w:t>
            </w:r>
          </w:p>
        </w:tc>
      </w:tr>
      <w:tr w:rsidR="009129F1" w:rsidRPr="00853CB2" w14:paraId="72432C64" w14:textId="77777777" w:rsidTr="00503EF2">
        <w:trPr>
          <w:trHeight w:val="260"/>
        </w:trPr>
        <w:tc>
          <w:tcPr>
            <w:tcW w:w="806" w:type="pct"/>
          </w:tcPr>
          <w:p w14:paraId="72432C5A" w14:textId="77777777" w:rsidR="009129F1" w:rsidRPr="00853CB2" w:rsidRDefault="00EB7CCC" w:rsidP="009129F1">
            <w:pPr>
              <w:jc w:val="left"/>
              <w:rPr>
                <w:bCs w:val="0"/>
                <w:color w:val="000000"/>
                <w:sz w:val="16"/>
                <w:szCs w:val="16"/>
              </w:rPr>
            </w:pPr>
            <w:r>
              <w:rPr>
                <w:bCs w:val="0"/>
                <w:color w:val="000000"/>
                <w:sz w:val="16"/>
                <w:szCs w:val="16"/>
              </w:rPr>
              <w:t>Address</w:t>
            </w:r>
          </w:p>
        </w:tc>
        <w:tc>
          <w:tcPr>
            <w:tcW w:w="773" w:type="pct"/>
            <w:shd w:val="clear" w:color="auto" w:fill="auto"/>
            <w:noWrap/>
            <w:vAlign w:val="bottom"/>
          </w:tcPr>
          <w:p w14:paraId="72432C5B" w14:textId="77777777" w:rsidR="009129F1" w:rsidRPr="009129F1" w:rsidRDefault="009129F1" w:rsidP="009129F1">
            <w:pPr>
              <w:jc w:val="left"/>
              <w:rPr>
                <w:bCs w:val="0"/>
                <w:color w:val="000000"/>
                <w:sz w:val="16"/>
                <w:szCs w:val="16"/>
              </w:rPr>
            </w:pPr>
            <w:r w:rsidRPr="009129F1">
              <w:rPr>
                <w:bCs w:val="0"/>
                <w:color w:val="000000"/>
                <w:sz w:val="16"/>
                <w:szCs w:val="16"/>
              </w:rPr>
              <w:t>PostalOrganisation</w:t>
            </w:r>
          </w:p>
          <w:p w14:paraId="72432C5C" w14:textId="77777777" w:rsidR="009129F1" w:rsidRPr="00853CB2" w:rsidRDefault="009129F1" w:rsidP="009129F1">
            <w:pPr>
              <w:jc w:val="left"/>
              <w:rPr>
                <w:bCs w:val="0"/>
                <w:color w:val="000000"/>
                <w:sz w:val="16"/>
                <w:szCs w:val="16"/>
              </w:rPr>
            </w:pPr>
          </w:p>
        </w:tc>
        <w:tc>
          <w:tcPr>
            <w:tcW w:w="492" w:type="pct"/>
            <w:shd w:val="clear" w:color="auto" w:fill="auto"/>
            <w:noWrap/>
          </w:tcPr>
          <w:p w14:paraId="72432C5D" w14:textId="77777777" w:rsidR="009129F1" w:rsidRPr="00853CB2" w:rsidRDefault="009129F1" w:rsidP="009129F1">
            <w:pPr>
              <w:jc w:val="left"/>
              <w:rPr>
                <w:bCs w:val="0"/>
                <w:color w:val="000000"/>
                <w:sz w:val="16"/>
                <w:szCs w:val="16"/>
              </w:rPr>
            </w:pPr>
            <w:r w:rsidRPr="00853CB2">
              <w:rPr>
                <w:bCs w:val="0"/>
                <w:color w:val="000000"/>
                <w:sz w:val="16"/>
                <w:szCs w:val="16"/>
              </w:rPr>
              <w:t>Text</w:t>
            </w:r>
          </w:p>
        </w:tc>
        <w:tc>
          <w:tcPr>
            <w:tcW w:w="281" w:type="pct"/>
            <w:shd w:val="clear" w:color="auto" w:fill="auto"/>
            <w:noWrap/>
            <w:vAlign w:val="bottom"/>
          </w:tcPr>
          <w:p w14:paraId="72432C5E" w14:textId="77777777" w:rsidR="009129F1" w:rsidRPr="00853CB2" w:rsidRDefault="009129F1" w:rsidP="009129F1">
            <w:pPr>
              <w:jc w:val="left"/>
              <w:rPr>
                <w:bCs w:val="0"/>
                <w:color w:val="000000"/>
                <w:sz w:val="16"/>
                <w:szCs w:val="16"/>
              </w:rPr>
            </w:pPr>
          </w:p>
        </w:tc>
        <w:tc>
          <w:tcPr>
            <w:tcW w:w="551" w:type="pct"/>
            <w:shd w:val="clear" w:color="auto" w:fill="auto"/>
            <w:vAlign w:val="bottom"/>
          </w:tcPr>
          <w:p w14:paraId="72432C5F" w14:textId="77777777" w:rsidR="009129F1" w:rsidRPr="00853CB2" w:rsidRDefault="009129F1" w:rsidP="009129F1">
            <w:pPr>
              <w:jc w:val="left"/>
              <w:rPr>
                <w:bCs w:val="0"/>
                <w:color w:val="000000"/>
                <w:sz w:val="16"/>
                <w:szCs w:val="16"/>
              </w:rPr>
            </w:pPr>
          </w:p>
        </w:tc>
        <w:tc>
          <w:tcPr>
            <w:tcW w:w="490" w:type="pct"/>
            <w:shd w:val="clear" w:color="auto" w:fill="auto"/>
            <w:vAlign w:val="bottom"/>
          </w:tcPr>
          <w:p w14:paraId="72432C60" w14:textId="77777777" w:rsidR="009129F1" w:rsidRPr="00853CB2" w:rsidRDefault="009129F1" w:rsidP="009129F1">
            <w:pPr>
              <w:jc w:val="left"/>
              <w:rPr>
                <w:bCs w:val="0"/>
                <w:color w:val="000000"/>
                <w:sz w:val="16"/>
                <w:szCs w:val="16"/>
              </w:rPr>
            </w:pPr>
            <w:r>
              <w:rPr>
                <w:bCs w:val="0"/>
                <w:color w:val="000000"/>
                <w:sz w:val="16"/>
                <w:szCs w:val="16"/>
              </w:rPr>
              <w:t>Y</w:t>
            </w:r>
          </w:p>
        </w:tc>
        <w:tc>
          <w:tcPr>
            <w:tcW w:w="404" w:type="pct"/>
            <w:shd w:val="clear" w:color="auto" w:fill="auto"/>
            <w:vAlign w:val="bottom"/>
          </w:tcPr>
          <w:p w14:paraId="72432C61" w14:textId="77777777" w:rsidR="009129F1" w:rsidRPr="00853CB2" w:rsidRDefault="009129F1" w:rsidP="009129F1">
            <w:pPr>
              <w:jc w:val="left"/>
              <w:rPr>
                <w:bCs w:val="0"/>
                <w:color w:val="000000"/>
                <w:sz w:val="16"/>
                <w:szCs w:val="16"/>
              </w:rPr>
            </w:pPr>
          </w:p>
        </w:tc>
        <w:tc>
          <w:tcPr>
            <w:tcW w:w="535" w:type="pct"/>
            <w:shd w:val="clear" w:color="auto" w:fill="auto"/>
            <w:vAlign w:val="bottom"/>
          </w:tcPr>
          <w:p w14:paraId="72432C62" w14:textId="77777777" w:rsidR="009129F1" w:rsidRPr="00853CB2" w:rsidRDefault="009129F1" w:rsidP="009129F1">
            <w:pPr>
              <w:jc w:val="left"/>
              <w:rPr>
                <w:bCs w:val="0"/>
                <w:color w:val="000000"/>
                <w:sz w:val="16"/>
                <w:szCs w:val="16"/>
              </w:rPr>
            </w:pPr>
          </w:p>
        </w:tc>
        <w:tc>
          <w:tcPr>
            <w:tcW w:w="668" w:type="pct"/>
            <w:shd w:val="clear" w:color="auto" w:fill="auto"/>
            <w:vAlign w:val="bottom"/>
          </w:tcPr>
          <w:p w14:paraId="72432C63" w14:textId="77777777" w:rsidR="009129F1" w:rsidRPr="00853CB2" w:rsidRDefault="009129F1" w:rsidP="009129F1">
            <w:pPr>
              <w:jc w:val="left"/>
              <w:rPr>
                <w:bCs w:val="0"/>
                <w:color w:val="000000"/>
                <w:sz w:val="16"/>
                <w:szCs w:val="16"/>
              </w:rPr>
            </w:pPr>
          </w:p>
        </w:tc>
      </w:tr>
      <w:tr w:rsidR="00EB7CCC" w:rsidRPr="00853CB2" w14:paraId="72432C6F" w14:textId="77777777" w:rsidTr="00503EF2">
        <w:trPr>
          <w:trHeight w:val="260"/>
        </w:trPr>
        <w:tc>
          <w:tcPr>
            <w:tcW w:w="806" w:type="pct"/>
          </w:tcPr>
          <w:p w14:paraId="72432C65" w14:textId="77777777" w:rsidR="00EB7CCC" w:rsidRPr="00853CB2" w:rsidRDefault="00EB7CCC" w:rsidP="00EB7CCC">
            <w:pPr>
              <w:jc w:val="left"/>
              <w:rPr>
                <w:sz w:val="16"/>
                <w:szCs w:val="16"/>
              </w:rPr>
            </w:pPr>
            <w:r w:rsidRPr="0086147F">
              <w:rPr>
                <w:bCs w:val="0"/>
                <w:color w:val="000000"/>
                <w:sz w:val="16"/>
                <w:szCs w:val="16"/>
              </w:rPr>
              <w:t>Address</w:t>
            </w:r>
          </w:p>
        </w:tc>
        <w:tc>
          <w:tcPr>
            <w:tcW w:w="773" w:type="pct"/>
            <w:shd w:val="clear" w:color="auto" w:fill="auto"/>
            <w:noWrap/>
            <w:vAlign w:val="bottom"/>
          </w:tcPr>
          <w:p w14:paraId="72432C66" w14:textId="77777777" w:rsidR="00EB7CCC" w:rsidRPr="009129F1" w:rsidRDefault="00EB7CCC" w:rsidP="00EB7CCC">
            <w:pPr>
              <w:jc w:val="left"/>
              <w:rPr>
                <w:bCs w:val="0"/>
                <w:color w:val="000000"/>
                <w:sz w:val="16"/>
                <w:szCs w:val="16"/>
              </w:rPr>
            </w:pPr>
            <w:r w:rsidRPr="009129F1">
              <w:rPr>
                <w:bCs w:val="0"/>
                <w:color w:val="000000"/>
                <w:sz w:val="16"/>
                <w:szCs w:val="16"/>
              </w:rPr>
              <w:t>SubBuilding</w:t>
            </w:r>
          </w:p>
          <w:p w14:paraId="72432C67" w14:textId="77777777" w:rsidR="00EB7CCC" w:rsidRPr="00853CB2" w:rsidRDefault="00EB7CCC" w:rsidP="00EB7CCC">
            <w:pPr>
              <w:jc w:val="left"/>
              <w:rPr>
                <w:bCs w:val="0"/>
                <w:color w:val="000000"/>
                <w:sz w:val="16"/>
                <w:szCs w:val="16"/>
              </w:rPr>
            </w:pPr>
          </w:p>
        </w:tc>
        <w:tc>
          <w:tcPr>
            <w:tcW w:w="492" w:type="pct"/>
            <w:shd w:val="clear" w:color="auto" w:fill="auto"/>
            <w:noWrap/>
          </w:tcPr>
          <w:p w14:paraId="72432C68" w14:textId="77777777" w:rsidR="00EB7CCC" w:rsidRPr="00853CB2" w:rsidRDefault="00EB7CCC" w:rsidP="00EB7CCC">
            <w:pPr>
              <w:jc w:val="left"/>
              <w:rPr>
                <w:bCs w:val="0"/>
                <w:color w:val="000000"/>
                <w:sz w:val="16"/>
                <w:szCs w:val="16"/>
              </w:rPr>
            </w:pPr>
            <w:r w:rsidRPr="00853CB2">
              <w:rPr>
                <w:bCs w:val="0"/>
                <w:color w:val="000000"/>
                <w:sz w:val="16"/>
                <w:szCs w:val="16"/>
              </w:rPr>
              <w:t>Text</w:t>
            </w:r>
          </w:p>
        </w:tc>
        <w:tc>
          <w:tcPr>
            <w:tcW w:w="281" w:type="pct"/>
            <w:shd w:val="clear" w:color="auto" w:fill="auto"/>
            <w:noWrap/>
            <w:vAlign w:val="bottom"/>
          </w:tcPr>
          <w:p w14:paraId="72432C69" w14:textId="77777777" w:rsidR="00EB7CCC" w:rsidRPr="00853CB2" w:rsidRDefault="00EB7CCC" w:rsidP="00EB7CCC">
            <w:pPr>
              <w:jc w:val="left"/>
              <w:rPr>
                <w:bCs w:val="0"/>
                <w:color w:val="000000"/>
                <w:sz w:val="16"/>
                <w:szCs w:val="16"/>
              </w:rPr>
            </w:pPr>
            <w:r w:rsidRPr="00853CB2">
              <w:rPr>
                <w:bCs w:val="0"/>
                <w:color w:val="000000"/>
                <w:sz w:val="16"/>
                <w:szCs w:val="16"/>
              </w:rPr>
              <w:t> </w:t>
            </w:r>
          </w:p>
        </w:tc>
        <w:tc>
          <w:tcPr>
            <w:tcW w:w="551" w:type="pct"/>
            <w:shd w:val="clear" w:color="auto" w:fill="auto"/>
            <w:vAlign w:val="bottom"/>
          </w:tcPr>
          <w:p w14:paraId="72432C6A" w14:textId="77777777" w:rsidR="00EB7CCC" w:rsidRPr="00853CB2" w:rsidRDefault="00EB7CCC" w:rsidP="00EB7CCC">
            <w:pPr>
              <w:jc w:val="left"/>
              <w:rPr>
                <w:bCs w:val="0"/>
                <w:color w:val="000000"/>
                <w:sz w:val="16"/>
                <w:szCs w:val="16"/>
              </w:rPr>
            </w:pPr>
          </w:p>
        </w:tc>
        <w:tc>
          <w:tcPr>
            <w:tcW w:w="490" w:type="pct"/>
            <w:shd w:val="clear" w:color="auto" w:fill="auto"/>
          </w:tcPr>
          <w:p w14:paraId="72432C6B" w14:textId="77777777" w:rsidR="00EB7CCC" w:rsidRDefault="00EB7CCC" w:rsidP="00EB7CCC">
            <w:r w:rsidRPr="00261DEC">
              <w:rPr>
                <w:bCs w:val="0"/>
                <w:color w:val="000000"/>
                <w:sz w:val="16"/>
                <w:szCs w:val="16"/>
              </w:rPr>
              <w:t>Y</w:t>
            </w:r>
          </w:p>
        </w:tc>
        <w:tc>
          <w:tcPr>
            <w:tcW w:w="404" w:type="pct"/>
            <w:shd w:val="clear" w:color="auto" w:fill="auto"/>
            <w:vAlign w:val="bottom"/>
          </w:tcPr>
          <w:p w14:paraId="72432C6C" w14:textId="77777777" w:rsidR="00EB7CCC" w:rsidRPr="00853CB2" w:rsidRDefault="00EB7CCC" w:rsidP="00EB7CCC">
            <w:pPr>
              <w:jc w:val="left"/>
              <w:rPr>
                <w:bCs w:val="0"/>
                <w:color w:val="000000"/>
                <w:sz w:val="16"/>
                <w:szCs w:val="16"/>
              </w:rPr>
            </w:pPr>
          </w:p>
        </w:tc>
        <w:tc>
          <w:tcPr>
            <w:tcW w:w="535" w:type="pct"/>
            <w:shd w:val="clear" w:color="auto" w:fill="auto"/>
            <w:vAlign w:val="bottom"/>
          </w:tcPr>
          <w:p w14:paraId="72432C6D" w14:textId="77777777" w:rsidR="00EB7CCC" w:rsidRPr="00853CB2" w:rsidRDefault="00EB7CCC" w:rsidP="00EB7CCC">
            <w:pPr>
              <w:jc w:val="left"/>
              <w:rPr>
                <w:bCs w:val="0"/>
                <w:color w:val="000000"/>
                <w:sz w:val="16"/>
                <w:szCs w:val="16"/>
              </w:rPr>
            </w:pPr>
            <w:r w:rsidRPr="00853CB2">
              <w:rPr>
                <w:bCs w:val="0"/>
                <w:color w:val="000000"/>
                <w:sz w:val="16"/>
                <w:szCs w:val="16"/>
              </w:rPr>
              <w:t>FLAT 1</w:t>
            </w:r>
          </w:p>
        </w:tc>
        <w:tc>
          <w:tcPr>
            <w:tcW w:w="668" w:type="pct"/>
            <w:shd w:val="clear" w:color="auto" w:fill="auto"/>
            <w:vAlign w:val="bottom"/>
          </w:tcPr>
          <w:p w14:paraId="72432C6E" w14:textId="77777777" w:rsidR="00EB7CCC" w:rsidRPr="00853CB2" w:rsidRDefault="00EB7CCC" w:rsidP="00EB7CCC">
            <w:pPr>
              <w:jc w:val="left"/>
              <w:rPr>
                <w:bCs w:val="0"/>
                <w:color w:val="000000"/>
                <w:sz w:val="16"/>
                <w:szCs w:val="16"/>
              </w:rPr>
            </w:pPr>
            <w:r w:rsidRPr="00853CB2">
              <w:rPr>
                <w:bCs w:val="0"/>
                <w:color w:val="000000"/>
                <w:sz w:val="16"/>
                <w:szCs w:val="16"/>
              </w:rPr>
              <w:t> </w:t>
            </w:r>
          </w:p>
        </w:tc>
      </w:tr>
      <w:tr w:rsidR="00EB7CCC" w:rsidRPr="00853CB2" w14:paraId="72432C79" w14:textId="77777777" w:rsidTr="00503EF2">
        <w:trPr>
          <w:trHeight w:val="260"/>
        </w:trPr>
        <w:tc>
          <w:tcPr>
            <w:tcW w:w="806" w:type="pct"/>
          </w:tcPr>
          <w:p w14:paraId="72432C70" w14:textId="77777777" w:rsidR="00EB7CCC" w:rsidRPr="00853CB2" w:rsidRDefault="00EB7CCC" w:rsidP="00EB7CCC">
            <w:pPr>
              <w:jc w:val="left"/>
              <w:rPr>
                <w:sz w:val="16"/>
                <w:szCs w:val="16"/>
              </w:rPr>
            </w:pPr>
            <w:r w:rsidRPr="0086147F">
              <w:rPr>
                <w:bCs w:val="0"/>
                <w:color w:val="000000"/>
                <w:sz w:val="16"/>
                <w:szCs w:val="16"/>
              </w:rPr>
              <w:t>Address</w:t>
            </w:r>
          </w:p>
        </w:tc>
        <w:tc>
          <w:tcPr>
            <w:tcW w:w="773" w:type="pct"/>
            <w:shd w:val="clear" w:color="auto" w:fill="auto"/>
            <w:noWrap/>
            <w:vAlign w:val="bottom"/>
          </w:tcPr>
          <w:p w14:paraId="72432C71" w14:textId="77777777" w:rsidR="00EB7CCC" w:rsidRPr="00853CB2" w:rsidRDefault="00EB7CCC" w:rsidP="00EB7CCC">
            <w:pPr>
              <w:jc w:val="left"/>
              <w:rPr>
                <w:bCs w:val="0"/>
                <w:color w:val="000000"/>
                <w:sz w:val="16"/>
                <w:szCs w:val="16"/>
              </w:rPr>
            </w:pPr>
            <w:r w:rsidRPr="00853CB2">
              <w:rPr>
                <w:bCs w:val="0"/>
                <w:color w:val="000000"/>
                <w:sz w:val="16"/>
                <w:szCs w:val="16"/>
              </w:rPr>
              <w:t>BuildingNumber</w:t>
            </w:r>
          </w:p>
        </w:tc>
        <w:tc>
          <w:tcPr>
            <w:tcW w:w="492" w:type="pct"/>
            <w:shd w:val="clear" w:color="auto" w:fill="auto"/>
            <w:noWrap/>
          </w:tcPr>
          <w:p w14:paraId="72432C72" w14:textId="77777777" w:rsidR="00EB7CCC" w:rsidRPr="00853CB2" w:rsidRDefault="00EB7CCC" w:rsidP="00EB7CCC">
            <w:pPr>
              <w:jc w:val="left"/>
              <w:rPr>
                <w:bCs w:val="0"/>
                <w:color w:val="000000"/>
                <w:sz w:val="16"/>
                <w:szCs w:val="16"/>
              </w:rPr>
            </w:pPr>
            <w:r w:rsidRPr="00853CB2">
              <w:rPr>
                <w:bCs w:val="0"/>
                <w:color w:val="000000"/>
                <w:sz w:val="16"/>
                <w:szCs w:val="16"/>
              </w:rPr>
              <w:t>Text</w:t>
            </w:r>
          </w:p>
        </w:tc>
        <w:tc>
          <w:tcPr>
            <w:tcW w:w="281" w:type="pct"/>
            <w:shd w:val="clear" w:color="auto" w:fill="auto"/>
            <w:noWrap/>
            <w:vAlign w:val="bottom"/>
          </w:tcPr>
          <w:p w14:paraId="72432C73" w14:textId="77777777" w:rsidR="00EB7CCC" w:rsidRPr="00853CB2" w:rsidRDefault="00EB7CCC" w:rsidP="00EB7CCC">
            <w:pPr>
              <w:jc w:val="left"/>
              <w:rPr>
                <w:bCs w:val="0"/>
                <w:color w:val="000000"/>
                <w:sz w:val="16"/>
                <w:szCs w:val="16"/>
              </w:rPr>
            </w:pPr>
            <w:r w:rsidRPr="00853CB2">
              <w:rPr>
                <w:bCs w:val="0"/>
                <w:color w:val="000000"/>
                <w:sz w:val="16"/>
                <w:szCs w:val="16"/>
              </w:rPr>
              <w:t> </w:t>
            </w:r>
          </w:p>
        </w:tc>
        <w:tc>
          <w:tcPr>
            <w:tcW w:w="551" w:type="pct"/>
            <w:shd w:val="clear" w:color="auto" w:fill="auto"/>
            <w:vAlign w:val="bottom"/>
          </w:tcPr>
          <w:p w14:paraId="72432C74" w14:textId="77777777" w:rsidR="00EB7CCC" w:rsidRPr="00853CB2" w:rsidRDefault="00EB7CCC" w:rsidP="00EB7CCC">
            <w:pPr>
              <w:jc w:val="left"/>
              <w:rPr>
                <w:bCs w:val="0"/>
                <w:color w:val="000000"/>
                <w:sz w:val="16"/>
                <w:szCs w:val="16"/>
              </w:rPr>
            </w:pPr>
          </w:p>
        </w:tc>
        <w:tc>
          <w:tcPr>
            <w:tcW w:w="490" w:type="pct"/>
            <w:shd w:val="clear" w:color="auto" w:fill="auto"/>
          </w:tcPr>
          <w:p w14:paraId="72432C75" w14:textId="77777777" w:rsidR="00EB7CCC" w:rsidRDefault="00EB7CCC" w:rsidP="00EB7CCC">
            <w:r w:rsidRPr="00261DEC">
              <w:rPr>
                <w:bCs w:val="0"/>
                <w:color w:val="000000"/>
                <w:sz w:val="16"/>
                <w:szCs w:val="16"/>
              </w:rPr>
              <w:t>Y</w:t>
            </w:r>
          </w:p>
        </w:tc>
        <w:tc>
          <w:tcPr>
            <w:tcW w:w="404" w:type="pct"/>
            <w:shd w:val="clear" w:color="auto" w:fill="auto"/>
            <w:vAlign w:val="bottom"/>
          </w:tcPr>
          <w:p w14:paraId="72432C76" w14:textId="77777777" w:rsidR="00EB7CCC" w:rsidRPr="00853CB2" w:rsidRDefault="00EB7CCC" w:rsidP="00EB7CCC">
            <w:pPr>
              <w:jc w:val="left"/>
              <w:rPr>
                <w:bCs w:val="0"/>
                <w:color w:val="000000"/>
                <w:sz w:val="16"/>
                <w:szCs w:val="16"/>
              </w:rPr>
            </w:pPr>
          </w:p>
        </w:tc>
        <w:tc>
          <w:tcPr>
            <w:tcW w:w="535" w:type="pct"/>
            <w:shd w:val="clear" w:color="auto" w:fill="auto"/>
            <w:vAlign w:val="bottom"/>
          </w:tcPr>
          <w:p w14:paraId="72432C77" w14:textId="77777777" w:rsidR="00EB7CCC" w:rsidRPr="00853CB2" w:rsidRDefault="00EB7CCC" w:rsidP="00EB7CCC">
            <w:pPr>
              <w:jc w:val="left"/>
              <w:rPr>
                <w:bCs w:val="0"/>
                <w:color w:val="000000"/>
                <w:sz w:val="16"/>
                <w:szCs w:val="16"/>
              </w:rPr>
            </w:pPr>
          </w:p>
        </w:tc>
        <w:tc>
          <w:tcPr>
            <w:tcW w:w="668" w:type="pct"/>
            <w:shd w:val="clear" w:color="auto" w:fill="auto"/>
            <w:vAlign w:val="bottom"/>
          </w:tcPr>
          <w:p w14:paraId="72432C78" w14:textId="77777777" w:rsidR="00EB7CCC" w:rsidRPr="00853CB2" w:rsidRDefault="00EB7CCC" w:rsidP="00EB7CCC">
            <w:pPr>
              <w:jc w:val="left"/>
              <w:rPr>
                <w:bCs w:val="0"/>
                <w:color w:val="000000"/>
                <w:sz w:val="16"/>
                <w:szCs w:val="16"/>
              </w:rPr>
            </w:pPr>
            <w:r w:rsidRPr="00853CB2">
              <w:rPr>
                <w:bCs w:val="0"/>
                <w:color w:val="000000"/>
                <w:sz w:val="16"/>
                <w:szCs w:val="16"/>
              </w:rPr>
              <w:t> </w:t>
            </w:r>
          </w:p>
        </w:tc>
      </w:tr>
      <w:tr w:rsidR="00EB7CCC" w:rsidRPr="00853CB2" w14:paraId="72432C83" w14:textId="77777777" w:rsidTr="00503EF2">
        <w:trPr>
          <w:trHeight w:val="260"/>
        </w:trPr>
        <w:tc>
          <w:tcPr>
            <w:tcW w:w="806" w:type="pct"/>
          </w:tcPr>
          <w:p w14:paraId="72432C7A" w14:textId="77777777" w:rsidR="00EB7CCC" w:rsidRPr="00853CB2" w:rsidRDefault="00EB7CCC" w:rsidP="00EB7CCC">
            <w:pPr>
              <w:jc w:val="left"/>
              <w:rPr>
                <w:sz w:val="16"/>
                <w:szCs w:val="16"/>
              </w:rPr>
            </w:pPr>
            <w:r w:rsidRPr="0086147F">
              <w:rPr>
                <w:bCs w:val="0"/>
                <w:color w:val="000000"/>
                <w:sz w:val="16"/>
                <w:szCs w:val="16"/>
              </w:rPr>
              <w:t>Address</w:t>
            </w:r>
          </w:p>
        </w:tc>
        <w:tc>
          <w:tcPr>
            <w:tcW w:w="773" w:type="pct"/>
            <w:shd w:val="clear" w:color="auto" w:fill="auto"/>
            <w:noWrap/>
            <w:vAlign w:val="bottom"/>
          </w:tcPr>
          <w:p w14:paraId="72432C7B" w14:textId="77777777" w:rsidR="00EB7CCC" w:rsidRPr="00853CB2" w:rsidRDefault="00EB7CCC" w:rsidP="00EB7CCC">
            <w:pPr>
              <w:jc w:val="left"/>
              <w:rPr>
                <w:bCs w:val="0"/>
                <w:color w:val="000000"/>
                <w:sz w:val="16"/>
                <w:szCs w:val="16"/>
              </w:rPr>
            </w:pPr>
            <w:r w:rsidRPr="00853CB2">
              <w:rPr>
                <w:bCs w:val="0"/>
                <w:color w:val="000000"/>
                <w:sz w:val="16"/>
                <w:szCs w:val="16"/>
              </w:rPr>
              <w:t>BuildingName</w:t>
            </w:r>
          </w:p>
        </w:tc>
        <w:tc>
          <w:tcPr>
            <w:tcW w:w="492" w:type="pct"/>
            <w:shd w:val="clear" w:color="auto" w:fill="auto"/>
            <w:noWrap/>
          </w:tcPr>
          <w:p w14:paraId="72432C7C" w14:textId="77777777" w:rsidR="00EB7CCC" w:rsidRPr="00853CB2" w:rsidRDefault="00EB7CCC" w:rsidP="00EB7CCC">
            <w:pPr>
              <w:jc w:val="left"/>
              <w:rPr>
                <w:bCs w:val="0"/>
                <w:color w:val="000000"/>
                <w:sz w:val="16"/>
                <w:szCs w:val="16"/>
              </w:rPr>
            </w:pPr>
            <w:r w:rsidRPr="00853CB2">
              <w:rPr>
                <w:bCs w:val="0"/>
                <w:color w:val="000000"/>
                <w:sz w:val="16"/>
                <w:szCs w:val="16"/>
              </w:rPr>
              <w:t>Text</w:t>
            </w:r>
          </w:p>
        </w:tc>
        <w:tc>
          <w:tcPr>
            <w:tcW w:w="281" w:type="pct"/>
            <w:shd w:val="clear" w:color="auto" w:fill="auto"/>
            <w:noWrap/>
            <w:vAlign w:val="bottom"/>
          </w:tcPr>
          <w:p w14:paraId="72432C7D" w14:textId="77777777" w:rsidR="00EB7CCC" w:rsidRPr="00853CB2" w:rsidRDefault="00EB7CCC" w:rsidP="00EB7CCC">
            <w:pPr>
              <w:jc w:val="left"/>
              <w:rPr>
                <w:bCs w:val="0"/>
                <w:color w:val="000000"/>
                <w:sz w:val="16"/>
                <w:szCs w:val="16"/>
              </w:rPr>
            </w:pPr>
            <w:r w:rsidRPr="00853CB2">
              <w:rPr>
                <w:bCs w:val="0"/>
                <w:color w:val="000000"/>
                <w:sz w:val="16"/>
                <w:szCs w:val="16"/>
              </w:rPr>
              <w:t> </w:t>
            </w:r>
          </w:p>
        </w:tc>
        <w:tc>
          <w:tcPr>
            <w:tcW w:w="551" w:type="pct"/>
            <w:shd w:val="clear" w:color="auto" w:fill="auto"/>
            <w:vAlign w:val="bottom"/>
          </w:tcPr>
          <w:p w14:paraId="72432C7E" w14:textId="77777777" w:rsidR="00EB7CCC" w:rsidRPr="00853CB2" w:rsidRDefault="00EB7CCC" w:rsidP="00EB7CCC">
            <w:pPr>
              <w:jc w:val="left"/>
              <w:rPr>
                <w:bCs w:val="0"/>
                <w:color w:val="000000"/>
                <w:sz w:val="16"/>
                <w:szCs w:val="16"/>
              </w:rPr>
            </w:pPr>
          </w:p>
        </w:tc>
        <w:tc>
          <w:tcPr>
            <w:tcW w:w="490" w:type="pct"/>
            <w:shd w:val="clear" w:color="auto" w:fill="auto"/>
            <w:vAlign w:val="bottom"/>
          </w:tcPr>
          <w:p w14:paraId="72432C7F" w14:textId="77777777" w:rsidR="00EB7CCC" w:rsidRPr="00853CB2" w:rsidRDefault="00EB7CCC" w:rsidP="00EB7CCC">
            <w:pPr>
              <w:jc w:val="left"/>
              <w:rPr>
                <w:bCs w:val="0"/>
                <w:color w:val="000000"/>
                <w:sz w:val="16"/>
                <w:szCs w:val="16"/>
              </w:rPr>
            </w:pPr>
            <w:r>
              <w:rPr>
                <w:bCs w:val="0"/>
                <w:color w:val="000000"/>
                <w:sz w:val="16"/>
                <w:szCs w:val="16"/>
              </w:rPr>
              <w:t>Y</w:t>
            </w:r>
          </w:p>
        </w:tc>
        <w:tc>
          <w:tcPr>
            <w:tcW w:w="404" w:type="pct"/>
            <w:shd w:val="clear" w:color="auto" w:fill="auto"/>
            <w:vAlign w:val="bottom"/>
          </w:tcPr>
          <w:p w14:paraId="72432C80" w14:textId="77777777" w:rsidR="00EB7CCC" w:rsidRPr="00853CB2" w:rsidRDefault="00EB7CCC" w:rsidP="00EB7CCC">
            <w:pPr>
              <w:jc w:val="left"/>
              <w:rPr>
                <w:bCs w:val="0"/>
                <w:color w:val="000000"/>
                <w:sz w:val="16"/>
                <w:szCs w:val="16"/>
              </w:rPr>
            </w:pPr>
          </w:p>
        </w:tc>
        <w:tc>
          <w:tcPr>
            <w:tcW w:w="535" w:type="pct"/>
            <w:shd w:val="clear" w:color="auto" w:fill="auto"/>
            <w:vAlign w:val="bottom"/>
          </w:tcPr>
          <w:p w14:paraId="72432C81" w14:textId="77777777" w:rsidR="00EB7CCC" w:rsidRPr="00853CB2" w:rsidRDefault="00EB7CCC" w:rsidP="00EB7CCC">
            <w:pPr>
              <w:jc w:val="left"/>
              <w:rPr>
                <w:bCs w:val="0"/>
                <w:color w:val="000000"/>
                <w:sz w:val="16"/>
                <w:szCs w:val="16"/>
              </w:rPr>
            </w:pPr>
            <w:r>
              <w:rPr>
                <w:bCs w:val="0"/>
                <w:color w:val="000000"/>
                <w:sz w:val="16"/>
                <w:szCs w:val="16"/>
              </w:rPr>
              <w:t>AVONMORE COURT</w:t>
            </w:r>
          </w:p>
        </w:tc>
        <w:tc>
          <w:tcPr>
            <w:tcW w:w="668" w:type="pct"/>
            <w:shd w:val="clear" w:color="auto" w:fill="auto"/>
            <w:vAlign w:val="bottom"/>
          </w:tcPr>
          <w:p w14:paraId="72432C82" w14:textId="77777777" w:rsidR="00EB7CCC" w:rsidRPr="00853CB2" w:rsidRDefault="00EB7CCC" w:rsidP="00EB7CCC">
            <w:pPr>
              <w:jc w:val="left"/>
              <w:rPr>
                <w:bCs w:val="0"/>
                <w:color w:val="000000"/>
                <w:sz w:val="16"/>
                <w:szCs w:val="16"/>
              </w:rPr>
            </w:pPr>
            <w:r w:rsidRPr="00853CB2">
              <w:rPr>
                <w:bCs w:val="0"/>
                <w:color w:val="000000"/>
                <w:sz w:val="16"/>
                <w:szCs w:val="16"/>
              </w:rPr>
              <w:t> </w:t>
            </w:r>
          </w:p>
        </w:tc>
      </w:tr>
      <w:tr w:rsidR="00EB7CCC" w:rsidRPr="00853CB2" w14:paraId="72432C8E" w14:textId="77777777" w:rsidTr="00503EF2">
        <w:trPr>
          <w:trHeight w:val="260"/>
        </w:trPr>
        <w:tc>
          <w:tcPr>
            <w:tcW w:w="806" w:type="pct"/>
          </w:tcPr>
          <w:p w14:paraId="72432C84" w14:textId="77777777" w:rsidR="00EB7CCC" w:rsidRPr="00853CB2" w:rsidRDefault="00EB7CCC" w:rsidP="00EB7CCC">
            <w:pPr>
              <w:jc w:val="left"/>
              <w:rPr>
                <w:sz w:val="16"/>
                <w:szCs w:val="16"/>
              </w:rPr>
            </w:pPr>
            <w:r w:rsidRPr="0086147F">
              <w:rPr>
                <w:bCs w:val="0"/>
                <w:color w:val="000000"/>
                <w:sz w:val="16"/>
                <w:szCs w:val="16"/>
              </w:rPr>
              <w:t>Address</w:t>
            </w:r>
          </w:p>
        </w:tc>
        <w:tc>
          <w:tcPr>
            <w:tcW w:w="773" w:type="pct"/>
            <w:shd w:val="clear" w:color="auto" w:fill="auto"/>
            <w:noWrap/>
            <w:vAlign w:val="bottom"/>
          </w:tcPr>
          <w:p w14:paraId="72432C85" w14:textId="77777777" w:rsidR="00EB7CCC" w:rsidRPr="009129F1" w:rsidRDefault="00EB7CCC" w:rsidP="00EB7CCC">
            <w:pPr>
              <w:jc w:val="left"/>
              <w:rPr>
                <w:bCs w:val="0"/>
                <w:color w:val="000000"/>
                <w:sz w:val="16"/>
                <w:szCs w:val="16"/>
              </w:rPr>
            </w:pPr>
            <w:r w:rsidRPr="009129F1">
              <w:rPr>
                <w:bCs w:val="0"/>
                <w:color w:val="000000"/>
                <w:sz w:val="16"/>
                <w:szCs w:val="16"/>
              </w:rPr>
              <w:t>SubStreet</w:t>
            </w:r>
          </w:p>
          <w:p w14:paraId="72432C86" w14:textId="77777777" w:rsidR="00EB7CCC" w:rsidRPr="00853CB2" w:rsidRDefault="00EB7CCC" w:rsidP="00EB7CCC">
            <w:pPr>
              <w:jc w:val="left"/>
              <w:rPr>
                <w:bCs w:val="0"/>
                <w:color w:val="000000"/>
                <w:sz w:val="16"/>
                <w:szCs w:val="16"/>
              </w:rPr>
            </w:pPr>
          </w:p>
        </w:tc>
        <w:tc>
          <w:tcPr>
            <w:tcW w:w="492" w:type="pct"/>
            <w:shd w:val="clear" w:color="auto" w:fill="auto"/>
            <w:noWrap/>
          </w:tcPr>
          <w:p w14:paraId="72432C87" w14:textId="77777777" w:rsidR="00EB7CCC" w:rsidRPr="00853CB2" w:rsidRDefault="00EB7CCC" w:rsidP="00EB7CCC">
            <w:pPr>
              <w:jc w:val="left"/>
              <w:rPr>
                <w:bCs w:val="0"/>
                <w:color w:val="000000"/>
                <w:sz w:val="16"/>
                <w:szCs w:val="16"/>
              </w:rPr>
            </w:pPr>
            <w:r w:rsidRPr="00853CB2">
              <w:rPr>
                <w:bCs w:val="0"/>
                <w:color w:val="000000"/>
                <w:sz w:val="16"/>
                <w:szCs w:val="16"/>
              </w:rPr>
              <w:t>Text</w:t>
            </w:r>
          </w:p>
        </w:tc>
        <w:tc>
          <w:tcPr>
            <w:tcW w:w="281" w:type="pct"/>
            <w:shd w:val="clear" w:color="auto" w:fill="auto"/>
            <w:noWrap/>
            <w:vAlign w:val="bottom"/>
          </w:tcPr>
          <w:p w14:paraId="72432C88" w14:textId="77777777" w:rsidR="00EB7CCC" w:rsidRPr="00853CB2" w:rsidRDefault="00EB7CCC" w:rsidP="00EB7CCC">
            <w:pPr>
              <w:jc w:val="left"/>
              <w:rPr>
                <w:bCs w:val="0"/>
                <w:color w:val="000000"/>
                <w:sz w:val="16"/>
                <w:szCs w:val="16"/>
              </w:rPr>
            </w:pPr>
            <w:r w:rsidRPr="00853CB2">
              <w:rPr>
                <w:bCs w:val="0"/>
                <w:color w:val="000000"/>
                <w:sz w:val="16"/>
                <w:szCs w:val="16"/>
              </w:rPr>
              <w:t> </w:t>
            </w:r>
          </w:p>
        </w:tc>
        <w:tc>
          <w:tcPr>
            <w:tcW w:w="551" w:type="pct"/>
            <w:shd w:val="clear" w:color="auto" w:fill="auto"/>
            <w:vAlign w:val="bottom"/>
          </w:tcPr>
          <w:p w14:paraId="72432C89" w14:textId="77777777" w:rsidR="00EB7CCC" w:rsidRPr="00853CB2" w:rsidRDefault="00EB7CCC" w:rsidP="00EB7CCC">
            <w:pPr>
              <w:jc w:val="left"/>
              <w:rPr>
                <w:bCs w:val="0"/>
                <w:color w:val="000000"/>
                <w:sz w:val="16"/>
                <w:szCs w:val="16"/>
              </w:rPr>
            </w:pPr>
          </w:p>
        </w:tc>
        <w:tc>
          <w:tcPr>
            <w:tcW w:w="490" w:type="pct"/>
            <w:shd w:val="clear" w:color="auto" w:fill="auto"/>
            <w:vAlign w:val="bottom"/>
          </w:tcPr>
          <w:p w14:paraId="72432C8A" w14:textId="77777777" w:rsidR="00EB7CCC" w:rsidRPr="00853CB2" w:rsidRDefault="00EB7CCC" w:rsidP="00EB7CCC">
            <w:pPr>
              <w:jc w:val="left"/>
              <w:rPr>
                <w:bCs w:val="0"/>
                <w:color w:val="000000"/>
                <w:sz w:val="16"/>
                <w:szCs w:val="16"/>
              </w:rPr>
            </w:pPr>
            <w:r>
              <w:rPr>
                <w:bCs w:val="0"/>
                <w:color w:val="000000"/>
                <w:sz w:val="16"/>
                <w:szCs w:val="16"/>
              </w:rPr>
              <w:t>Y</w:t>
            </w:r>
          </w:p>
        </w:tc>
        <w:tc>
          <w:tcPr>
            <w:tcW w:w="404" w:type="pct"/>
            <w:shd w:val="clear" w:color="auto" w:fill="auto"/>
            <w:vAlign w:val="bottom"/>
          </w:tcPr>
          <w:p w14:paraId="72432C8B" w14:textId="77777777" w:rsidR="00EB7CCC" w:rsidRPr="00853CB2" w:rsidRDefault="00EB7CCC" w:rsidP="00EB7CCC">
            <w:pPr>
              <w:jc w:val="left"/>
              <w:rPr>
                <w:bCs w:val="0"/>
                <w:color w:val="000000"/>
                <w:sz w:val="16"/>
                <w:szCs w:val="16"/>
              </w:rPr>
            </w:pPr>
          </w:p>
        </w:tc>
        <w:tc>
          <w:tcPr>
            <w:tcW w:w="535" w:type="pct"/>
            <w:shd w:val="clear" w:color="auto" w:fill="auto"/>
            <w:vAlign w:val="bottom"/>
          </w:tcPr>
          <w:p w14:paraId="72432C8C" w14:textId="77777777" w:rsidR="00EB7CCC" w:rsidRPr="00853CB2" w:rsidRDefault="00EB7CCC" w:rsidP="00EB7CCC">
            <w:pPr>
              <w:jc w:val="left"/>
              <w:rPr>
                <w:bCs w:val="0"/>
                <w:color w:val="000000"/>
                <w:sz w:val="16"/>
                <w:szCs w:val="16"/>
              </w:rPr>
            </w:pPr>
          </w:p>
        </w:tc>
        <w:tc>
          <w:tcPr>
            <w:tcW w:w="668" w:type="pct"/>
            <w:shd w:val="clear" w:color="auto" w:fill="auto"/>
            <w:vAlign w:val="bottom"/>
          </w:tcPr>
          <w:p w14:paraId="72432C8D" w14:textId="77777777" w:rsidR="00EB7CCC" w:rsidRPr="00853CB2" w:rsidRDefault="00EB7CCC" w:rsidP="00EB7CCC">
            <w:pPr>
              <w:jc w:val="left"/>
              <w:rPr>
                <w:bCs w:val="0"/>
                <w:color w:val="000000"/>
                <w:sz w:val="16"/>
                <w:szCs w:val="16"/>
              </w:rPr>
            </w:pPr>
            <w:r w:rsidRPr="00853CB2">
              <w:rPr>
                <w:bCs w:val="0"/>
                <w:color w:val="000000"/>
                <w:sz w:val="16"/>
                <w:szCs w:val="16"/>
              </w:rPr>
              <w:t> </w:t>
            </w:r>
          </w:p>
        </w:tc>
      </w:tr>
      <w:tr w:rsidR="00EB7CCC" w:rsidRPr="00853CB2" w14:paraId="72432C98" w14:textId="77777777" w:rsidTr="00503EF2">
        <w:trPr>
          <w:trHeight w:val="215"/>
        </w:trPr>
        <w:tc>
          <w:tcPr>
            <w:tcW w:w="806" w:type="pct"/>
          </w:tcPr>
          <w:p w14:paraId="72432C8F" w14:textId="77777777" w:rsidR="00EB7CCC" w:rsidRPr="00853CB2" w:rsidRDefault="00EB7CCC" w:rsidP="00EB7CCC">
            <w:pPr>
              <w:jc w:val="left"/>
              <w:rPr>
                <w:sz w:val="16"/>
                <w:szCs w:val="16"/>
              </w:rPr>
            </w:pPr>
            <w:r w:rsidRPr="0086147F">
              <w:rPr>
                <w:bCs w:val="0"/>
                <w:color w:val="000000"/>
                <w:sz w:val="16"/>
                <w:szCs w:val="16"/>
              </w:rPr>
              <w:t>Address</w:t>
            </w:r>
          </w:p>
        </w:tc>
        <w:tc>
          <w:tcPr>
            <w:tcW w:w="773" w:type="pct"/>
            <w:shd w:val="clear" w:color="auto" w:fill="auto"/>
            <w:noWrap/>
            <w:vAlign w:val="bottom"/>
          </w:tcPr>
          <w:p w14:paraId="72432C90" w14:textId="77777777" w:rsidR="00EB7CCC" w:rsidRPr="00853CB2" w:rsidRDefault="00EB7CCC" w:rsidP="00EB7CCC">
            <w:pPr>
              <w:jc w:val="left"/>
              <w:rPr>
                <w:bCs w:val="0"/>
                <w:color w:val="000000"/>
                <w:sz w:val="16"/>
                <w:szCs w:val="16"/>
              </w:rPr>
            </w:pPr>
            <w:r w:rsidRPr="00853CB2">
              <w:rPr>
                <w:bCs w:val="0"/>
                <w:color w:val="000000"/>
                <w:sz w:val="16"/>
                <w:szCs w:val="16"/>
              </w:rPr>
              <w:t>Street</w:t>
            </w:r>
          </w:p>
        </w:tc>
        <w:tc>
          <w:tcPr>
            <w:tcW w:w="492" w:type="pct"/>
            <w:shd w:val="clear" w:color="auto" w:fill="auto"/>
            <w:noWrap/>
          </w:tcPr>
          <w:p w14:paraId="72432C91" w14:textId="77777777" w:rsidR="00EB7CCC" w:rsidRPr="00853CB2" w:rsidRDefault="00EB7CCC" w:rsidP="00EB7CCC">
            <w:pPr>
              <w:jc w:val="left"/>
              <w:rPr>
                <w:bCs w:val="0"/>
                <w:color w:val="000000"/>
                <w:sz w:val="16"/>
                <w:szCs w:val="16"/>
              </w:rPr>
            </w:pPr>
            <w:r w:rsidRPr="00853CB2">
              <w:rPr>
                <w:bCs w:val="0"/>
                <w:color w:val="000000"/>
                <w:sz w:val="16"/>
                <w:szCs w:val="16"/>
              </w:rPr>
              <w:t>Text</w:t>
            </w:r>
          </w:p>
        </w:tc>
        <w:tc>
          <w:tcPr>
            <w:tcW w:w="281" w:type="pct"/>
            <w:shd w:val="clear" w:color="auto" w:fill="auto"/>
            <w:noWrap/>
            <w:vAlign w:val="bottom"/>
          </w:tcPr>
          <w:p w14:paraId="72432C92" w14:textId="77777777" w:rsidR="00EB7CCC" w:rsidRPr="00853CB2" w:rsidRDefault="00EB7CCC" w:rsidP="00EB7CCC">
            <w:pPr>
              <w:jc w:val="left"/>
              <w:rPr>
                <w:bCs w:val="0"/>
                <w:color w:val="000000"/>
                <w:sz w:val="16"/>
                <w:szCs w:val="16"/>
              </w:rPr>
            </w:pPr>
            <w:r w:rsidRPr="00853CB2">
              <w:rPr>
                <w:bCs w:val="0"/>
                <w:color w:val="000000"/>
                <w:sz w:val="16"/>
                <w:szCs w:val="16"/>
              </w:rPr>
              <w:t> </w:t>
            </w:r>
          </w:p>
        </w:tc>
        <w:tc>
          <w:tcPr>
            <w:tcW w:w="551" w:type="pct"/>
            <w:shd w:val="clear" w:color="auto" w:fill="auto"/>
            <w:vAlign w:val="bottom"/>
          </w:tcPr>
          <w:p w14:paraId="72432C93" w14:textId="77777777" w:rsidR="00EB7CCC" w:rsidRPr="00853CB2" w:rsidRDefault="00EB7CCC" w:rsidP="00EB7CCC">
            <w:pPr>
              <w:jc w:val="left"/>
              <w:rPr>
                <w:bCs w:val="0"/>
                <w:color w:val="000000"/>
                <w:sz w:val="16"/>
                <w:szCs w:val="16"/>
              </w:rPr>
            </w:pPr>
          </w:p>
        </w:tc>
        <w:tc>
          <w:tcPr>
            <w:tcW w:w="490" w:type="pct"/>
            <w:shd w:val="clear" w:color="auto" w:fill="auto"/>
            <w:vAlign w:val="bottom"/>
          </w:tcPr>
          <w:p w14:paraId="72432C94" w14:textId="77777777" w:rsidR="00EB7CCC" w:rsidRPr="00853CB2" w:rsidRDefault="00EB7CCC" w:rsidP="00EB7CCC">
            <w:pPr>
              <w:jc w:val="left"/>
              <w:rPr>
                <w:bCs w:val="0"/>
                <w:color w:val="000000"/>
                <w:sz w:val="16"/>
                <w:szCs w:val="16"/>
              </w:rPr>
            </w:pPr>
            <w:r>
              <w:rPr>
                <w:bCs w:val="0"/>
                <w:color w:val="000000"/>
                <w:sz w:val="16"/>
                <w:szCs w:val="16"/>
              </w:rPr>
              <w:t>Y</w:t>
            </w:r>
          </w:p>
        </w:tc>
        <w:tc>
          <w:tcPr>
            <w:tcW w:w="404" w:type="pct"/>
            <w:shd w:val="clear" w:color="auto" w:fill="auto"/>
            <w:vAlign w:val="bottom"/>
          </w:tcPr>
          <w:p w14:paraId="72432C95" w14:textId="77777777" w:rsidR="00EB7CCC" w:rsidRPr="00853CB2" w:rsidRDefault="00EB7CCC" w:rsidP="00EB7CCC">
            <w:pPr>
              <w:jc w:val="left"/>
              <w:rPr>
                <w:bCs w:val="0"/>
                <w:color w:val="000000"/>
                <w:sz w:val="16"/>
                <w:szCs w:val="16"/>
              </w:rPr>
            </w:pPr>
          </w:p>
        </w:tc>
        <w:tc>
          <w:tcPr>
            <w:tcW w:w="535" w:type="pct"/>
            <w:shd w:val="clear" w:color="auto" w:fill="auto"/>
            <w:vAlign w:val="bottom"/>
          </w:tcPr>
          <w:p w14:paraId="72432C96" w14:textId="77777777" w:rsidR="00EB7CCC" w:rsidRPr="00853CB2" w:rsidRDefault="00EB7CCC" w:rsidP="00EB7CCC">
            <w:pPr>
              <w:jc w:val="left"/>
              <w:rPr>
                <w:bCs w:val="0"/>
                <w:color w:val="000000"/>
                <w:sz w:val="16"/>
                <w:szCs w:val="16"/>
              </w:rPr>
            </w:pPr>
            <w:r>
              <w:rPr>
                <w:bCs w:val="0"/>
                <w:color w:val="000000"/>
                <w:sz w:val="16"/>
                <w:szCs w:val="16"/>
              </w:rPr>
              <w:t>RELIGH STREET</w:t>
            </w:r>
          </w:p>
        </w:tc>
        <w:tc>
          <w:tcPr>
            <w:tcW w:w="668" w:type="pct"/>
            <w:shd w:val="clear" w:color="auto" w:fill="auto"/>
            <w:vAlign w:val="bottom"/>
          </w:tcPr>
          <w:p w14:paraId="72432C97" w14:textId="77777777" w:rsidR="00EB7CCC" w:rsidRPr="00853CB2" w:rsidRDefault="00EB7CCC" w:rsidP="00EB7CCC">
            <w:pPr>
              <w:jc w:val="left"/>
              <w:rPr>
                <w:bCs w:val="0"/>
                <w:color w:val="000000"/>
                <w:sz w:val="16"/>
                <w:szCs w:val="16"/>
              </w:rPr>
            </w:pPr>
            <w:r w:rsidRPr="00853CB2">
              <w:rPr>
                <w:bCs w:val="0"/>
                <w:color w:val="000000"/>
                <w:sz w:val="16"/>
                <w:szCs w:val="16"/>
              </w:rPr>
              <w:t> </w:t>
            </w:r>
          </w:p>
        </w:tc>
      </w:tr>
      <w:tr w:rsidR="00EB7CCC" w:rsidRPr="00853CB2" w14:paraId="72432CA3" w14:textId="77777777" w:rsidTr="00503EF2">
        <w:trPr>
          <w:trHeight w:val="215"/>
        </w:trPr>
        <w:tc>
          <w:tcPr>
            <w:tcW w:w="806" w:type="pct"/>
          </w:tcPr>
          <w:p w14:paraId="72432C99" w14:textId="77777777" w:rsidR="00EB7CCC" w:rsidRPr="00853CB2" w:rsidRDefault="00EB7CCC" w:rsidP="00EB7CCC">
            <w:pPr>
              <w:jc w:val="left"/>
              <w:rPr>
                <w:sz w:val="16"/>
                <w:szCs w:val="16"/>
              </w:rPr>
            </w:pPr>
            <w:r w:rsidRPr="0086147F">
              <w:rPr>
                <w:bCs w:val="0"/>
                <w:color w:val="000000"/>
                <w:sz w:val="16"/>
                <w:szCs w:val="16"/>
              </w:rPr>
              <w:t>Address</w:t>
            </w:r>
          </w:p>
        </w:tc>
        <w:tc>
          <w:tcPr>
            <w:tcW w:w="773" w:type="pct"/>
            <w:shd w:val="clear" w:color="auto" w:fill="auto"/>
            <w:noWrap/>
            <w:vAlign w:val="bottom"/>
          </w:tcPr>
          <w:p w14:paraId="72432C9A" w14:textId="77777777" w:rsidR="00EB7CCC" w:rsidRPr="009129F1" w:rsidRDefault="00EB7CCC" w:rsidP="00EB7CCC">
            <w:pPr>
              <w:jc w:val="left"/>
              <w:rPr>
                <w:bCs w:val="0"/>
                <w:color w:val="000000"/>
                <w:sz w:val="16"/>
                <w:szCs w:val="16"/>
              </w:rPr>
            </w:pPr>
            <w:r w:rsidRPr="009129F1">
              <w:rPr>
                <w:bCs w:val="0"/>
                <w:color w:val="000000"/>
                <w:sz w:val="16"/>
                <w:szCs w:val="16"/>
              </w:rPr>
              <w:t>SubLocality</w:t>
            </w:r>
          </w:p>
          <w:p w14:paraId="72432C9B" w14:textId="77777777" w:rsidR="00EB7CCC" w:rsidRPr="00853CB2" w:rsidRDefault="00EB7CCC" w:rsidP="00EB7CCC">
            <w:pPr>
              <w:jc w:val="left"/>
              <w:rPr>
                <w:bCs w:val="0"/>
                <w:color w:val="000000"/>
                <w:sz w:val="16"/>
                <w:szCs w:val="16"/>
              </w:rPr>
            </w:pPr>
          </w:p>
        </w:tc>
        <w:tc>
          <w:tcPr>
            <w:tcW w:w="492" w:type="pct"/>
            <w:shd w:val="clear" w:color="auto" w:fill="auto"/>
            <w:noWrap/>
          </w:tcPr>
          <w:p w14:paraId="72432C9C" w14:textId="77777777" w:rsidR="00EB7CCC" w:rsidRPr="00853CB2" w:rsidRDefault="00EB7CCC" w:rsidP="00EB7CCC">
            <w:pPr>
              <w:jc w:val="left"/>
              <w:rPr>
                <w:bCs w:val="0"/>
                <w:color w:val="000000"/>
                <w:sz w:val="16"/>
                <w:szCs w:val="16"/>
              </w:rPr>
            </w:pPr>
            <w:r w:rsidRPr="00853CB2">
              <w:rPr>
                <w:bCs w:val="0"/>
                <w:color w:val="000000"/>
                <w:sz w:val="16"/>
                <w:szCs w:val="16"/>
              </w:rPr>
              <w:t>Text</w:t>
            </w:r>
          </w:p>
        </w:tc>
        <w:tc>
          <w:tcPr>
            <w:tcW w:w="281" w:type="pct"/>
            <w:shd w:val="clear" w:color="auto" w:fill="auto"/>
            <w:noWrap/>
            <w:vAlign w:val="bottom"/>
          </w:tcPr>
          <w:p w14:paraId="72432C9D" w14:textId="77777777" w:rsidR="00EB7CCC" w:rsidRPr="00853CB2" w:rsidRDefault="00EB7CCC" w:rsidP="00EB7CCC">
            <w:pPr>
              <w:jc w:val="left"/>
              <w:rPr>
                <w:bCs w:val="0"/>
                <w:color w:val="000000"/>
                <w:sz w:val="16"/>
                <w:szCs w:val="16"/>
              </w:rPr>
            </w:pPr>
            <w:r w:rsidRPr="00853CB2">
              <w:rPr>
                <w:bCs w:val="0"/>
                <w:color w:val="000000"/>
                <w:sz w:val="16"/>
                <w:szCs w:val="16"/>
              </w:rPr>
              <w:t> </w:t>
            </w:r>
          </w:p>
        </w:tc>
        <w:tc>
          <w:tcPr>
            <w:tcW w:w="551" w:type="pct"/>
            <w:shd w:val="clear" w:color="auto" w:fill="auto"/>
            <w:vAlign w:val="bottom"/>
          </w:tcPr>
          <w:p w14:paraId="72432C9E" w14:textId="77777777" w:rsidR="00EB7CCC" w:rsidRPr="00853CB2" w:rsidRDefault="00EB7CCC" w:rsidP="00EB7CCC">
            <w:pPr>
              <w:jc w:val="left"/>
              <w:rPr>
                <w:bCs w:val="0"/>
                <w:color w:val="000000"/>
                <w:sz w:val="16"/>
                <w:szCs w:val="16"/>
              </w:rPr>
            </w:pPr>
          </w:p>
        </w:tc>
        <w:tc>
          <w:tcPr>
            <w:tcW w:w="490" w:type="pct"/>
            <w:shd w:val="clear" w:color="auto" w:fill="auto"/>
            <w:vAlign w:val="bottom"/>
          </w:tcPr>
          <w:p w14:paraId="72432C9F" w14:textId="77777777" w:rsidR="00EB7CCC" w:rsidRPr="00853CB2" w:rsidRDefault="00EB7CCC" w:rsidP="00EB7CCC">
            <w:pPr>
              <w:jc w:val="left"/>
              <w:rPr>
                <w:bCs w:val="0"/>
                <w:color w:val="000000"/>
                <w:sz w:val="16"/>
                <w:szCs w:val="16"/>
              </w:rPr>
            </w:pPr>
            <w:r>
              <w:rPr>
                <w:bCs w:val="0"/>
                <w:color w:val="000000"/>
                <w:sz w:val="16"/>
                <w:szCs w:val="16"/>
              </w:rPr>
              <w:t>Y</w:t>
            </w:r>
          </w:p>
        </w:tc>
        <w:tc>
          <w:tcPr>
            <w:tcW w:w="404" w:type="pct"/>
            <w:shd w:val="clear" w:color="auto" w:fill="auto"/>
            <w:vAlign w:val="bottom"/>
          </w:tcPr>
          <w:p w14:paraId="72432CA0" w14:textId="77777777" w:rsidR="00EB7CCC" w:rsidRPr="00853CB2" w:rsidRDefault="00EB7CCC" w:rsidP="00EB7CCC">
            <w:pPr>
              <w:jc w:val="left"/>
              <w:rPr>
                <w:bCs w:val="0"/>
                <w:color w:val="000000"/>
                <w:sz w:val="16"/>
                <w:szCs w:val="16"/>
              </w:rPr>
            </w:pPr>
          </w:p>
        </w:tc>
        <w:tc>
          <w:tcPr>
            <w:tcW w:w="535" w:type="pct"/>
            <w:shd w:val="clear" w:color="auto" w:fill="auto"/>
            <w:vAlign w:val="bottom"/>
          </w:tcPr>
          <w:p w14:paraId="72432CA1" w14:textId="77777777" w:rsidR="00EB7CCC" w:rsidRPr="00853CB2" w:rsidRDefault="00EB7CCC" w:rsidP="00EB7CCC">
            <w:pPr>
              <w:jc w:val="left"/>
              <w:rPr>
                <w:bCs w:val="0"/>
                <w:color w:val="000000"/>
                <w:sz w:val="16"/>
                <w:szCs w:val="16"/>
              </w:rPr>
            </w:pPr>
          </w:p>
        </w:tc>
        <w:tc>
          <w:tcPr>
            <w:tcW w:w="668" w:type="pct"/>
            <w:shd w:val="clear" w:color="auto" w:fill="auto"/>
            <w:vAlign w:val="bottom"/>
          </w:tcPr>
          <w:p w14:paraId="72432CA2" w14:textId="77777777" w:rsidR="00EB7CCC" w:rsidRPr="00853CB2" w:rsidRDefault="00EB7CCC" w:rsidP="00EB7CCC">
            <w:pPr>
              <w:jc w:val="left"/>
              <w:rPr>
                <w:bCs w:val="0"/>
                <w:color w:val="000000"/>
                <w:sz w:val="16"/>
                <w:szCs w:val="16"/>
              </w:rPr>
            </w:pPr>
            <w:r w:rsidRPr="00853CB2">
              <w:rPr>
                <w:bCs w:val="0"/>
                <w:color w:val="000000"/>
                <w:sz w:val="16"/>
                <w:szCs w:val="16"/>
              </w:rPr>
              <w:t> </w:t>
            </w:r>
          </w:p>
        </w:tc>
      </w:tr>
      <w:tr w:rsidR="00EB7CCC" w:rsidRPr="00853CB2" w14:paraId="72432CAD" w14:textId="77777777" w:rsidTr="00503EF2">
        <w:trPr>
          <w:trHeight w:val="215"/>
        </w:trPr>
        <w:tc>
          <w:tcPr>
            <w:tcW w:w="806" w:type="pct"/>
          </w:tcPr>
          <w:p w14:paraId="72432CA4" w14:textId="77777777" w:rsidR="00EB7CCC" w:rsidRPr="00853CB2" w:rsidRDefault="00EB7CCC" w:rsidP="00EB7CCC">
            <w:pPr>
              <w:jc w:val="left"/>
              <w:rPr>
                <w:sz w:val="16"/>
                <w:szCs w:val="16"/>
              </w:rPr>
            </w:pPr>
            <w:r w:rsidRPr="0086147F">
              <w:rPr>
                <w:bCs w:val="0"/>
                <w:color w:val="000000"/>
                <w:sz w:val="16"/>
                <w:szCs w:val="16"/>
              </w:rPr>
              <w:t>Address</w:t>
            </w:r>
          </w:p>
        </w:tc>
        <w:tc>
          <w:tcPr>
            <w:tcW w:w="773" w:type="pct"/>
            <w:shd w:val="clear" w:color="auto" w:fill="auto"/>
            <w:noWrap/>
            <w:vAlign w:val="bottom"/>
          </w:tcPr>
          <w:p w14:paraId="72432CA5" w14:textId="77777777" w:rsidR="00EB7CCC" w:rsidRPr="00853CB2" w:rsidRDefault="00EB7CCC" w:rsidP="00EB7CCC">
            <w:pPr>
              <w:jc w:val="left"/>
              <w:rPr>
                <w:bCs w:val="0"/>
                <w:color w:val="000000"/>
                <w:sz w:val="16"/>
                <w:szCs w:val="16"/>
              </w:rPr>
            </w:pPr>
            <w:r w:rsidRPr="00853CB2">
              <w:rPr>
                <w:bCs w:val="0"/>
                <w:color w:val="000000"/>
                <w:sz w:val="16"/>
                <w:szCs w:val="16"/>
              </w:rPr>
              <w:t>Locality</w:t>
            </w:r>
          </w:p>
        </w:tc>
        <w:tc>
          <w:tcPr>
            <w:tcW w:w="492" w:type="pct"/>
            <w:shd w:val="clear" w:color="auto" w:fill="auto"/>
            <w:noWrap/>
          </w:tcPr>
          <w:p w14:paraId="72432CA6" w14:textId="77777777" w:rsidR="00EB7CCC" w:rsidRPr="00853CB2" w:rsidRDefault="00EB7CCC" w:rsidP="00EB7CCC">
            <w:pPr>
              <w:jc w:val="left"/>
              <w:rPr>
                <w:bCs w:val="0"/>
                <w:color w:val="000000"/>
                <w:sz w:val="16"/>
                <w:szCs w:val="16"/>
              </w:rPr>
            </w:pPr>
            <w:r w:rsidRPr="00853CB2">
              <w:rPr>
                <w:bCs w:val="0"/>
                <w:color w:val="000000"/>
                <w:sz w:val="16"/>
                <w:szCs w:val="16"/>
              </w:rPr>
              <w:t>Text</w:t>
            </w:r>
          </w:p>
        </w:tc>
        <w:tc>
          <w:tcPr>
            <w:tcW w:w="281" w:type="pct"/>
            <w:shd w:val="clear" w:color="auto" w:fill="auto"/>
            <w:noWrap/>
            <w:vAlign w:val="bottom"/>
          </w:tcPr>
          <w:p w14:paraId="72432CA7" w14:textId="77777777" w:rsidR="00EB7CCC" w:rsidRPr="00853CB2" w:rsidRDefault="00EB7CCC" w:rsidP="00EB7CCC">
            <w:pPr>
              <w:jc w:val="left"/>
              <w:rPr>
                <w:bCs w:val="0"/>
                <w:color w:val="000000"/>
                <w:sz w:val="16"/>
                <w:szCs w:val="16"/>
              </w:rPr>
            </w:pPr>
            <w:r w:rsidRPr="00853CB2">
              <w:rPr>
                <w:bCs w:val="0"/>
                <w:color w:val="000000"/>
                <w:sz w:val="16"/>
                <w:szCs w:val="16"/>
              </w:rPr>
              <w:t> </w:t>
            </w:r>
          </w:p>
        </w:tc>
        <w:tc>
          <w:tcPr>
            <w:tcW w:w="551" w:type="pct"/>
            <w:shd w:val="clear" w:color="auto" w:fill="auto"/>
            <w:vAlign w:val="bottom"/>
          </w:tcPr>
          <w:p w14:paraId="72432CA8" w14:textId="77777777" w:rsidR="00EB7CCC" w:rsidRPr="00853CB2" w:rsidRDefault="00EB7CCC" w:rsidP="00EB7CCC">
            <w:pPr>
              <w:jc w:val="left"/>
              <w:rPr>
                <w:bCs w:val="0"/>
                <w:color w:val="000000"/>
                <w:sz w:val="16"/>
                <w:szCs w:val="16"/>
              </w:rPr>
            </w:pPr>
          </w:p>
        </w:tc>
        <w:tc>
          <w:tcPr>
            <w:tcW w:w="490" w:type="pct"/>
            <w:shd w:val="clear" w:color="auto" w:fill="auto"/>
            <w:vAlign w:val="bottom"/>
          </w:tcPr>
          <w:p w14:paraId="72432CA9" w14:textId="77777777" w:rsidR="00EB7CCC" w:rsidRPr="00853CB2" w:rsidRDefault="00EB7CCC" w:rsidP="00EB7CCC">
            <w:pPr>
              <w:jc w:val="left"/>
              <w:rPr>
                <w:bCs w:val="0"/>
                <w:color w:val="000000"/>
                <w:sz w:val="16"/>
                <w:szCs w:val="16"/>
              </w:rPr>
            </w:pPr>
            <w:r>
              <w:rPr>
                <w:bCs w:val="0"/>
                <w:color w:val="000000"/>
                <w:sz w:val="16"/>
                <w:szCs w:val="16"/>
              </w:rPr>
              <w:t>Y</w:t>
            </w:r>
          </w:p>
        </w:tc>
        <w:tc>
          <w:tcPr>
            <w:tcW w:w="404" w:type="pct"/>
            <w:shd w:val="clear" w:color="auto" w:fill="auto"/>
            <w:vAlign w:val="bottom"/>
          </w:tcPr>
          <w:p w14:paraId="72432CAA" w14:textId="77777777" w:rsidR="00EB7CCC" w:rsidRPr="00853CB2" w:rsidRDefault="00EB7CCC" w:rsidP="00EB7CCC">
            <w:pPr>
              <w:jc w:val="left"/>
              <w:rPr>
                <w:bCs w:val="0"/>
                <w:color w:val="000000"/>
                <w:sz w:val="16"/>
                <w:szCs w:val="16"/>
              </w:rPr>
            </w:pPr>
          </w:p>
        </w:tc>
        <w:tc>
          <w:tcPr>
            <w:tcW w:w="535" w:type="pct"/>
            <w:shd w:val="clear" w:color="auto" w:fill="auto"/>
            <w:vAlign w:val="bottom"/>
          </w:tcPr>
          <w:p w14:paraId="72432CAB" w14:textId="77777777" w:rsidR="00EB7CCC" w:rsidRPr="00853CB2" w:rsidRDefault="00EB7CCC" w:rsidP="00EB7CCC">
            <w:pPr>
              <w:jc w:val="left"/>
              <w:rPr>
                <w:bCs w:val="0"/>
                <w:color w:val="000000"/>
                <w:sz w:val="16"/>
                <w:szCs w:val="16"/>
              </w:rPr>
            </w:pPr>
          </w:p>
        </w:tc>
        <w:tc>
          <w:tcPr>
            <w:tcW w:w="668" w:type="pct"/>
            <w:shd w:val="clear" w:color="auto" w:fill="auto"/>
            <w:vAlign w:val="bottom"/>
          </w:tcPr>
          <w:p w14:paraId="72432CAC" w14:textId="77777777" w:rsidR="00EB7CCC" w:rsidRPr="00853CB2" w:rsidRDefault="00EB7CCC" w:rsidP="00EB7CCC">
            <w:pPr>
              <w:jc w:val="left"/>
              <w:rPr>
                <w:bCs w:val="0"/>
                <w:color w:val="000000"/>
                <w:sz w:val="16"/>
                <w:szCs w:val="16"/>
              </w:rPr>
            </w:pPr>
            <w:r w:rsidRPr="00853CB2">
              <w:rPr>
                <w:bCs w:val="0"/>
                <w:color w:val="000000"/>
                <w:sz w:val="16"/>
                <w:szCs w:val="16"/>
              </w:rPr>
              <w:t> </w:t>
            </w:r>
          </w:p>
        </w:tc>
      </w:tr>
      <w:tr w:rsidR="00EB7CCC" w:rsidRPr="00853CB2" w14:paraId="72432CB7" w14:textId="77777777" w:rsidTr="00503EF2">
        <w:trPr>
          <w:trHeight w:val="215"/>
        </w:trPr>
        <w:tc>
          <w:tcPr>
            <w:tcW w:w="806" w:type="pct"/>
          </w:tcPr>
          <w:p w14:paraId="72432CAE" w14:textId="77777777" w:rsidR="00EB7CCC" w:rsidRPr="00853CB2" w:rsidRDefault="00EB7CCC" w:rsidP="00EB7CCC">
            <w:pPr>
              <w:jc w:val="left"/>
              <w:rPr>
                <w:sz w:val="16"/>
                <w:szCs w:val="16"/>
              </w:rPr>
            </w:pPr>
            <w:r w:rsidRPr="0086147F">
              <w:rPr>
                <w:bCs w:val="0"/>
                <w:color w:val="000000"/>
                <w:sz w:val="16"/>
                <w:szCs w:val="16"/>
              </w:rPr>
              <w:t>Address</w:t>
            </w:r>
          </w:p>
        </w:tc>
        <w:tc>
          <w:tcPr>
            <w:tcW w:w="773" w:type="pct"/>
            <w:shd w:val="clear" w:color="auto" w:fill="auto"/>
            <w:noWrap/>
            <w:vAlign w:val="bottom"/>
          </w:tcPr>
          <w:p w14:paraId="72432CAF" w14:textId="77777777" w:rsidR="00EB7CCC" w:rsidRPr="00853CB2" w:rsidRDefault="00EB7CCC" w:rsidP="00EB7CCC">
            <w:pPr>
              <w:jc w:val="left"/>
              <w:rPr>
                <w:bCs w:val="0"/>
                <w:color w:val="000000"/>
                <w:sz w:val="16"/>
                <w:szCs w:val="16"/>
              </w:rPr>
            </w:pPr>
            <w:r w:rsidRPr="00853CB2">
              <w:rPr>
                <w:bCs w:val="0"/>
                <w:color w:val="000000"/>
                <w:sz w:val="16"/>
                <w:szCs w:val="16"/>
              </w:rPr>
              <w:t>City</w:t>
            </w:r>
          </w:p>
        </w:tc>
        <w:tc>
          <w:tcPr>
            <w:tcW w:w="492" w:type="pct"/>
            <w:shd w:val="clear" w:color="auto" w:fill="auto"/>
            <w:noWrap/>
          </w:tcPr>
          <w:p w14:paraId="72432CB0" w14:textId="77777777" w:rsidR="00EB7CCC" w:rsidRPr="00853CB2" w:rsidRDefault="00EB7CCC" w:rsidP="00EB7CCC">
            <w:pPr>
              <w:jc w:val="left"/>
              <w:rPr>
                <w:bCs w:val="0"/>
                <w:color w:val="000000"/>
                <w:sz w:val="16"/>
                <w:szCs w:val="16"/>
              </w:rPr>
            </w:pPr>
            <w:r w:rsidRPr="00853CB2">
              <w:rPr>
                <w:bCs w:val="0"/>
                <w:color w:val="000000"/>
                <w:sz w:val="16"/>
                <w:szCs w:val="16"/>
              </w:rPr>
              <w:t>Text</w:t>
            </w:r>
          </w:p>
        </w:tc>
        <w:tc>
          <w:tcPr>
            <w:tcW w:w="281" w:type="pct"/>
            <w:shd w:val="clear" w:color="auto" w:fill="auto"/>
            <w:noWrap/>
            <w:vAlign w:val="bottom"/>
          </w:tcPr>
          <w:p w14:paraId="72432CB1" w14:textId="77777777" w:rsidR="00EB7CCC" w:rsidRPr="00853CB2" w:rsidRDefault="00EB7CCC" w:rsidP="00EB7CCC">
            <w:pPr>
              <w:jc w:val="left"/>
              <w:rPr>
                <w:bCs w:val="0"/>
                <w:color w:val="000000"/>
                <w:sz w:val="16"/>
                <w:szCs w:val="16"/>
              </w:rPr>
            </w:pPr>
            <w:r w:rsidRPr="00853CB2">
              <w:rPr>
                <w:bCs w:val="0"/>
                <w:color w:val="000000"/>
                <w:sz w:val="16"/>
                <w:szCs w:val="16"/>
              </w:rPr>
              <w:t> </w:t>
            </w:r>
          </w:p>
        </w:tc>
        <w:tc>
          <w:tcPr>
            <w:tcW w:w="551" w:type="pct"/>
            <w:shd w:val="clear" w:color="auto" w:fill="auto"/>
            <w:vAlign w:val="bottom"/>
          </w:tcPr>
          <w:p w14:paraId="72432CB2" w14:textId="77777777" w:rsidR="00EB7CCC" w:rsidRPr="00853CB2" w:rsidRDefault="00EB7CCC" w:rsidP="00EB7CCC">
            <w:pPr>
              <w:jc w:val="left"/>
              <w:rPr>
                <w:bCs w:val="0"/>
                <w:color w:val="000000"/>
                <w:sz w:val="16"/>
                <w:szCs w:val="16"/>
              </w:rPr>
            </w:pPr>
          </w:p>
        </w:tc>
        <w:tc>
          <w:tcPr>
            <w:tcW w:w="490" w:type="pct"/>
            <w:shd w:val="clear" w:color="auto" w:fill="auto"/>
            <w:vAlign w:val="bottom"/>
          </w:tcPr>
          <w:p w14:paraId="72432CB3" w14:textId="77777777" w:rsidR="00EB7CCC" w:rsidRPr="00853CB2" w:rsidRDefault="00EB7CCC" w:rsidP="00EB7CCC">
            <w:pPr>
              <w:jc w:val="left"/>
              <w:rPr>
                <w:bCs w:val="0"/>
                <w:color w:val="000000"/>
                <w:sz w:val="16"/>
                <w:szCs w:val="16"/>
              </w:rPr>
            </w:pPr>
            <w:r>
              <w:rPr>
                <w:bCs w:val="0"/>
                <w:color w:val="000000"/>
                <w:sz w:val="16"/>
                <w:szCs w:val="16"/>
              </w:rPr>
              <w:t>Y</w:t>
            </w:r>
          </w:p>
        </w:tc>
        <w:tc>
          <w:tcPr>
            <w:tcW w:w="404" w:type="pct"/>
            <w:shd w:val="clear" w:color="auto" w:fill="auto"/>
            <w:vAlign w:val="bottom"/>
          </w:tcPr>
          <w:p w14:paraId="72432CB4" w14:textId="77777777" w:rsidR="00EB7CCC" w:rsidRPr="00853CB2" w:rsidRDefault="00EB7CCC" w:rsidP="00EB7CCC">
            <w:pPr>
              <w:jc w:val="left"/>
              <w:rPr>
                <w:bCs w:val="0"/>
                <w:color w:val="000000"/>
                <w:sz w:val="16"/>
                <w:szCs w:val="16"/>
              </w:rPr>
            </w:pPr>
          </w:p>
        </w:tc>
        <w:tc>
          <w:tcPr>
            <w:tcW w:w="535" w:type="pct"/>
            <w:shd w:val="clear" w:color="auto" w:fill="auto"/>
            <w:vAlign w:val="bottom"/>
          </w:tcPr>
          <w:p w14:paraId="72432CB5" w14:textId="77777777" w:rsidR="00EB7CCC" w:rsidRPr="00853CB2" w:rsidRDefault="00EB7CCC" w:rsidP="00EB7CCC">
            <w:pPr>
              <w:jc w:val="left"/>
              <w:rPr>
                <w:bCs w:val="0"/>
                <w:color w:val="000000"/>
                <w:sz w:val="16"/>
                <w:szCs w:val="16"/>
              </w:rPr>
            </w:pPr>
          </w:p>
        </w:tc>
        <w:tc>
          <w:tcPr>
            <w:tcW w:w="668" w:type="pct"/>
            <w:shd w:val="clear" w:color="auto" w:fill="auto"/>
            <w:vAlign w:val="bottom"/>
          </w:tcPr>
          <w:p w14:paraId="72432CB6" w14:textId="77777777" w:rsidR="00EB7CCC" w:rsidRPr="00853CB2" w:rsidRDefault="00EB7CCC" w:rsidP="00EB7CCC">
            <w:pPr>
              <w:jc w:val="left"/>
              <w:rPr>
                <w:bCs w:val="0"/>
                <w:color w:val="000000"/>
                <w:sz w:val="16"/>
                <w:szCs w:val="16"/>
              </w:rPr>
            </w:pPr>
            <w:r w:rsidRPr="00853CB2">
              <w:rPr>
                <w:bCs w:val="0"/>
                <w:color w:val="000000"/>
                <w:sz w:val="16"/>
                <w:szCs w:val="16"/>
              </w:rPr>
              <w:t> </w:t>
            </w:r>
          </w:p>
        </w:tc>
      </w:tr>
      <w:tr w:rsidR="00EB7CCC" w:rsidRPr="00853CB2" w14:paraId="72432CC2" w14:textId="77777777" w:rsidTr="00503EF2">
        <w:trPr>
          <w:trHeight w:val="215"/>
        </w:trPr>
        <w:tc>
          <w:tcPr>
            <w:tcW w:w="806" w:type="pct"/>
          </w:tcPr>
          <w:p w14:paraId="72432CB8" w14:textId="77777777" w:rsidR="00EB7CCC" w:rsidRPr="00853CB2" w:rsidRDefault="00EB7CCC" w:rsidP="00EB7CCC">
            <w:pPr>
              <w:jc w:val="left"/>
              <w:rPr>
                <w:bCs w:val="0"/>
                <w:color w:val="000000"/>
                <w:sz w:val="16"/>
                <w:szCs w:val="16"/>
              </w:rPr>
            </w:pPr>
            <w:r w:rsidRPr="0086147F">
              <w:rPr>
                <w:bCs w:val="0"/>
                <w:color w:val="000000"/>
                <w:sz w:val="16"/>
                <w:szCs w:val="16"/>
              </w:rPr>
              <w:t>Address</w:t>
            </w:r>
          </w:p>
        </w:tc>
        <w:tc>
          <w:tcPr>
            <w:tcW w:w="773" w:type="pct"/>
            <w:shd w:val="clear" w:color="auto" w:fill="auto"/>
            <w:noWrap/>
            <w:vAlign w:val="bottom"/>
          </w:tcPr>
          <w:p w14:paraId="72432CB9" w14:textId="77777777" w:rsidR="00EB7CCC" w:rsidRPr="009129F1" w:rsidRDefault="00EB7CCC" w:rsidP="00EB7CCC">
            <w:pPr>
              <w:jc w:val="left"/>
              <w:rPr>
                <w:bCs w:val="0"/>
                <w:color w:val="000000"/>
                <w:sz w:val="16"/>
                <w:szCs w:val="16"/>
              </w:rPr>
            </w:pPr>
            <w:r w:rsidRPr="009129F1">
              <w:rPr>
                <w:bCs w:val="0"/>
                <w:color w:val="000000"/>
                <w:sz w:val="16"/>
                <w:szCs w:val="16"/>
              </w:rPr>
              <w:t>SubCountyStateProvince</w:t>
            </w:r>
          </w:p>
          <w:p w14:paraId="72432CBA" w14:textId="77777777" w:rsidR="00EB7CCC" w:rsidRPr="00853CB2" w:rsidRDefault="00EB7CCC" w:rsidP="00EB7CCC">
            <w:pPr>
              <w:jc w:val="left"/>
              <w:rPr>
                <w:bCs w:val="0"/>
                <w:color w:val="000000"/>
                <w:sz w:val="16"/>
                <w:szCs w:val="16"/>
              </w:rPr>
            </w:pPr>
          </w:p>
        </w:tc>
        <w:tc>
          <w:tcPr>
            <w:tcW w:w="492" w:type="pct"/>
            <w:shd w:val="clear" w:color="auto" w:fill="auto"/>
            <w:noWrap/>
          </w:tcPr>
          <w:p w14:paraId="72432CBB" w14:textId="77777777" w:rsidR="00EB7CCC" w:rsidRPr="00853CB2" w:rsidRDefault="00EB7CCC" w:rsidP="00EB7CCC">
            <w:pPr>
              <w:jc w:val="left"/>
              <w:rPr>
                <w:bCs w:val="0"/>
                <w:color w:val="000000"/>
                <w:sz w:val="16"/>
                <w:szCs w:val="16"/>
              </w:rPr>
            </w:pPr>
          </w:p>
        </w:tc>
        <w:tc>
          <w:tcPr>
            <w:tcW w:w="281" w:type="pct"/>
            <w:shd w:val="clear" w:color="auto" w:fill="auto"/>
            <w:noWrap/>
            <w:vAlign w:val="bottom"/>
          </w:tcPr>
          <w:p w14:paraId="72432CBC" w14:textId="77777777" w:rsidR="00EB7CCC" w:rsidRPr="00853CB2" w:rsidRDefault="00EB7CCC" w:rsidP="00EB7CCC">
            <w:pPr>
              <w:jc w:val="left"/>
              <w:rPr>
                <w:bCs w:val="0"/>
                <w:color w:val="000000"/>
                <w:sz w:val="16"/>
                <w:szCs w:val="16"/>
              </w:rPr>
            </w:pPr>
          </w:p>
        </w:tc>
        <w:tc>
          <w:tcPr>
            <w:tcW w:w="551" w:type="pct"/>
            <w:shd w:val="clear" w:color="auto" w:fill="auto"/>
            <w:vAlign w:val="bottom"/>
          </w:tcPr>
          <w:p w14:paraId="72432CBD" w14:textId="77777777" w:rsidR="00EB7CCC" w:rsidRPr="00853CB2" w:rsidRDefault="00EB7CCC" w:rsidP="00EB7CCC">
            <w:pPr>
              <w:jc w:val="left"/>
              <w:rPr>
                <w:bCs w:val="0"/>
                <w:color w:val="000000"/>
                <w:sz w:val="16"/>
                <w:szCs w:val="16"/>
              </w:rPr>
            </w:pPr>
          </w:p>
        </w:tc>
        <w:tc>
          <w:tcPr>
            <w:tcW w:w="490" w:type="pct"/>
            <w:shd w:val="clear" w:color="auto" w:fill="auto"/>
            <w:vAlign w:val="bottom"/>
          </w:tcPr>
          <w:p w14:paraId="72432CBE" w14:textId="77777777" w:rsidR="00EB7CCC" w:rsidRPr="00853CB2" w:rsidRDefault="00EB7CCC" w:rsidP="00EB7CCC">
            <w:pPr>
              <w:jc w:val="left"/>
              <w:rPr>
                <w:bCs w:val="0"/>
                <w:color w:val="000000"/>
                <w:sz w:val="16"/>
                <w:szCs w:val="16"/>
              </w:rPr>
            </w:pPr>
            <w:r>
              <w:rPr>
                <w:bCs w:val="0"/>
                <w:color w:val="000000"/>
                <w:sz w:val="16"/>
                <w:szCs w:val="16"/>
              </w:rPr>
              <w:t>Y</w:t>
            </w:r>
          </w:p>
        </w:tc>
        <w:tc>
          <w:tcPr>
            <w:tcW w:w="404" w:type="pct"/>
            <w:shd w:val="clear" w:color="auto" w:fill="auto"/>
            <w:vAlign w:val="bottom"/>
          </w:tcPr>
          <w:p w14:paraId="72432CBF" w14:textId="77777777" w:rsidR="00EB7CCC" w:rsidRPr="00853CB2" w:rsidRDefault="00EB7CCC" w:rsidP="00EB7CCC">
            <w:pPr>
              <w:jc w:val="left"/>
              <w:rPr>
                <w:bCs w:val="0"/>
                <w:color w:val="000000"/>
                <w:sz w:val="16"/>
                <w:szCs w:val="16"/>
              </w:rPr>
            </w:pPr>
          </w:p>
        </w:tc>
        <w:tc>
          <w:tcPr>
            <w:tcW w:w="535" w:type="pct"/>
            <w:shd w:val="clear" w:color="auto" w:fill="auto"/>
            <w:vAlign w:val="bottom"/>
          </w:tcPr>
          <w:p w14:paraId="72432CC0" w14:textId="77777777" w:rsidR="00EB7CCC" w:rsidRPr="00853CB2" w:rsidRDefault="00EB7CCC" w:rsidP="00EB7CCC">
            <w:pPr>
              <w:jc w:val="left"/>
              <w:rPr>
                <w:bCs w:val="0"/>
                <w:color w:val="000000"/>
                <w:sz w:val="16"/>
                <w:szCs w:val="16"/>
              </w:rPr>
            </w:pPr>
          </w:p>
        </w:tc>
        <w:tc>
          <w:tcPr>
            <w:tcW w:w="668" w:type="pct"/>
            <w:shd w:val="clear" w:color="auto" w:fill="auto"/>
            <w:vAlign w:val="bottom"/>
          </w:tcPr>
          <w:p w14:paraId="72432CC1" w14:textId="77777777" w:rsidR="00EB7CCC" w:rsidRPr="00853CB2" w:rsidRDefault="00EB7CCC" w:rsidP="00EB7CCC">
            <w:pPr>
              <w:jc w:val="left"/>
              <w:rPr>
                <w:bCs w:val="0"/>
                <w:color w:val="000000"/>
                <w:sz w:val="16"/>
                <w:szCs w:val="16"/>
              </w:rPr>
            </w:pPr>
          </w:p>
        </w:tc>
      </w:tr>
      <w:tr w:rsidR="00EB7CCC" w:rsidRPr="00853CB2" w14:paraId="72432CCD" w14:textId="77777777" w:rsidTr="00503EF2">
        <w:trPr>
          <w:trHeight w:val="215"/>
        </w:trPr>
        <w:tc>
          <w:tcPr>
            <w:tcW w:w="806" w:type="pct"/>
          </w:tcPr>
          <w:p w14:paraId="72432CC3" w14:textId="77777777" w:rsidR="00EB7CCC" w:rsidRPr="00853CB2" w:rsidRDefault="00EB7CCC" w:rsidP="00EB7CCC">
            <w:pPr>
              <w:jc w:val="left"/>
              <w:rPr>
                <w:sz w:val="16"/>
                <w:szCs w:val="16"/>
              </w:rPr>
            </w:pPr>
            <w:r w:rsidRPr="0086147F">
              <w:rPr>
                <w:bCs w:val="0"/>
                <w:color w:val="000000"/>
                <w:sz w:val="16"/>
                <w:szCs w:val="16"/>
              </w:rPr>
              <w:t>Address</w:t>
            </w:r>
          </w:p>
        </w:tc>
        <w:tc>
          <w:tcPr>
            <w:tcW w:w="773" w:type="pct"/>
            <w:shd w:val="clear" w:color="auto" w:fill="auto"/>
            <w:noWrap/>
            <w:vAlign w:val="bottom"/>
          </w:tcPr>
          <w:p w14:paraId="72432CC4" w14:textId="77777777" w:rsidR="00EB7CCC" w:rsidRPr="009129F1" w:rsidRDefault="00EB7CCC" w:rsidP="00EB7CCC">
            <w:pPr>
              <w:jc w:val="left"/>
              <w:rPr>
                <w:bCs w:val="0"/>
                <w:color w:val="000000"/>
                <w:sz w:val="16"/>
                <w:szCs w:val="16"/>
              </w:rPr>
            </w:pPr>
            <w:r w:rsidRPr="009129F1">
              <w:rPr>
                <w:bCs w:val="0"/>
                <w:color w:val="000000"/>
                <w:sz w:val="16"/>
                <w:szCs w:val="16"/>
              </w:rPr>
              <w:t>CountyStateProvince</w:t>
            </w:r>
          </w:p>
          <w:p w14:paraId="72432CC5" w14:textId="77777777" w:rsidR="00EB7CCC" w:rsidRPr="00853CB2" w:rsidRDefault="00EB7CCC" w:rsidP="00EB7CCC">
            <w:pPr>
              <w:jc w:val="left"/>
              <w:rPr>
                <w:bCs w:val="0"/>
                <w:color w:val="000000"/>
                <w:sz w:val="16"/>
                <w:szCs w:val="16"/>
              </w:rPr>
            </w:pPr>
          </w:p>
        </w:tc>
        <w:tc>
          <w:tcPr>
            <w:tcW w:w="492" w:type="pct"/>
            <w:shd w:val="clear" w:color="auto" w:fill="auto"/>
            <w:noWrap/>
          </w:tcPr>
          <w:p w14:paraId="72432CC6" w14:textId="77777777" w:rsidR="00EB7CCC" w:rsidRPr="00853CB2" w:rsidRDefault="00EB7CCC" w:rsidP="00EB7CCC">
            <w:pPr>
              <w:jc w:val="left"/>
              <w:rPr>
                <w:bCs w:val="0"/>
                <w:color w:val="000000"/>
                <w:sz w:val="16"/>
                <w:szCs w:val="16"/>
              </w:rPr>
            </w:pPr>
            <w:r w:rsidRPr="00853CB2">
              <w:rPr>
                <w:bCs w:val="0"/>
                <w:color w:val="000000"/>
                <w:sz w:val="16"/>
                <w:szCs w:val="16"/>
              </w:rPr>
              <w:t>Text</w:t>
            </w:r>
          </w:p>
        </w:tc>
        <w:tc>
          <w:tcPr>
            <w:tcW w:w="281" w:type="pct"/>
            <w:shd w:val="clear" w:color="auto" w:fill="auto"/>
            <w:noWrap/>
            <w:vAlign w:val="bottom"/>
          </w:tcPr>
          <w:p w14:paraId="72432CC7" w14:textId="77777777" w:rsidR="00EB7CCC" w:rsidRPr="00853CB2" w:rsidRDefault="00EB7CCC" w:rsidP="00EB7CCC">
            <w:pPr>
              <w:jc w:val="left"/>
              <w:rPr>
                <w:bCs w:val="0"/>
                <w:color w:val="000000"/>
                <w:sz w:val="16"/>
                <w:szCs w:val="16"/>
              </w:rPr>
            </w:pPr>
            <w:r w:rsidRPr="00853CB2">
              <w:rPr>
                <w:bCs w:val="0"/>
                <w:color w:val="000000"/>
                <w:sz w:val="16"/>
                <w:szCs w:val="16"/>
              </w:rPr>
              <w:t> </w:t>
            </w:r>
          </w:p>
        </w:tc>
        <w:tc>
          <w:tcPr>
            <w:tcW w:w="551" w:type="pct"/>
            <w:shd w:val="clear" w:color="auto" w:fill="auto"/>
            <w:vAlign w:val="bottom"/>
          </w:tcPr>
          <w:p w14:paraId="72432CC8" w14:textId="77777777" w:rsidR="00EB7CCC" w:rsidRPr="00853CB2" w:rsidRDefault="00EB7CCC" w:rsidP="00EB7CCC">
            <w:pPr>
              <w:jc w:val="left"/>
              <w:rPr>
                <w:bCs w:val="0"/>
                <w:color w:val="000000"/>
                <w:sz w:val="16"/>
                <w:szCs w:val="16"/>
              </w:rPr>
            </w:pPr>
          </w:p>
        </w:tc>
        <w:tc>
          <w:tcPr>
            <w:tcW w:w="490" w:type="pct"/>
            <w:shd w:val="clear" w:color="auto" w:fill="auto"/>
            <w:vAlign w:val="bottom"/>
          </w:tcPr>
          <w:p w14:paraId="72432CC9" w14:textId="77777777" w:rsidR="00EB7CCC" w:rsidRPr="00853CB2" w:rsidRDefault="00EB7CCC" w:rsidP="00EB7CCC">
            <w:pPr>
              <w:jc w:val="left"/>
              <w:rPr>
                <w:bCs w:val="0"/>
                <w:color w:val="000000"/>
                <w:sz w:val="16"/>
                <w:szCs w:val="16"/>
              </w:rPr>
            </w:pPr>
            <w:r>
              <w:rPr>
                <w:bCs w:val="0"/>
                <w:color w:val="000000"/>
                <w:sz w:val="16"/>
                <w:szCs w:val="16"/>
              </w:rPr>
              <w:t>Y</w:t>
            </w:r>
          </w:p>
        </w:tc>
        <w:tc>
          <w:tcPr>
            <w:tcW w:w="404" w:type="pct"/>
            <w:shd w:val="clear" w:color="auto" w:fill="auto"/>
            <w:vAlign w:val="bottom"/>
          </w:tcPr>
          <w:p w14:paraId="72432CCA" w14:textId="77777777" w:rsidR="00EB7CCC" w:rsidRPr="00853CB2" w:rsidRDefault="00EB7CCC" w:rsidP="00EB7CCC">
            <w:pPr>
              <w:jc w:val="left"/>
              <w:rPr>
                <w:bCs w:val="0"/>
                <w:color w:val="000000"/>
                <w:sz w:val="16"/>
                <w:szCs w:val="16"/>
              </w:rPr>
            </w:pPr>
          </w:p>
        </w:tc>
        <w:tc>
          <w:tcPr>
            <w:tcW w:w="535" w:type="pct"/>
            <w:shd w:val="clear" w:color="auto" w:fill="auto"/>
            <w:vAlign w:val="bottom"/>
          </w:tcPr>
          <w:p w14:paraId="72432CCB" w14:textId="77777777" w:rsidR="00EB7CCC" w:rsidRPr="00853CB2" w:rsidRDefault="00EB7CCC" w:rsidP="00EB7CCC">
            <w:pPr>
              <w:jc w:val="left"/>
              <w:rPr>
                <w:bCs w:val="0"/>
                <w:color w:val="000000"/>
                <w:sz w:val="16"/>
                <w:szCs w:val="16"/>
              </w:rPr>
            </w:pPr>
            <w:r w:rsidRPr="00853CB2">
              <w:rPr>
                <w:bCs w:val="0"/>
                <w:color w:val="000000"/>
                <w:sz w:val="16"/>
                <w:szCs w:val="16"/>
              </w:rPr>
              <w:t>WEST MIDLAND</w:t>
            </w:r>
          </w:p>
        </w:tc>
        <w:tc>
          <w:tcPr>
            <w:tcW w:w="668" w:type="pct"/>
            <w:shd w:val="clear" w:color="auto" w:fill="auto"/>
            <w:vAlign w:val="bottom"/>
          </w:tcPr>
          <w:p w14:paraId="72432CCC" w14:textId="77777777" w:rsidR="00EB7CCC" w:rsidRPr="00853CB2" w:rsidRDefault="00EB7CCC" w:rsidP="00EB7CCC">
            <w:pPr>
              <w:jc w:val="left"/>
              <w:rPr>
                <w:bCs w:val="0"/>
                <w:color w:val="000000"/>
                <w:sz w:val="16"/>
                <w:szCs w:val="16"/>
              </w:rPr>
            </w:pPr>
            <w:r w:rsidRPr="00853CB2">
              <w:rPr>
                <w:bCs w:val="0"/>
                <w:color w:val="000000"/>
                <w:sz w:val="16"/>
                <w:szCs w:val="16"/>
              </w:rPr>
              <w:t> </w:t>
            </w:r>
          </w:p>
        </w:tc>
      </w:tr>
      <w:tr w:rsidR="00EB7CCC" w:rsidRPr="00853CB2" w14:paraId="72432CD7" w14:textId="77777777" w:rsidTr="00503EF2">
        <w:trPr>
          <w:trHeight w:val="215"/>
        </w:trPr>
        <w:tc>
          <w:tcPr>
            <w:tcW w:w="806" w:type="pct"/>
          </w:tcPr>
          <w:p w14:paraId="72432CCE" w14:textId="77777777" w:rsidR="00EB7CCC" w:rsidRPr="00853CB2" w:rsidRDefault="00EB7CCC" w:rsidP="00EB7CCC">
            <w:pPr>
              <w:jc w:val="left"/>
              <w:rPr>
                <w:bCs w:val="0"/>
                <w:color w:val="000000"/>
                <w:sz w:val="16"/>
                <w:szCs w:val="16"/>
              </w:rPr>
            </w:pPr>
            <w:r w:rsidRPr="0086147F">
              <w:rPr>
                <w:bCs w:val="0"/>
                <w:color w:val="000000"/>
                <w:sz w:val="16"/>
                <w:szCs w:val="16"/>
              </w:rPr>
              <w:t>Address</w:t>
            </w:r>
          </w:p>
        </w:tc>
        <w:tc>
          <w:tcPr>
            <w:tcW w:w="773" w:type="pct"/>
            <w:shd w:val="clear" w:color="auto" w:fill="auto"/>
            <w:noWrap/>
            <w:vAlign w:val="bottom"/>
          </w:tcPr>
          <w:p w14:paraId="72432CCF" w14:textId="77777777" w:rsidR="00EB7CCC" w:rsidRPr="00853CB2" w:rsidRDefault="00EB7CCC" w:rsidP="00EB7CCC">
            <w:pPr>
              <w:jc w:val="left"/>
              <w:rPr>
                <w:bCs w:val="0"/>
                <w:color w:val="000000"/>
                <w:sz w:val="16"/>
                <w:szCs w:val="16"/>
              </w:rPr>
            </w:pPr>
            <w:r w:rsidRPr="00853CB2">
              <w:rPr>
                <w:bCs w:val="0"/>
                <w:color w:val="000000"/>
                <w:sz w:val="16"/>
                <w:szCs w:val="16"/>
              </w:rPr>
              <w:t>Country</w:t>
            </w:r>
            <w:r>
              <w:rPr>
                <w:bCs w:val="0"/>
                <w:color w:val="000000"/>
                <w:sz w:val="16"/>
                <w:szCs w:val="16"/>
              </w:rPr>
              <w:t>Code</w:t>
            </w:r>
          </w:p>
        </w:tc>
        <w:tc>
          <w:tcPr>
            <w:tcW w:w="492" w:type="pct"/>
            <w:shd w:val="clear" w:color="auto" w:fill="auto"/>
            <w:noWrap/>
          </w:tcPr>
          <w:p w14:paraId="72432CD0" w14:textId="77777777" w:rsidR="00EB7CCC" w:rsidRPr="00853CB2" w:rsidRDefault="00EB7CCC" w:rsidP="00EB7CCC">
            <w:pPr>
              <w:jc w:val="left"/>
              <w:rPr>
                <w:bCs w:val="0"/>
                <w:color w:val="000000"/>
                <w:sz w:val="16"/>
                <w:szCs w:val="16"/>
              </w:rPr>
            </w:pPr>
            <w:r w:rsidRPr="00853CB2">
              <w:rPr>
                <w:bCs w:val="0"/>
                <w:color w:val="000000"/>
                <w:sz w:val="16"/>
                <w:szCs w:val="16"/>
              </w:rPr>
              <w:t>Text</w:t>
            </w:r>
          </w:p>
        </w:tc>
        <w:tc>
          <w:tcPr>
            <w:tcW w:w="281" w:type="pct"/>
            <w:shd w:val="clear" w:color="auto" w:fill="auto"/>
            <w:noWrap/>
            <w:vAlign w:val="bottom"/>
          </w:tcPr>
          <w:p w14:paraId="72432CD1" w14:textId="77777777" w:rsidR="00EB7CCC" w:rsidRPr="00853CB2" w:rsidRDefault="00EB7CCC" w:rsidP="00EB7CCC">
            <w:pPr>
              <w:jc w:val="left"/>
              <w:rPr>
                <w:bCs w:val="0"/>
                <w:color w:val="000000"/>
                <w:sz w:val="16"/>
                <w:szCs w:val="16"/>
              </w:rPr>
            </w:pPr>
          </w:p>
        </w:tc>
        <w:tc>
          <w:tcPr>
            <w:tcW w:w="551" w:type="pct"/>
            <w:shd w:val="clear" w:color="auto" w:fill="auto"/>
            <w:vAlign w:val="bottom"/>
          </w:tcPr>
          <w:p w14:paraId="72432CD2" w14:textId="77777777" w:rsidR="00EB7CCC" w:rsidRPr="00853CB2" w:rsidRDefault="00EB7CCC" w:rsidP="00EB7CCC">
            <w:pPr>
              <w:jc w:val="left"/>
              <w:rPr>
                <w:bCs w:val="0"/>
                <w:color w:val="000000"/>
                <w:sz w:val="16"/>
                <w:szCs w:val="16"/>
              </w:rPr>
            </w:pPr>
          </w:p>
        </w:tc>
        <w:tc>
          <w:tcPr>
            <w:tcW w:w="490" w:type="pct"/>
            <w:shd w:val="clear" w:color="auto" w:fill="auto"/>
            <w:vAlign w:val="bottom"/>
          </w:tcPr>
          <w:p w14:paraId="72432CD3" w14:textId="77777777" w:rsidR="00EB7CCC" w:rsidRPr="00853CB2" w:rsidRDefault="00EB7CCC" w:rsidP="00EB7CCC">
            <w:pPr>
              <w:jc w:val="left"/>
              <w:rPr>
                <w:bCs w:val="0"/>
                <w:color w:val="000000"/>
                <w:sz w:val="16"/>
                <w:szCs w:val="16"/>
              </w:rPr>
            </w:pPr>
            <w:r>
              <w:rPr>
                <w:bCs w:val="0"/>
                <w:color w:val="000000"/>
                <w:sz w:val="16"/>
                <w:szCs w:val="16"/>
              </w:rPr>
              <w:t>Y</w:t>
            </w:r>
          </w:p>
        </w:tc>
        <w:tc>
          <w:tcPr>
            <w:tcW w:w="404" w:type="pct"/>
            <w:shd w:val="clear" w:color="auto" w:fill="auto"/>
            <w:vAlign w:val="bottom"/>
          </w:tcPr>
          <w:p w14:paraId="72432CD4" w14:textId="77777777" w:rsidR="00EB7CCC" w:rsidRPr="00853CB2" w:rsidRDefault="00EB7CCC" w:rsidP="00EB7CCC">
            <w:pPr>
              <w:jc w:val="left"/>
              <w:rPr>
                <w:bCs w:val="0"/>
                <w:color w:val="000000"/>
                <w:sz w:val="16"/>
                <w:szCs w:val="16"/>
              </w:rPr>
            </w:pPr>
          </w:p>
        </w:tc>
        <w:tc>
          <w:tcPr>
            <w:tcW w:w="535" w:type="pct"/>
            <w:shd w:val="clear" w:color="auto" w:fill="auto"/>
            <w:vAlign w:val="bottom"/>
          </w:tcPr>
          <w:p w14:paraId="72432CD5" w14:textId="77777777" w:rsidR="00EB7CCC" w:rsidRPr="00853CB2" w:rsidRDefault="00EB7CCC" w:rsidP="00EB7CCC">
            <w:pPr>
              <w:jc w:val="left"/>
              <w:rPr>
                <w:bCs w:val="0"/>
                <w:color w:val="000000"/>
                <w:sz w:val="16"/>
                <w:szCs w:val="16"/>
              </w:rPr>
            </w:pPr>
            <w:r>
              <w:rPr>
                <w:bCs w:val="0"/>
                <w:color w:val="000000"/>
                <w:sz w:val="16"/>
                <w:szCs w:val="16"/>
              </w:rPr>
              <w:t>GB</w:t>
            </w:r>
          </w:p>
        </w:tc>
        <w:tc>
          <w:tcPr>
            <w:tcW w:w="668" w:type="pct"/>
            <w:shd w:val="clear" w:color="auto" w:fill="auto"/>
            <w:vAlign w:val="bottom"/>
          </w:tcPr>
          <w:p w14:paraId="72432CD6" w14:textId="77777777" w:rsidR="00EB7CCC" w:rsidRPr="00853CB2" w:rsidRDefault="00EB7CCC" w:rsidP="00EB7CCC">
            <w:pPr>
              <w:jc w:val="left"/>
              <w:rPr>
                <w:bCs w:val="0"/>
                <w:color w:val="000000"/>
                <w:sz w:val="16"/>
                <w:szCs w:val="16"/>
              </w:rPr>
            </w:pPr>
          </w:p>
        </w:tc>
      </w:tr>
      <w:tr w:rsidR="00EB7CCC" w:rsidRPr="00853CB2" w14:paraId="72432CE2" w14:textId="77777777" w:rsidTr="00503EF2">
        <w:trPr>
          <w:trHeight w:val="215"/>
        </w:trPr>
        <w:tc>
          <w:tcPr>
            <w:tcW w:w="806" w:type="pct"/>
          </w:tcPr>
          <w:p w14:paraId="72432CD8" w14:textId="77777777" w:rsidR="00EB7CCC" w:rsidRPr="00853CB2" w:rsidRDefault="00EB7CCC" w:rsidP="00EB7CCC">
            <w:pPr>
              <w:jc w:val="left"/>
              <w:rPr>
                <w:sz w:val="16"/>
                <w:szCs w:val="16"/>
              </w:rPr>
            </w:pPr>
            <w:r w:rsidRPr="0086147F">
              <w:rPr>
                <w:bCs w:val="0"/>
                <w:color w:val="000000"/>
                <w:sz w:val="16"/>
                <w:szCs w:val="16"/>
              </w:rPr>
              <w:t>Address</w:t>
            </w:r>
          </w:p>
        </w:tc>
        <w:tc>
          <w:tcPr>
            <w:tcW w:w="773" w:type="pct"/>
            <w:shd w:val="clear" w:color="auto" w:fill="auto"/>
            <w:noWrap/>
            <w:vAlign w:val="bottom"/>
          </w:tcPr>
          <w:p w14:paraId="72432CD9" w14:textId="77777777" w:rsidR="00EB7CCC" w:rsidRPr="009129F1" w:rsidRDefault="00EB7CCC" w:rsidP="00EB7CCC">
            <w:pPr>
              <w:jc w:val="left"/>
              <w:rPr>
                <w:bCs w:val="0"/>
                <w:color w:val="000000"/>
                <w:sz w:val="16"/>
                <w:szCs w:val="16"/>
              </w:rPr>
            </w:pPr>
            <w:r w:rsidRPr="009129F1">
              <w:rPr>
                <w:bCs w:val="0"/>
                <w:color w:val="000000"/>
                <w:sz w:val="16"/>
                <w:szCs w:val="16"/>
              </w:rPr>
              <w:t>SubPostCodeZipCode</w:t>
            </w:r>
          </w:p>
          <w:p w14:paraId="72432CDA" w14:textId="77777777" w:rsidR="00EB7CCC" w:rsidRPr="00853CB2" w:rsidRDefault="00EB7CCC" w:rsidP="00EB7CCC">
            <w:pPr>
              <w:jc w:val="left"/>
              <w:rPr>
                <w:bCs w:val="0"/>
                <w:color w:val="000000"/>
                <w:sz w:val="16"/>
                <w:szCs w:val="16"/>
              </w:rPr>
            </w:pPr>
          </w:p>
        </w:tc>
        <w:tc>
          <w:tcPr>
            <w:tcW w:w="492" w:type="pct"/>
            <w:shd w:val="clear" w:color="auto" w:fill="auto"/>
            <w:noWrap/>
          </w:tcPr>
          <w:p w14:paraId="72432CDB" w14:textId="77777777" w:rsidR="00EB7CCC" w:rsidRPr="00853CB2" w:rsidRDefault="00EB7CCC" w:rsidP="00EB7CCC">
            <w:pPr>
              <w:jc w:val="left"/>
              <w:rPr>
                <w:bCs w:val="0"/>
                <w:color w:val="000000"/>
                <w:sz w:val="16"/>
                <w:szCs w:val="16"/>
              </w:rPr>
            </w:pPr>
            <w:r w:rsidRPr="00853CB2">
              <w:rPr>
                <w:bCs w:val="0"/>
                <w:color w:val="000000"/>
                <w:sz w:val="16"/>
                <w:szCs w:val="16"/>
              </w:rPr>
              <w:t>Text</w:t>
            </w:r>
          </w:p>
        </w:tc>
        <w:tc>
          <w:tcPr>
            <w:tcW w:w="281" w:type="pct"/>
            <w:shd w:val="clear" w:color="auto" w:fill="auto"/>
            <w:noWrap/>
            <w:vAlign w:val="bottom"/>
          </w:tcPr>
          <w:p w14:paraId="72432CDC" w14:textId="77777777" w:rsidR="00EB7CCC" w:rsidRPr="00853CB2" w:rsidRDefault="00EB7CCC" w:rsidP="00EB7CCC">
            <w:pPr>
              <w:jc w:val="left"/>
              <w:rPr>
                <w:bCs w:val="0"/>
                <w:color w:val="000000"/>
                <w:sz w:val="16"/>
                <w:szCs w:val="16"/>
              </w:rPr>
            </w:pPr>
          </w:p>
        </w:tc>
        <w:tc>
          <w:tcPr>
            <w:tcW w:w="551" w:type="pct"/>
            <w:shd w:val="clear" w:color="auto" w:fill="auto"/>
            <w:vAlign w:val="bottom"/>
          </w:tcPr>
          <w:p w14:paraId="72432CDD" w14:textId="77777777" w:rsidR="00EB7CCC" w:rsidRPr="00853CB2" w:rsidRDefault="00EB7CCC" w:rsidP="00EB7CCC">
            <w:pPr>
              <w:jc w:val="left"/>
              <w:rPr>
                <w:bCs w:val="0"/>
                <w:color w:val="000000"/>
                <w:sz w:val="16"/>
                <w:szCs w:val="16"/>
              </w:rPr>
            </w:pPr>
          </w:p>
        </w:tc>
        <w:tc>
          <w:tcPr>
            <w:tcW w:w="490" w:type="pct"/>
            <w:shd w:val="clear" w:color="auto" w:fill="auto"/>
          </w:tcPr>
          <w:p w14:paraId="72432CDE" w14:textId="77777777" w:rsidR="00EB7CCC" w:rsidRDefault="00EB7CCC" w:rsidP="00EB7CCC"/>
        </w:tc>
        <w:tc>
          <w:tcPr>
            <w:tcW w:w="404" w:type="pct"/>
            <w:shd w:val="clear" w:color="auto" w:fill="auto"/>
            <w:vAlign w:val="bottom"/>
          </w:tcPr>
          <w:p w14:paraId="72432CDF" w14:textId="77777777" w:rsidR="00EB7CCC" w:rsidRPr="00853CB2" w:rsidRDefault="00EB7CCC" w:rsidP="00EB7CCC">
            <w:pPr>
              <w:jc w:val="left"/>
              <w:rPr>
                <w:bCs w:val="0"/>
                <w:color w:val="000000"/>
                <w:sz w:val="16"/>
                <w:szCs w:val="16"/>
              </w:rPr>
            </w:pPr>
          </w:p>
        </w:tc>
        <w:tc>
          <w:tcPr>
            <w:tcW w:w="535" w:type="pct"/>
            <w:shd w:val="clear" w:color="auto" w:fill="auto"/>
            <w:vAlign w:val="bottom"/>
          </w:tcPr>
          <w:p w14:paraId="72432CE0" w14:textId="77777777" w:rsidR="00EB7CCC" w:rsidRPr="00853CB2" w:rsidRDefault="00EB7CCC" w:rsidP="00EB7CCC">
            <w:pPr>
              <w:jc w:val="left"/>
              <w:rPr>
                <w:bCs w:val="0"/>
                <w:color w:val="000000"/>
                <w:sz w:val="16"/>
                <w:szCs w:val="16"/>
              </w:rPr>
            </w:pPr>
            <w:r w:rsidRPr="00853CB2">
              <w:rPr>
                <w:bCs w:val="0"/>
                <w:color w:val="000000"/>
                <w:sz w:val="16"/>
                <w:szCs w:val="16"/>
              </w:rPr>
              <w:t>1J</w:t>
            </w:r>
          </w:p>
        </w:tc>
        <w:tc>
          <w:tcPr>
            <w:tcW w:w="668" w:type="pct"/>
            <w:shd w:val="clear" w:color="auto" w:fill="auto"/>
            <w:vAlign w:val="bottom"/>
          </w:tcPr>
          <w:p w14:paraId="72432CE1" w14:textId="77777777" w:rsidR="00EB7CCC" w:rsidRPr="00853CB2" w:rsidRDefault="00EB7CCC" w:rsidP="00EB7CCC">
            <w:pPr>
              <w:jc w:val="left"/>
              <w:rPr>
                <w:bCs w:val="0"/>
                <w:color w:val="000000"/>
                <w:sz w:val="16"/>
                <w:szCs w:val="16"/>
              </w:rPr>
            </w:pPr>
          </w:p>
        </w:tc>
      </w:tr>
      <w:tr w:rsidR="002854E7" w:rsidRPr="00853CB2" w14:paraId="72432CED" w14:textId="77777777" w:rsidTr="00503EF2">
        <w:trPr>
          <w:trHeight w:val="215"/>
        </w:trPr>
        <w:tc>
          <w:tcPr>
            <w:tcW w:w="806" w:type="pct"/>
          </w:tcPr>
          <w:p w14:paraId="72432CE3" w14:textId="77777777" w:rsidR="002854E7" w:rsidRPr="00853CB2" w:rsidRDefault="002854E7" w:rsidP="002854E7">
            <w:pPr>
              <w:jc w:val="left"/>
              <w:rPr>
                <w:sz w:val="16"/>
                <w:szCs w:val="16"/>
              </w:rPr>
            </w:pPr>
            <w:r w:rsidRPr="0086147F">
              <w:rPr>
                <w:bCs w:val="0"/>
                <w:color w:val="000000"/>
                <w:sz w:val="16"/>
                <w:szCs w:val="16"/>
              </w:rPr>
              <w:t>Address</w:t>
            </w:r>
          </w:p>
        </w:tc>
        <w:tc>
          <w:tcPr>
            <w:tcW w:w="773" w:type="pct"/>
            <w:shd w:val="clear" w:color="auto" w:fill="auto"/>
            <w:noWrap/>
            <w:vAlign w:val="bottom"/>
          </w:tcPr>
          <w:p w14:paraId="72432CE4" w14:textId="77777777" w:rsidR="002854E7" w:rsidRPr="009129F1" w:rsidRDefault="002854E7" w:rsidP="002854E7">
            <w:pPr>
              <w:jc w:val="left"/>
              <w:rPr>
                <w:bCs w:val="0"/>
                <w:color w:val="000000"/>
                <w:sz w:val="16"/>
                <w:szCs w:val="16"/>
              </w:rPr>
            </w:pPr>
            <w:r w:rsidRPr="009129F1">
              <w:rPr>
                <w:bCs w:val="0"/>
                <w:color w:val="000000"/>
                <w:sz w:val="16"/>
                <w:szCs w:val="16"/>
              </w:rPr>
              <w:t>PostCodeZipCode</w:t>
            </w:r>
          </w:p>
          <w:p w14:paraId="72432CE5" w14:textId="77777777" w:rsidR="002854E7" w:rsidRPr="00853CB2" w:rsidRDefault="002854E7" w:rsidP="002854E7">
            <w:pPr>
              <w:jc w:val="left"/>
              <w:rPr>
                <w:bCs w:val="0"/>
                <w:color w:val="000000"/>
                <w:sz w:val="16"/>
                <w:szCs w:val="16"/>
              </w:rPr>
            </w:pPr>
          </w:p>
        </w:tc>
        <w:tc>
          <w:tcPr>
            <w:tcW w:w="492" w:type="pct"/>
            <w:shd w:val="clear" w:color="auto" w:fill="auto"/>
            <w:noWrap/>
          </w:tcPr>
          <w:p w14:paraId="72432CE6" w14:textId="77777777" w:rsidR="002854E7" w:rsidRPr="00853CB2" w:rsidRDefault="002854E7" w:rsidP="002854E7">
            <w:pPr>
              <w:jc w:val="left"/>
              <w:rPr>
                <w:bCs w:val="0"/>
                <w:color w:val="000000"/>
                <w:sz w:val="16"/>
                <w:szCs w:val="16"/>
              </w:rPr>
            </w:pPr>
            <w:r w:rsidRPr="00853CB2">
              <w:rPr>
                <w:bCs w:val="0"/>
                <w:color w:val="000000"/>
                <w:sz w:val="16"/>
                <w:szCs w:val="16"/>
              </w:rPr>
              <w:t>Text</w:t>
            </w:r>
          </w:p>
        </w:tc>
        <w:tc>
          <w:tcPr>
            <w:tcW w:w="281" w:type="pct"/>
            <w:shd w:val="clear" w:color="auto" w:fill="auto"/>
            <w:noWrap/>
            <w:vAlign w:val="bottom"/>
          </w:tcPr>
          <w:p w14:paraId="72432CE7" w14:textId="77777777" w:rsidR="002854E7" w:rsidRPr="00853CB2" w:rsidRDefault="002854E7" w:rsidP="002854E7">
            <w:pPr>
              <w:jc w:val="left"/>
              <w:rPr>
                <w:bCs w:val="0"/>
                <w:color w:val="000000"/>
                <w:sz w:val="16"/>
                <w:szCs w:val="16"/>
              </w:rPr>
            </w:pPr>
          </w:p>
        </w:tc>
        <w:tc>
          <w:tcPr>
            <w:tcW w:w="551" w:type="pct"/>
            <w:shd w:val="clear" w:color="auto" w:fill="auto"/>
            <w:vAlign w:val="bottom"/>
          </w:tcPr>
          <w:p w14:paraId="72432CE8" w14:textId="77777777" w:rsidR="002854E7" w:rsidRPr="00853CB2" w:rsidRDefault="002854E7" w:rsidP="002854E7">
            <w:pPr>
              <w:jc w:val="left"/>
              <w:rPr>
                <w:bCs w:val="0"/>
                <w:color w:val="000000"/>
                <w:sz w:val="16"/>
                <w:szCs w:val="16"/>
              </w:rPr>
            </w:pPr>
          </w:p>
        </w:tc>
        <w:tc>
          <w:tcPr>
            <w:tcW w:w="490" w:type="pct"/>
            <w:shd w:val="clear" w:color="auto" w:fill="auto"/>
          </w:tcPr>
          <w:p w14:paraId="72432CE9" w14:textId="77777777" w:rsidR="002854E7" w:rsidRDefault="002854E7" w:rsidP="002854E7">
            <w:r>
              <w:rPr>
                <w:bCs w:val="0"/>
                <w:color w:val="000000"/>
                <w:sz w:val="16"/>
                <w:szCs w:val="16"/>
              </w:rPr>
              <w:t>Y</w:t>
            </w:r>
          </w:p>
        </w:tc>
        <w:tc>
          <w:tcPr>
            <w:tcW w:w="404" w:type="pct"/>
            <w:shd w:val="clear" w:color="auto" w:fill="auto"/>
            <w:vAlign w:val="bottom"/>
          </w:tcPr>
          <w:p w14:paraId="72432CEA" w14:textId="77777777" w:rsidR="002854E7" w:rsidRPr="00853CB2" w:rsidRDefault="002854E7" w:rsidP="002854E7">
            <w:pPr>
              <w:jc w:val="left"/>
              <w:rPr>
                <w:bCs w:val="0"/>
                <w:color w:val="000000"/>
                <w:sz w:val="16"/>
                <w:szCs w:val="16"/>
              </w:rPr>
            </w:pPr>
          </w:p>
        </w:tc>
        <w:tc>
          <w:tcPr>
            <w:tcW w:w="535" w:type="pct"/>
            <w:shd w:val="clear" w:color="auto" w:fill="auto"/>
            <w:vAlign w:val="bottom"/>
          </w:tcPr>
          <w:p w14:paraId="72432CEB" w14:textId="77777777" w:rsidR="002854E7" w:rsidRPr="00853CB2" w:rsidRDefault="002854E7" w:rsidP="002854E7">
            <w:pPr>
              <w:jc w:val="left"/>
              <w:rPr>
                <w:bCs w:val="0"/>
                <w:color w:val="000000"/>
                <w:sz w:val="16"/>
                <w:szCs w:val="16"/>
              </w:rPr>
            </w:pPr>
            <w:r w:rsidRPr="00853CB2">
              <w:rPr>
                <w:bCs w:val="0"/>
                <w:color w:val="000000"/>
                <w:sz w:val="16"/>
                <w:szCs w:val="16"/>
              </w:rPr>
              <w:t xml:space="preserve">WS2 </w:t>
            </w:r>
            <w:r>
              <w:rPr>
                <w:bCs w:val="0"/>
                <w:color w:val="000000"/>
                <w:sz w:val="16"/>
                <w:szCs w:val="16"/>
              </w:rPr>
              <w:t>8AL</w:t>
            </w:r>
          </w:p>
        </w:tc>
        <w:tc>
          <w:tcPr>
            <w:tcW w:w="668" w:type="pct"/>
            <w:shd w:val="clear" w:color="auto" w:fill="auto"/>
            <w:vAlign w:val="bottom"/>
          </w:tcPr>
          <w:p w14:paraId="72432CEC" w14:textId="77777777" w:rsidR="002854E7" w:rsidRPr="00853CB2" w:rsidRDefault="002854E7" w:rsidP="002854E7">
            <w:pPr>
              <w:jc w:val="left"/>
              <w:rPr>
                <w:bCs w:val="0"/>
                <w:color w:val="000000"/>
                <w:sz w:val="16"/>
                <w:szCs w:val="16"/>
              </w:rPr>
            </w:pPr>
          </w:p>
        </w:tc>
      </w:tr>
      <w:tr w:rsidR="002854E7" w:rsidRPr="00853CB2" w14:paraId="72432CF7" w14:textId="77777777" w:rsidTr="00503EF2">
        <w:trPr>
          <w:trHeight w:val="215"/>
        </w:trPr>
        <w:tc>
          <w:tcPr>
            <w:tcW w:w="806" w:type="pct"/>
          </w:tcPr>
          <w:p w14:paraId="72432CEE" w14:textId="77777777" w:rsidR="002854E7" w:rsidRPr="00853CB2" w:rsidRDefault="002854E7" w:rsidP="002854E7">
            <w:pPr>
              <w:jc w:val="left"/>
              <w:rPr>
                <w:sz w:val="16"/>
                <w:szCs w:val="16"/>
              </w:rPr>
            </w:pPr>
            <w:r w:rsidRPr="0086147F">
              <w:rPr>
                <w:bCs w:val="0"/>
                <w:color w:val="000000"/>
                <w:sz w:val="16"/>
                <w:szCs w:val="16"/>
              </w:rPr>
              <w:t>Address</w:t>
            </w:r>
          </w:p>
        </w:tc>
        <w:tc>
          <w:tcPr>
            <w:tcW w:w="773" w:type="pct"/>
            <w:shd w:val="clear" w:color="auto" w:fill="auto"/>
            <w:noWrap/>
            <w:vAlign w:val="bottom"/>
          </w:tcPr>
          <w:p w14:paraId="72432CEF" w14:textId="77777777" w:rsidR="002854E7" w:rsidRPr="00853CB2" w:rsidRDefault="002854E7" w:rsidP="002854E7">
            <w:pPr>
              <w:jc w:val="left"/>
              <w:rPr>
                <w:bCs w:val="0"/>
                <w:color w:val="000000"/>
                <w:sz w:val="16"/>
                <w:szCs w:val="16"/>
              </w:rPr>
            </w:pPr>
            <w:r w:rsidRPr="00853CB2">
              <w:rPr>
                <w:bCs w:val="0"/>
                <w:color w:val="000000"/>
                <w:sz w:val="16"/>
                <w:szCs w:val="16"/>
              </w:rPr>
              <w:t>PoBox</w:t>
            </w:r>
          </w:p>
        </w:tc>
        <w:tc>
          <w:tcPr>
            <w:tcW w:w="492" w:type="pct"/>
            <w:shd w:val="clear" w:color="auto" w:fill="auto"/>
            <w:noWrap/>
          </w:tcPr>
          <w:p w14:paraId="72432CF0" w14:textId="77777777" w:rsidR="002854E7" w:rsidRPr="00853CB2" w:rsidRDefault="002854E7" w:rsidP="002854E7">
            <w:pPr>
              <w:jc w:val="left"/>
              <w:rPr>
                <w:bCs w:val="0"/>
                <w:color w:val="000000"/>
                <w:sz w:val="16"/>
                <w:szCs w:val="16"/>
              </w:rPr>
            </w:pPr>
            <w:r w:rsidRPr="00853CB2">
              <w:rPr>
                <w:bCs w:val="0"/>
                <w:color w:val="000000"/>
                <w:sz w:val="16"/>
                <w:szCs w:val="16"/>
              </w:rPr>
              <w:t>Text</w:t>
            </w:r>
          </w:p>
        </w:tc>
        <w:tc>
          <w:tcPr>
            <w:tcW w:w="281" w:type="pct"/>
            <w:shd w:val="clear" w:color="auto" w:fill="auto"/>
            <w:noWrap/>
            <w:vAlign w:val="bottom"/>
          </w:tcPr>
          <w:p w14:paraId="72432CF1" w14:textId="77777777" w:rsidR="002854E7" w:rsidRPr="00853CB2" w:rsidRDefault="002854E7" w:rsidP="002854E7">
            <w:pPr>
              <w:jc w:val="left"/>
              <w:rPr>
                <w:bCs w:val="0"/>
                <w:color w:val="000000"/>
                <w:sz w:val="16"/>
                <w:szCs w:val="16"/>
              </w:rPr>
            </w:pPr>
          </w:p>
        </w:tc>
        <w:tc>
          <w:tcPr>
            <w:tcW w:w="551" w:type="pct"/>
            <w:shd w:val="clear" w:color="auto" w:fill="auto"/>
            <w:vAlign w:val="bottom"/>
          </w:tcPr>
          <w:p w14:paraId="72432CF2" w14:textId="77777777" w:rsidR="002854E7" w:rsidRPr="00853CB2" w:rsidRDefault="002854E7" w:rsidP="002854E7">
            <w:pPr>
              <w:jc w:val="left"/>
              <w:rPr>
                <w:bCs w:val="0"/>
                <w:color w:val="000000"/>
                <w:sz w:val="16"/>
                <w:szCs w:val="16"/>
              </w:rPr>
            </w:pPr>
          </w:p>
        </w:tc>
        <w:tc>
          <w:tcPr>
            <w:tcW w:w="490" w:type="pct"/>
            <w:shd w:val="clear" w:color="auto" w:fill="auto"/>
            <w:vAlign w:val="bottom"/>
          </w:tcPr>
          <w:p w14:paraId="72432CF3" w14:textId="77777777" w:rsidR="002854E7" w:rsidRPr="00853CB2" w:rsidRDefault="002854E7" w:rsidP="002854E7">
            <w:pPr>
              <w:jc w:val="left"/>
              <w:rPr>
                <w:bCs w:val="0"/>
                <w:color w:val="000000"/>
                <w:sz w:val="16"/>
                <w:szCs w:val="16"/>
              </w:rPr>
            </w:pPr>
          </w:p>
        </w:tc>
        <w:tc>
          <w:tcPr>
            <w:tcW w:w="404" w:type="pct"/>
            <w:shd w:val="clear" w:color="auto" w:fill="auto"/>
            <w:vAlign w:val="bottom"/>
          </w:tcPr>
          <w:p w14:paraId="72432CF4" w14:textId="77777777" w:rsidR="002854E7" w:rsidRPr="00853CB2" w:rsidRDefault="002854E7" w:rsidP="002854E7">
            <w:pPr>
              <w:jc w:val="left"/>
              <w:rPr>
                <w:bCs w:val="0"/>
                <w:color w:val="000000"/>
                <w:sz w:val="16"/>
                <w:szCs w:val="16"/>
              </w:rPr>
            </w:pPr>
          </w:p>
        </w:tc>
        <w:tc>
          <w:tcPr>
            <w:tcW w:w="535" w:type="pct"/>
            <w:shd w:val="clear" w:color="auto" w:fill="auto"/>
            <w:vAlign w:val="bottom"/>
          </w:tcPr>
          <w:p w14:paraId="72432CF5" w14:textId="77777777" w:rsidR="002854E7" w:rsidRPr="00853CB2" w:rsidRDefault="002854E7" w:rsidP="002854E7">
            <w:pPr>
              <w:jc w:val="left"/>
              <w:rPr>
                <w:bCs w:val="0"/>
                <w:color w:val="000000"/>
                <w:sz w:val="16"/>
                <w:szCs w:val="16"/>
              </w:rPr>
            </w:pPr>
          </w:p>
        </w:tc>
        <w:tc>
          <w:tcPr>
            <w:tcW w:w="668" w:type="pct"/>
            <w:shd w:val="clear" w:color="auto" w:fill="auto"/>
            <w:vAlign w:val="bottom"/>
          </w:tcPr>
          <w:p w14:paraId="72432CF6" w14:textId="77777777" w:rsidR="002854E7" w:rsidRPr="00853CB2" w:rsidRDefault="002854E7" w:rsidP="002854E7">
            <w:pPr>
              <w:jc w:val="left"/>
              <w:rPr>
                <w:bCs w:val="0"/>
                <w:color w:val="000000"/>
                <w:sz w:val="16"/>
                <w:szCs w:val="16"/>
              </w:rPr>
            </w:pPr>
          </w:p>
        </w:tc>
      </w:tr>
      <w:tr w:rsidR="002854E7" w:rsidRPr="00853CB2" w14:paraId="72432D01" w14:textId="77777777" w:rsidTr="00503EF2">
        <w:trPr>
          <w:trHeight w:val="215"/>
        </w:trPr>
        <w:tc>
          <w:tcPr>
            <w:tcW w:w="806" w:type="pct"/>
          </w:tcPr>
          <w:p w14:paraId="72432CF8" w14:textId="77777777" w:rsidR="002854E7" w:rsidRPr="00853CB2" w:rsidRDefault="002854E7" w:rsidP="002854E7">
            <w:pPr>
              <w:jc w:val="left"/>
              <w:rPr>
                <w:sz w:val="16"/>
                <w:szCs w:val="16"/>
              </w:rPr>
            </w:pPr>
            <w:r w:rsidRPr="0086147F">
              <w:rPr>
                <w:bCs w:val="0"/>
                <w:color w:val="000000"/>
                <w:sz w:val="16"/>
                <w:szCs w:val="16"/>
              </w:rPr>
              <w:t>Address</w:t>
            </w:r>
          </w:p>
        </w:tc>
        <w:tc>
          <w:tcPr>
            <w:tcW w:w="773" w:type="pct"/>
            <w:shd w:val="clear" w:color="auto" w:fill="auto"/>
            <w:noWrap/>
            <w:vAlign w:val="bottom"/>
          </w:tcPr>
          <w:p w14:paraId="72432CF9" w14:textId="77777777" w:rsidR="002854E7" w:rsidRPr="00853CB2" w:rsidRDefault="00743279" w:rsidP="002854E7">
            <w:pPr>
              <w:jc w:val="left"/>
              <w:rPr>
                <w:bCs w:val="0"/>
                <w:color w:val="000000"/>
                <w:sz w:val="16"/>
                <w:szCs w:val="16"/>
              </w:rPr>
            </w:pPr>
            <w:r>
              <w:rPr>
                <w:bCs w:val="0"/>
                <w:color w:val="000000"/>
                <w:sz w:val="16"/>
                <w:szCs w:val="16"/>
              </w:rPr>
              <w:t>Ext</w:t>
            </w:r>
            <w:r w:rsidR="002854E7">
              <w:rPr>
                <w:bCs w:val="0"/>
                <w:color w:val="000000"/>
                <w:sz w:val="16"/>
                <w:szCs w:val="16"/>
              </w:rPr>
              <w:t>Addresskey</w:t>
            </w:r>
          </w:p>
        </w:tc>
        <w:tc>
          <w:tcPr>
            <w:tcW w:w="492" w:type="pct"/>
            <w:shd w:val="clear" w:color="auto" w:fill="auto"/>
            <w:noWrap/>
          </w:tcPr>
          <w:p w14:paraId="72432CFA" w14:textId="77777777" w:rsidR="002854E7" w:rsidRPr="00853CB2" w:rsidRDefault="002854E7" w:rsidP="002854E7">
            <w:pPr>
              <w:jc w:val="left"/>
              <w:rPr>
                <w:bCs w:val="0"/>
                <w:color w:val="000000"/>
                <w:sz w:val="16"/>
                <w:szCs w:val="16"/>
              </w:rPr>
            </w:pPr>
            <w:r w:rsidRPr="00853CB2">
              <w:rPr>
                <w:bCs w:val="0"/>
                <w:color w:val="000000"/>
                <w:sz w:val="16"/>
                <w:szCs w:val="16"/>
              </w:rPr>
              <w:t>Text</w:t>
            </w:r>
          </w:p>
        </w:tc>
        <w:tc>
          <w:tcPr>
            <w:tcW w:w="281" w:type="pct"/>
            <w:shd w:val="clear" w:color="auto" w:fill="auto"/>
            <w:noWrap/>
            <w:vAlign w:val="bottom"/>
          </w:tcPr>
          <w:p w14:paraId="72432CFB" w14:textId="77777777" w:rsidR="002854E7" w:rsidRPr="00853CB2" w:rsidRDefault="002854E7" w:rsidP="002854E7">
            <w:pPr>
              <w:jc w:val="left"/>
              <w:rPr>
                <w:bCs w:val="0"/>
                <w:color w:val="000000"/>
                <w:sz w:val="16"/>
                <w:szCs w:val="16"/>
              </w:rPr>
            </w:pPr>
          </w:p>
        </w:tc>
        <w:tc>
          <w:tcPr>
            <w:tcW w:w="551" w:type="pct"/>
            <w:shd w:val="clear" w:color="auto" w:fill="auto"/>
            <w:vAlign w:val="bottom"/>
          </w:tcPr>
          <w:p w14:paraId="72432CFC" w14:textId="77777777" w:rsidR="002854E7" w:rsidRPr="00853CB2" w:rsidRDefault="002854E7" w:rsidP="002854E7">
            <w:pPr>
              <w:jc w:val="left"/>
              <w:rPr>
                <w:bCs w:val="0"/>
                <w:color w:val="000000"/>
                <w:sz w:val="16"/>
                <w:szCs w:val="16"/>
              </w:rPr>
            </w:pPr>
          </w:p>
        </w:tc>
        <w:tc>
          <w:tcPr>
            <w:tcW w:w="490" w:type="pct"/>
            <w:shd w:val="clear" w:color="auto" w:fill="auto"/>
          </w:tcPr>
          <w:p w14:paraId="72432CFD" w14:textId="77777777" w:rsidR="002854E7" w:rsidRPr="002854E7" w:rsidRDefault="002854E7" w:rsidP="002854E7">
            <w:pPr>
              <w:ind w:left="720" w:hanging="720"/>
              <w:rPr>
                <w:b/>
              </w:rPr>
            </w:pPr>
            <w:r>
              <w:rPr>
                <w:bCs w:val="0"/>
                <w:color w:val="000000"/>
                <w:sz w:val="16"/>
                <w:szCs w:val="16"/>
              </w:rPr>
              <w:t>Y</w:t>
            </w:r>
          </w:p>
        </w:tc>
        <w:tc>
          <w:tcPr>
            <w:tcW w:w="404" w:type="pct"/>
            <w:shd w:val="clear" w:color="auto" w:fill="auto"/>
            <w:vAlign w:val="bottom"/>
          </w:tcPr>
          <w:p w14:paraId="72432CFE" w14:textId="77777777" w:rsidR="002854E7" w:rsidRPr="00853CB2" w:rsidRDefault="002854E7" w:rsidP="002854E7">
            <w:pPr>
              <w:jc w:val="left"/>
              <w:rPr>
                <w:bCs w:val="0"/>
                <w:color w:val="000000"/>
                <w:sz w:val="16"/>
                <w:szCs w:val="16"/>
              </w:rPr>
            </w:pPr>
          </w:p>
        </w:tc>
        <w:tc>
          <w:tcPr>
            <w:tcW w:w="535" w:type="pct"/>
            <w:shd w:val="clear" w:color="auto" w:fill="auto"/>
            <w:vAlign w:val="bottom"/>
          </w:tcPr>
          <w:p w14:paraId="72432CFF" w14:textId="77777777" w:rsidR="002854E7" w:rsidRPr="00853CB2" w:rsidRDefault="002854E7" w:rsidP="002854E7">
            <w:pPr>
              <w:jc w:val="left"/>
              <w:rPr>
                <w:bCs w:val="0"/>
                <w:color w:val="000000"/>
                <w:sz w:val="16"/>
                <w:szCs w:val="16"/>
              </w:rPr>
            </w:pPr>
            <w:r w:rsidRPr="00836DF4">
              <w:rPr>
                <w:bCs w:val="0"/>
                <w:color w:val="000000"/>
                <w:sz w:val="16"/>
                <w:szCs w:val="16"/>
              </w:rPr>
              <w:t>05856259</w:t>
            </w:r>
          </w:p>
        </w:tc>
        <w:tc>
          <w:tcPr>
            <w:tcW w:w="668" w:type="pct"/>
            <w:shd w:val="clear" w:color="auto" w:fill="auto"/>
            <w:vAlign w:val="bottom"/>
          </w:tcPr>
          <w:p w14:paraId="72432D00" w14:textId="77777777" w:rsidR="002854E7" w:rsidRPr="00853CB2" w:rsidRDefault="002854E7" w:rsidP="002854E7">
            <w:pPr>
              <w:jc w:val="left"/>
              <w:rPr>
                <w:bCs w:val="0"/>
                <w:color w:val="000000"/>
                <w:sz w:val="16"/>
                <w:szCs w:val="16"/>
              </w:rPr>
            </w:pPr>
          </w:p>
        </w:tc>
      </w:tr>
      <w:tr w:rsidR="002854E7" w:rsidRPr="00853CB2" w14:paraId="72432D0B" w14:textId="77777777" w:rsidTr="00503EF2">
        <w:trPr>
          <w:trHeight w:val="215"/>
        </w:trPr>
        <w:tc>
          <w:tcPr>
            <w:tcW w:w="806" w:type="pct"/>
          </w:tcPr>
          <w:p w14:paraId="72432D02" w14:textId="77777777" w:rsidR="002854E7" w:rsidRDefault="002854E7" w:rsidP="002854E7">
            <w:r w:rsidRPr="0086147F">
              <w:rPr>
                <w:bCs w:val="0"/>
                <w:color w:val="000000"/>
                <w:sz w:val="16"/>
                <w:szCs w:val="16"/>
              </w:rPr>
              <w:t>Address</w:t>
            </w:r>
          </w:p>
        </w:tc>
        <w:tc>
          <w:tcPr>
            <w:tcW w:w="773" w:type="pct"/>
            <w:shd w:val="clear" w:color="auto" w:fill="auto"/>
            <w:noWrap/>
            <w:vAlign w:val="bottom"/>
          </w:tcPr>
          <w:p w14:paraId="72432D03" w14:textId="77777777" w:rsidR="002854E7" w:rsidRDefault="002854E7" w:rsidP="002854E7">
            <w:pPr>
              <w:jc w:val="left"/>
              <w:rPr>
                <w:bCs w:val="0"/>
                <w:color w:val="000000"/>
                <w:sz w:val="16"/>
                <w:szCs w:val="16"/>
              </w:rPr>
            </w:pPr>
            <w:r>
              <w:rPr>
                <w:bCs w:val="0"/>
                <w:color w:val="000000"/>
                <w:sz w:val="16"/>
                <w:szCs w:val="16"/>
              </w:rPr>
              <w:t>PAFValidInd</w:t>
            </w:r>
          </w:p>
        </w:tc>
        <w:tc>
          <w:tcPr>
            <w:tcW w:w="492" w:type="pct"/>
            <w:shd w:val="clear" w:color="auto" w:fill="auto"/>
            <w:noWrap/>
          </w:tcPr>
          <w:p w14:paraId="72432D04" w14:textId="77777777" w:rsidR="002854E7" w:rsidRPr="00853CB2" w:rsidRDefault="002854E7" w:rsidP="002854E7">
            <w:pPr>
              <w:jc w:val="left"/>
              <w:rPr>
                <w:bCs w:val="0"/>
                <w:color w:val="000000"/>
                <w:sz w:val="16"/>
                <w:szCs w:val="16"/>
              </w:rPr>
            </w:pPr>
            <w:r w:rsidRPr="00853CB2">
              <w:rPr>
                <w:bCs w:val="0"/>
                <w:color w:val="000000"/>
                <w:sz w:val="16"/>
                <w:szCs w:val="16"/>
              </w:rPr>
              <w:t>Text</w:t>
            </w:r>
          </w:p>
        </w:tc>
        <w:tc>
          <w:tcPr>
            <w:tcW w:w="281" w:type="pct"/>
            <w:shd w:val="clear" w:color="auto" w:fill="auto"/>
            <w:noWrap/>
            <w:vAlign w:val="bottom"/>
          </w:tcPr>
          <w:p w14:paraId="72432D05" w14:textId="77777777" w:rsidR="002854E7" w:rsidRPr="00853CB2" w:rsidRDefault="002854E7" w:rsidP="002854E7">
            <w:pPr>
              <w:jc w:val="left"/>
              <w:rPr>
                <w:bCs w:val="0"/>
                <w:color w:val="000000"/>
                <w:sz w:val="16"/>
                <w:szCs w:val="16"/>
              </w:rPr>
            </w:pPr>
          </w:p>
        </w:tc>
        <w:tc>
          <w:tcPr>
            <w:tcW w:w="551" w:type="pct"/>
            <w:shd w:val="clear" w:color="auto" w:fill="auto"/>
            <w:vAlign w:val="bottom"/>
          </w:tcPr>
          <w:p w14:paraId="72432D06" w14:textId="77777777" w:rsidR="002854E7" w:rsidRPr="00853CB2" w:rsidRDefault="002854E7" w:rsidP="002854E7">
            <w:pPr>
              <w:jc w:val="left"/>
              <w:rPr>
                <w:bCs w:val="0"/>
                <w:color w:val="000000"/>
                <w:sz w:val="16"/>
                <w:szCs w:val="16"/>
              </w:rPr>
            </w:pPr>
          </w:p>
        </w:tc>
        <w:tc>
          <w:tcPr>
            <w:tcW w:w="490" w:type="pct"/>
            <w:shd w:val="clear" w:color="auto" w:fill="auto"/>
          </w:tcPr>
          <w:p w14:paraId="72432D07" w14:textId="77777777" w:rsidR="002854E7" w:rsidRDefault="002854E7" w:rsidP="002854E7"/>
        </w:tc>
        <w:tc>
          <w:tcPr>
            <w:tcW w:w="404" w:type="pct"/>
            <w:shd w:val="clear" w:color="auto" w:fill="auto"/>
            <w:vAlign w:val="bottom"/>
          </w:tcPr>
          <w:p w14:paraId="72432D08" w14:textId="77777777" w:rsidR="002854E7" w:rsidRPr="00853CB2" w:rsidRDefault="002854E7" w:rsidP="002854E7">
            <w:pPr>
              <w:jc w:val="left"/>
              <w:rPr>
                <w:bCs w:val="0"/>
                <w:color w:val="000000"/>
                <w:sz w:val="16"/>
                <w:szCs w:val="16"/>
              </w:rPr>
            </w:pPr>
          </w:p>
        </w:tc>
        <w:tc>
          <w:tcPr>
            <w:tcW w:w="535" w:type="pct"/>
            <w:shd w:val="clear" w:color="auto" w:fill="auto"/>
            <w:vAlign w:val="bottom"/>
          </w:tcPr>
          <w:p w14:paraId="72432D09" w14:textId="77777777" w:rsidR="002854E7" w:rsidRPr="00853CB2" w:rsidRDefault="002854E7" w:rsidP="002854E7">
            <w:pPr>
              <w:jc w:val="left"/>
              <w:rPr>
                <w:bCs w:val="0"/>
                <w:color w:val="000000"/>
                <w:sz w:val="16"/>
                <w:szCs w:val="16"/>
              </w:rPr>
            </w:pPr>
            <w:r>
              <w:rPr>
                <w:bCs w:val="0"/>
                <w:color w:val="000000"/>
                <w:sz w:val="16"/>
                <w:szCs w:val="16"/>
              </w:rPr>
              <w:t>Y</w:t>
            </w:r>
          </w:p>
        </w:tc>
        <w:tc>
          <w:tcPr>
            <w:tcW w:w="668" w:type="pct"/>
            <w:shd w:val="clear" w:color="auto" w:fill="auto"/>
            <w:vAlign w:val="bottom"/>
          </w:tcPr>
          <w:p w14:paraId="72432D0A" w14:textId="77777777" w:rsidR="002854E7" w:rsidRPr="00853CB2" w:rsidRDefault="002854E7" w:rsidP="002854E7">
            <w:pPr>
              <w:jc w:val="left"/>
              <w:rPr>
                <w:bCs w:val="0"/>
                <w:color w:val="000000"/>
                <w:sz w:val="16"/>
                <w:szCs w:val="16"/>
              </w:rPr>
            </w:pPr>
          </w:p>
        </w:tc>
      </w:tr>
      <w:tr w:rsidR="00BA2EB6" w:rsidRPr="00853CB2" w14:paraId="72432D15" w14:textId="77777777" w:rsidTr="00503EF2">
        <w:trPr>
          <w:trHeight w:val="215"/>
        </w:trPr>
        <w:tc>
          <w:tcPr>
            <w:tcW w:w="806" w:type="pct"/>
          </w:tcPr>
          <w:p w14:paraId="72432D0C" w14:textId="77777777" w:rsidR="00BA2EB6" w:rsidRPr="0086147F" w:rsidRDefault="00BA2EB6" w:rsidP="002854E7">
            <w:pPr>
              <w:rPr>
                <w:bCs w:val="0"/>
                <w:color w:val="000000"/>
                <w:sz w:val="16"/>
                <w:szCs w:val="16"/>
              </w:rPr>
            </w:pPr>
          </w:p>
        </w:tc>
        <w:tc>
          <w:tcPr>
            <w:tcW w:w="773" w:type="pct"/>
            <w:shd w:val="clear" w:color="auto" w:fill="auto"/>
            <w:noWrap/>
            <w:vAlign w:val="bottom"/>
          </w:tcPr>
          <w:p w14:paraId="72432D0D" w14:textId="77777777" w:rsidR="00BA2EB6" w:rsidRDefault="00BA2EB6" w:rsidP="002854E7">
            <w:pPr>
              <w:jc w:val="left"/>
              <w:rPr>
                <w:bCs w:val="0"/>
                <w:color w:val="000000"/>
                <w:sz w:val="16"/>
                <w:szCs w:val="16"/>
              </w:rPr>
            </w:pPr>
          </w:p>
        </w:tc>
        <w:tc>
          <w:tcPr>
            <w:tcW w:w="492" w:type="pct"/>
            <w:shd w:val="clear" w:color="auto" w:fill="auto"/>
            <w:noWrap/>
          </w:tcPr>
          <w:p w14:paraId="72432D0E" w14:textId="77777777" w:rsidR="00BA2EB6" w:rsidRPr="00853CB2" w:rsidRDefault="00BA2EB6" w:rsidP="002854E7">
            <w:pPr>
              <w:jc w:val="left"/>
              <w:rPr>
                <w:bCs w:val="0"/>
                <w:color w:val="000000"/>
                <w:sz w:val="16"/>
                <w:szCs w:val="16"/>
              </w:rPr>
            </w:pPr>
          </w:p>
        </w:tc>
        <w:tc>
          <w:tcPr>
            <w:tcW w:w="281" w:type="pct"/>
            <w:shd w:val="clear" w:color="auto" w:fill="auto"/>
            <w:noWrap/>
            <w:vAlign w:val="bottom"/>
          </w:tcPr>
          <w:p w14:paraId="72432D0F" w14:textId="77777777" w:rsidR="00BA2EB6" w:rsidRPr="00853CB2" w:rsidRDefault="00BA2EB6" w:rsidP="002854E7">
            <w:pPr>
              <w:jc w:val="left"/>
              <w:rPr>
                <w:bCs w:val="0"/>
                <w:color w:val="000000"/>
                <w:sz w:val="16"/>
                <w:szCs w:val="16"/>
              </w:rPr>
            </w:pPr>
          </w:p>
        </w:tc>
        <w:tc>
          <w:tcPr>
            <w:tcW w:w="551" w:type="pct"/>
            <w:shd w:val="clear" w:color="auto" w:fill="auto"/>
            <w:vAlign w:val="bottom"/>
          </w:tcPr>
          <w:p w14:paraId="72432D10" w14:textId="77777777" w:rsidR="00BA2EB6" w:rsidRPr="00853CB2" w:rsidRDefault="00BA2EB6" w:rsidP="002854E7">
            <w:pPr>
              <w:jc w:val="left"/>
              <w:rPr>
                <w:bCs w:val="0"/>
                <w:color w:val="000000"/>
                <w:sz w:val="16"/>
                <w:szCs w:val="16"/>
              </w:rPr>
            </w:pPr>
          </w:p>
        </w:tc>
        <w:tc>
          <w:tcPr>
            <w:tcW w:w="490" w:type="pct"/>
            <w:shd w:val="clear" w:color="auto" w:fill="auto"/>
          </w:tcPr>
          <w:p w14:paraId="72432D11" w14:textId="77777777" w:rsidR="00BA2EB6" w:rsidRDefault="00BA2EB6" w:rsidP="002854E7"/>
        </w:tc>
        <w:tc>
          <w:tcPr>
            <w:tcW w:w="404" w:type="pct"/>
            <w:shd w:val="clear" w:color="auto" w:fill="auto"/>
            <w:vAlign w:val="bottom"/>
          </w:tcPr>
          <w:p w14:paraId="72432D12" w14:textId="77777777" w:rsidR="00BA2EB6" w:rsidRPr="00853CB2" w:rsidRDefault="00BA2EB6" w:rsidP="002854E7">
            <w:pPr>
              <w:jc w:val="left"/>
              <w:rPr>
                <w:bCs w:val="0"/>
                <w:color w:val="000000"/>
                <w:sz w:val="16"/>
                <w:szCs w:val="16"/>
              </w:rPr>
            </w:pPr>
          </w:p>
        </w:tc>
        <w:tc>
          <w:tcPr>
            <w:tcW w:w="535" w:type="pct"/>
            <w:shd w:val="clear" w:color="auto" w:fill="auto"/>
            <w:vAlign w:val="bottom"/>
          </w:tcPr>
          <w:p w14:paraId="72432D13" w14:textId="77777777" w:rsidR="00BA2EB6" w:rsidRDefault="00BA2EB6" w:rsidP="002854E7">
            <w:pPr>
              <w:jc w:val="left"/>
              <w:rPr>
                <w:bCs w:val="0"/>
                <w:color w:val="000000"/>
                <w:sz w:val="16"/>
                <w:szCs w:val="16"/>
              </w:rPr>
            </w:pPr>
          </w:p>
        </w:tc>
        <w:tc>
          <w:tcPr>
            <w:tcW w:w="668" w:type="pct"/>
            <w:shd w:val="clear" w:color="auto" w:fill="auto"/>
            <w:vAlign w:val="bottom"/>
          </w:tcPr>
          <w:p w14:paraId="72432D14" w14:textId="77777777" w:rsidR="00BA2EB6" w:rsidRPr="00853CB2" w:rsidRDefault="00BA2EB6" w:rsidP="002854E7">
            <w:pPr>
              <w:jc w:val="left"/>
              <w:rPr>
                <w:bCs w:val="0"/>
                <w:color w:val="000000"/>
                <w:sz w:val="16"/>
                <w:szCs w:val="16"/>
              </w:rPr>
            </w:pPr>
          </w:p>
        </w:tc>
      </w:tr>
      <w:tr w:rsidR="002854E7" w:rsidRPr="00853CB2" w14:paraId="72432D1F" w14:textId="77777777" w:rsidTr="00503EF2">
        <w:trPr>
          <w:trHeight w:val="215"/>
        </w:trPr>
        <w:tc>
          <w:tcPr>
            <w:tcW w:w="806" w:type="pct"/>
          </w:tcPr>
          <w:p w14:paraId="72432D16" w14:textId="77777777" w:rsidR="002854E7" w:rsidRDefault="002854E7" w:rsidP="002854E7"/>
        </w:tc>
        <w:tc>
          <w:tcPr>
            <w:tcW w:w="773" w:type="pct"/>
            <w:shd w:val="clear" w:color="auto" w:fill="auto"/>
            <w:noWrap/>
            <w:vAlign w:val="bottom"/>
          </w:tcPr>
          <w:p w14:paraId="72432D17" w14:textId="77777777" w:rsidR="002854E7" w:rsidRDefault="002854E7" w:rsidP="002854E7">
            <w:pPr>
              <w:jc w:val="left"/>
              <w:rPr>
                <w:bCs w:val="0"/>
                <w:color w:val="000000"/>
                <w:sz w:val="16"/>
                <w:szCs w:val="16"/>
              </w:rPr>
            </w:pPr>
            <w:r>
              <w:rPr>
                <w:bCs w:val="0"/>
                <w:color w:val="000000"/>
                <w:sz w:val="16"/>
                <w:szCs w:val="16"/>
              </w:rPr>
              <w:t>AddressCount</w:t>
            </w:r>
          </w:p>
        </w:tc>
        <w:tc>
          <w:tcPr>
            <w:tcW w:w="492" w:type="pct"/>
            <w:shd w:val="clear" w:color="auto" w:fill="auto"/>
            <w:noWrap/>
          </w:tcPr>
          <w:p w14:paraId="72432D18" w14:textId="77777777" w:rsidR="002854E7" w:rsidRPr="00853CB2" w:rsidRDefault="002854E7" w:rsidP="002854E7">
            <w:pPr>
              <w:jc w:val="left"/>
              <w:rPr>
                <w:bCs w:val="0"/>
                <w:color w:val="000000"/>
                <w:sz w:val="16"/>
                <w:szCs w:val="16"/>
              </w:rPr>
            </w:pPr>
            <w:r>
              <w:rPr>
                <w:bCs w:val="0"/>
                <w:color w:val="000000"/>
                <w:sz w:val="16"/>
                <w:szCs w:val="16"/>
              </w:rPr>
              <w:t>Text</w:t>
            </w:r>
          </w:p>
        </w:tc>
        <w:tc>
          <w:tcPr>
            <w:tcW w:w="281" w:type="pct"/>
            <w:shd w:val="clear" w:color="auto" w:fill="auto"/>
            <w:noWrap/>
            <w:vAlign w:val="bottom"/>
          </w:tcPr>
          <w:p w14:paraId="72432D19" w14:textId="77777777" w:rsidR="002854E7" w:rsidRPr="00853CB2" w:rsidRDefault="002854E7" w:rsidP="002854E7">
            <w:pPr>
              <w:jc w:val="left"/>
              <w:rPr>
                <w:bCs w:val="0"/>
                <w:color w:val="000000"/>
                <w:sz w:val="16"/>
                <w:szCs w:val="16"/>
              </w:rPr>
            </w:pPr>
          </w:p>
        </w:tc>
        <w:tc>
          <w:tcPr>
            <w:tcW w:w="551" w:type="pct"/>
            <w:shd w:val="clear" w:color="auto" w:fill="auto"/>
            <w:vAlign w:val="bottom"/>
          </w:tcPr>
          <w:p w14:paraId="72432D1A" w14:textId="77777777" w:rsidR="002854E7" w:rsidRPr="00853CB2" w:rsidRDefault="002854E7" w:rsidP="002854E7">
            <w:pPr>
              <w:jc w:val="left"/>
              <w:rPr>
                <w:bCs w:val="0"/>
                <w:color w:val="000000"/>
                <w:sz w:val="16"/>
                <w:szCs w:val="16"/>
              </w:rPr>
            </w:pPr>
          </w:p>
        </w:tc>
        <w:tc>
          <w:tcPr>
            <w:tcW w:w="490" w:type="pct"/>
            <w:shd w:val="clear" w:color="auto" w:fill="auto"/>
          </w:tcPr>
          <w:p w14:paraId="72432D1B" w14:textId="77777777" w:rsidR="002854E7" w:rsidRPr="00DB564E" w:rsidRDefault="002854E7" w:rsidP="002854E7">
            <w:pPr>
              <w:rPr>
                <w:bCs w:val="0"/>
                <w:color w:val="000000"/>
                <w:sz w:val="16"/>
                <w:szCs w:val="16"/>
              </w:rPr>
            </w:pPr>
          </w:p>
        </w:tc>
        <w:tc>
          <w:tcPr>
            <w:tcW w:w="404" w:type="pct"/>
            <w:shd w:val="clear" w:color="auto" w:fill="auto"/>
            <w:vAlign w:val="bottom"/>
          </w:tcPr>
          <w:p w14:paraId="72432D1C" w14:textId="77777777" w:rsidR="002854E7" w:rsidRPr="00853CB2" w:rsidRDefault="002854E7" w:rsidP="002854E7">
            <w:pPr>
              <w:jc w:val="left"/>
              <w:rPr>
                <w:bCs w:val="0"/>
                <w:color w:val="000000"/>
                <w:sz w:val="16"/>
                <w:szCs w:val="16"/>
              </w:rPr>
            </w:pPr>
          </w:p>
        </w:tc>
        <w:tc>
          <w:tcPr>
            <w:tcW w:w="535" w:type="pct"/>
            <w:shd w:val="clear" w:color="auto" w:fill="auto"/>
            <w:vAlign w:val="bottom"/>
          </w:tcPr>
          <w:p w14:paraId="72432D1D" w14:textId="77777777" w:rsidR="002854E7" w:rsidRDefault="002854E7" w:rsidP="002854E7">
            <w:pPr>
              <w:jc w:val="left"/>
              <w:rPr>
                <w:bCs w:val="0"/>
                <w:color w:val="000000"/>
                <w:sz w:val="16"/>
                <w:szCs w:val="16"/>
              </w:rPr>
            </w:pPr>
            <w:r>
              <w:rPr>
                <w:bCs w:val="0"/>
                <w:color w:val="000000"/>
                <w:sz w:val="16"/>
                <w:szCs w:val="16"/>
              </w:rPr>
              <w:t>1</w:t>
            </w:r>
          </w:p>
        </w:tc>
        <w:tc>
          <w:tcPr>
            <w:tcW w:w="668" w:type="pct"/>
            <w:shd w:val="clear" w:color="auto" w:fill="auto"/>
            <w:vAlign w:val="bottom"/>
          </w:tcPr>
          <w:p w14:paraId="72432D1E" w14:textId="77777777" w:rsidR="002854E7" w:rsidRPr="00853CB2" w:rsidRDefault="002854E7" w:rsidP="002854E7">
            <w:pPr>
              <w:jc w:val="left"/>
              <w:rPr>
                <w:bCs w:val="0"/>
                <w:color w:val="000000"/>
                <w:sz w:val="16"/>
                <w:szCs w:val="16"/>
              </w:rPr>
            </w:pPr>
          </w:p>
        </w:tc>
      </w:tr>
      <w:tr w:rsidR="002854E7" w:rsidRPr="00853CB2" w14:paraId="72432D29" w14:textId="77777777" w:rsidTr="00503EF2">
        <w:trPr>
          <w:trHeight w:val="215"/>
        </w:trPr>
        <w:tc>
          <w:tcPr>
            <w:tcW w:w="806" w:type="pct"/>
          </w:tcPr>
          <w:p w14:paraId="72432D20" w14:textId="77777777" w:rsidR="002854E7" w:rsidRPr="00EB7CCC" w:rsidRDefault="002854E7" w:rsidP="002854E7">
            <w:pPr>
              <w:rPr>
                <w:bCs w:val="0"/>
                <w:color w:val="000000"/>
                <w:sz w:val="16"/>
                <w:szCs w:val="16"/>
              </w:rPr>
            </w:pPr>
            <w:r w:rsidRPr="00EB7CCC">
              <w:rPr>
                <w:bCs w:val="0"/>
                <w:color w:val="000000"/>
                <w:sz w:val="16"/>
                <w:szCs w:val="16"/>
              </w:rPr>
              <w:t>Outcome</w:t>
            </w:r>
          </w:p>
        </w:tc>
        <w:tc>
          <w:tcPr>
            <w:tcW w:w="773" w:type="pct"/>
            <w:shd w:val="clear" w:color="auto" w:fill="auto"/>
            <w:noWrap/>
            <w:vAlign w:val="bottom"/>
          </w:tcPr>
          <w:p w14:paraId="72432D21" w14:textId="77777777" w:rsidR="002854E7" w:rsidRDefault="002854E7" w:rsidP="002854E7">
            <w:pPr>
              <w:jc w:val="left"/>
              <w:rPr>
                <w:bCs w:val="0"/>
                <w:color w:val="000000"/>
                <w:sz w:val="16"/>
                <w:szCs w:val="16"/>
              </w:rPr>
            </w:pPr>
            <w:r>
              <w:rPr>
                <w:bCs w:val="0"/>
                <w:color w:val="000000"/>
                <w:sz w:val="16"/>
                <w:szCs w:val="16"/>
              </w:rPr>
              <w:t>ResponseCode</w:t>
            </w:r>
          </w:p>
        </w:tc>
        <w:tc>
          <w:tcPr>
            <w:tcW w:w="492" w:type="pct"/>
            <w:shd w:val="clear" w:color="auto" w:fill="auto"/>
            <w:noWrap/>
          </w:tcPr>
          <w:p w14:paraId="72432D22" w14:textId="77777777" w:rsidR="002854E7" w:rsidRDefault="002854E7" w:rsidP="002854E7">
            <w:pPr>
              <w:jc w:val="left"/>
              <w:rPr>
                <w:bCs w:val="0"/>
                <w:color w:val="000000"/>
                <w:sz w:val="16"/>
                <w:szCs w:val="16"/>
              </w:rPr>
            </w:pPr>
            <w:r>
              <w:rPr>
                <w:bCs w:val="0"/>
                <w:color w:val="000000"/>
                <w:sz w:val="16"/>
                <w:szCs w:val="16"/>
              </w:rPr>
              <w:t>Text</w:t>
            </w:r>
          </w:p>
        </w:tc>
        <w:tc>
          <w:tcPr>
            <w:tcW w:w="281" w:type="pct"/>
            <w:shd w:val="clear" w:color="auto" w:fill="auto"/>
            <w:noWrap/>
            <w:vAlign w:val="bottom"/>
          </w:tcPr>
          <w:p w14:paraId="72432D23" w14:textId="77777777" w:rsidR="002854E7" w:rsidRPr="00853CB2" w:rsidRDefault="002854E7" w:rsidP="002854E7">
            <w:pPr>
              <w:jc w:val="left"/>
              <w:rPr>
                <w:bCs w:val="0"/>
                <w:color w:val="000000"/>
                <w:sz w:val="16"/>
                <w:szCs w:val="16"/>
              </w:rPr>
            </w:pPr>
          </w:p>
        </w:tc>
        <w:tc>
          <w:tcPr>
            <w:tcW w:w="551" w:type="pct"/>
            <w:shd w:val="clear" w:color="auto" w:fill="auto"/>
            <w:vAlign w:val="bottom"/>
          </w:tcPr>
          <w:p w14:paraId="72432D24" w14:textId="77777777" w:rsidR="002854E7" w:rsidRPr="00853CB2" w:rsidRDefault="002854E7" w:rsidP="002854E7">
            <w:pPr>
              <w:jc w:val="left"/>
              <w:rPr>
                <w:bCs w:val="0"/>
                <w:color w:val="000000"/>
                <w:sz w:val="16"/>
                <w:szCs w:val="16"/>
              </w:rPr>
            </w:pPr>
          </w:p>
        </w:tc>
        <w:tc>
          <w:tcPr>
            <w:tcW w:w="490" w:type="pct"/>
            <w:shd w:val="clear" w:color="auto" w:fill="auto"/>
          </w:tcPr>
          <w:p w14:paraId="72432D25" w14:textId="77777777" w:rsidR="002854E7" w:rsidRPr="00DB564E" w:rsidRDefault="002854E7" w:rsidP="002854E7">
            <w:pPr>
              <w:rPr>
                <w:bCs w:val="0"/>
                <w:color w:val="000000"/>
                <w:sz w:val="16"/>
                <w:szCs w:val="16"/>
              </w:rPr>
            </w:pPr>
          </w:p>
        </w:tc>
        <w:tc>
          <w:tcPr>
            <w:tcW w:w="404" w:type="pct"/>
            <w:shd w:val="clear" w:color="auto" w:fill="auto"/>
            <w:vAlign w:val="bottom"/>
          </w:tcPr>
          <w:p w14:paraId="72432D26" w14:textId="77777777" w:rsidR="002854E7" w:rsidRPr="00853CB2" w:rsidRDefault="002854E7" w:rsidP="002854E7">
            <w:pPr>
              <w:jc w:val="left"/>
              <w:rPr>
                <w:bCs w:val="0"/>
                <w:color w:val="000000"/>
                <w:sz w:val="16"/>
                <w:szCs w:val="16"/>
              </w:rPr>
            </w:pPr>
          </w:p>
        </w:tc>
        <w:tc>
          <w:tcPr>
            <w:tcW w:w="535" w:type="pct"/>
            <w:shd w:val="clear" w:color="auto" w:fill="auto"/>
            <w:vAlign w:val="bottom"/>
          </w:tcPr>
          <w:p w14:paraId="72432D27" w14:textId="77777777" w:rsidR="002854E7" w:rsidRDefault="002854E7" w:rsidP="002854E7">
            <w:pPr>
              <w:jc w:val="left"/>
              <w:rPr>
                <w:bCs w:val="0"/>
                <w:color w:val="000000"/>
                <w:sz w:val="16"/>
                <w:szCs w:val="16"/>
              </w:rPr>
            </w:pPr>
            <w:r>
              <w:rPr>
                <w:bCs w:val="0"/>
                <w:color w:val="000000"/>
                <w:sz w:val="16"/>
                <w:szCs w:val="16"/>
              </w:rPr>
              <w:t>0</w:t>
            </w:r>
          </w:p>
        </w:tc>
        <w:tc>
          <w:tcPr>
            <w:tcW w:w="668" w:type="pct"/>
            <w:shd w:val="clear" w:color="auto" w:fill="auto"/>
            <w:vAlign w:val="bottom"/>
          </w:tcPr>
          <w:p w14:paraId="72432D28" w14:textId="77777777" w:rsidR="002854E7" w:rsidRPr="00853CB2" w:rsidRDefault="002854E7" w:rsidP="002854E7">
            <w:pPr>
              <w:jc w:val="left"/>
              <w:rPr>
                <w:bCs w:val="0"/>
                <w:color w:val="000000"/>
                <w:sz w:val="16"/>
                <w:szCs w:val="16"/>
              </w:rPr>
            </w:pPr>
          </w:p>
        </w:tc>
      </w:tr>
      <w:tr w:rsidR="002854E7" w:rsidRPr="00853CB2" w14:paraId="72432D33" w14:textId="77777777" w:rsidTr="00503EF2">
        <w:trPr>
          <w:trHeight w:val="215"/>
        </w:trPr>
        <w:tc>
          <w:tcPr>
            <w:tcW w:w="806" w:type="pct"/>
          </w:tcPr>
          <w:p w14:paraId="72432D2A" w14:textId="77777777" w:rsidR="002854E7" w:rsidRPr="00EB7CCC" w:rsidRDefault="002854E7" w:rsidP="002854E7">
            <w:pPr>
              <w:rPr>
                <w:bCs w:val="0"/>
                <w:color w:val="000000"/>
                <w:sz w:val="16"/>
                <w:szCs w:val="16"/>
              </w:rPr>
            </w:pPr>
            <w:r w:rsidRPr="00EB7CCC">
              <w:rPr>
                <w:bCs w:val="0"/>
                <w:color w:val="000000"/>
                <w:sz w:val="16"/>
                <w:szCs w:val="16"/>
              </w:rPr>
              <w:t>Outcome</w:t>
            </w:r>
          </w:p>
        </w:tc>
        <w:tc>
          <w:tcPr>
            <w:tcW w:w="773" w:type="pct"/>
            <w:shd w:val="clear" w:color="auto" w:fill="auto"/>
            <w:noWrap/>
            <w:vAlign w:val="bottom"/>
          </w:tcPr>
          <w:p w14:paraId="72432D2B" w14:textId="77777777" w:rsidR="002854E7" w:rsidRDefault="002854E7" w:rsidP="002854E7">
            <w:pPr>
              <w:jc w:val="left"/>
              <w:rPr>
                <w:bCs w:val="0"/>
                <w:color w:val="000000"/>
                <w:sz w:val="16"/>
                <w:szCs w:val="16"/>
              </w:rPr>
            </w:pPr>
            <w:r>
              <w:rPr>
                <w:bCs w:val="0"/>
                <w:color w:val="000000"/>
                <w:sz w:val="16"/>
                <w:szCs w:val="16"/>
              </w:rPr>
              <w:t>ResponseDescription</w:t>
            </w:r>
          </w:p>
        </w:tc>
        <w:tc>
          <w:tcPr>
            <w:tcW w:w="492" w:type="pct"/>
            <w:shd w:val="clear" w:color="auto" w:fill="auto"/>
            <w:noWrap/>
          </w:tcPr>
          <w:p w14:paraId="72432D2C" w14:textId="77777777" w:rsidR="002854E7" w:rsidRDefault="002854E7" w:rsidP="002854E7">
            <w:pPr>
              <w:jc w:val="left"/>
              <w:rPr>
                <w:bCs w:val="0"/>
                <w:color w:val="000000"/>
                <w:sz w:val="16"/>
                <w:szCs w:val="16"/>
              </w:rPr>
            </w:pPr>
            <w:r>
              <w:rPr>
                <w:bCs w:val="0"/>
                <w:color w:val="000000"/>
                <w:sz w:val="16"/>
                <w:szCs w:val="16"/>
              </w:rPr>
              <w:t>Text</w:t>
            </w:r>
          </w:p>
        </w:tc>
        <w:tc>
          <w:tcPr>
            <w:tcW w:w="281" w:type="pct"/>
            <w:shd w:val="clear" w:color="auto" w:fill="auto"/>
            <w:noWrap/>
            <w:vAlign w:val="bottom"/>
          </w:tcPr>
          <w:p w14:paraId="72432D2D" w14:textId="77777777" w:rsidR="002854E7" w:rsidRPr="00853CB2" w:rsidRDefault="002854E7" w:rsidP="002854E7">
            <w:pPr>
              <w:jc w:val="left"/>
              <w:rPr>
                <w:bCs w:val="0"/>
                <w:color w:val="000000"/>
                <w:sz w:val="16"/>
                <w:szCs w:val="16"/>
              </w:rPr>
            </w:pPr>
          </w:p>
        </w:tc>
        <w:tc>
          <w:tcPr>
            <w:tcW w:w="551" w:type="pct"/>
            <w:shd w:val="clear" w:color="auto" w:fill="auto"/>
            <w:vAlign w:val="bottom"/>
          </w:tcPr>
          <w:p w14:paraId="72432D2E" w14:textId="77777777" w:rsidR="002854E7" w:rsidRPr="00853CB2" w:rsidRDefault="002854E7" w:rsidP="002854E7">
            <w:pPr>
              <w:jc w:val="left"/>
              <w:rPr>
                <w:bCs w:val="0"/>
                <w:color w:val="000000"/>
                <w:sz w:val="16"/>
                <w:szCs w:val="16"/>
              </w:rPr>
            </w:pPr>
          </w:p>
        </w:tc>
        <w:tc>
          <w:tcPr>
            <w:tcW w:w="490" w:type="pct"/>
            <w:shd w:val="clear" w:color="auto" w:fill="auto"/>
          </w:tcPr>
          <w:p w14:paraId="72432D2F" w14:textId="77777777" w:rsidR="002854E7" w:rsidRPr="00DB564E" w:rsidRDefault="002854E7" w:rsidP="002854E7">
            <w:pPr>
              <w:rPr>
                <w:bCs w:val="0"/>
                <w:color w:val="000000"/>
                <w:sz w:val="16"/>
                <w:szCs w:val="16"/>
              </w:rPr>
            </w:pPr>
          </w:p>
        </w:tc>
        <w:tc>
          <w:tcPr>
            <w:tcW w:w="404" w:type="pct"/>
            <w:shd w:val="clear" w:color="auto" w:fill="auto"/>
            <w:vAlign w:val="bottom"/>
          </w:tcPr>
          <w:p w14:paraId="72432D30" w14:textId="77777777" w:rsidR="002854E7" w:rsidRPr="00853CB2" w:rsidRDefault="002854E7" w:rsidP="002854E7">
            <w:pPr>
              <w:jc w:val="left"/>
              <w:rPr>
                <w:bCs w:val="0"/>
                <w:color w:val="000000"/>
                <w:sz w:val="16"/>
                <w:szCs w:val="16"/>
              </w:rPr>
            </w:pPr>
          </w:p>
        </w:tc>
        <w:tc>
          <w:tcPr>
            <w:tcW w:w="535" w:type="pct"/>
            <w:shd w:val="clear" w:color="auto" w:fill="auto"/>
            <w:vAlign w:val="bottom"/>
          </w:tcPr>
          <w:p w14:paraId="72432D31" w14:textId="77777777" w:rsidR="002854E7" w:rsidRDefault="002854E7" w:rsidP="002854E7">
            <w:pPr>
              <w:jc w:val="left"/>
              <w:rPr>
                <w:bCs w:val="0"/>
                <w:color w:val="000000"/>
                <w:sz w:val="16"/>
                <w:szCs w:val="16"/>
              </w:rPr>
            </w:pPr>
            <w:r>
              <w:rPr>
                <w:bCs w:val="0"/>
                <w:color w:val="000000"/>
                <w:sz w:val="16"/>
                <w:szCs w:val="16"/>
              </w:rPr>
              <w:t>Address Found</w:t>
            </w:r>
          </w:p>
        </w:tc>
        <w:tc>
          <w:tcPr>
            <w:tcW w:w="668" w:type="pct"/>
            <w:shd w:val="clear" w:color="auto" w:fill="auto"/>
            <w:vAlign w:val="bottom"/>
          </w:tcPr>
          <w:p w14:paraId="72432D32" w14:textId="77777777" w:rsidR="002854E7" w:rsidRPr="00853CB2" w:rsidRDefault="002854E7" w:rsidP="002854E7">
            <w:pPr>
              <w:jc w:val="left"/>
              <w:rPr>
                <w:bCs w:val="0"/>
                <w:color w:val="000000"/>
                <w:sz w:val="16"/>
                <w:szCs w:val="16"/>
              </w:rPr>
            </w:pPr>
          </w:p>
        </w:tc>
      </w:tr>
    </w:tbl>
    <w:p w14:paraId="72432D34" w14:textId="77777777" w:rsidR="00F04598" w:rsidRDefault="00F04598" w:rsidP="00F410B7">
      <w:pPr>
        <w:tabs>
          <w:tab w:val="left" w:pos="1236"/>
        </w:tabs>
        <w:jc w:val="left"/>
        <w:rPr>
          <w:i/>
          <w:iCs/>
          <w:sz w:val="20"/>
        </w:rPr>
      </w:pPr>
    </w:p>
    <w:p w14:paraId="72432D35" w14:textId="77777777" w:rsidR="008D335B" w:rsidRPr="008D335B" w:rsidRDefault="008D335B" w:rsidP="008D335B">
      <w:pPr>
        <w:tabs>
          <w:tab w:val="left" w:pos="1236"/>
        </w:tabs>
        <w:jc w:val="left"/>
        <w:rPr>
          <w:iCs/>
          <w:sz w:val="20"/>
        </w:rPr>
      </w:pPr>
      <w:r>
        <w:rPr>
          <w:iCs/>
          <w:sz w:val="20"/>
        </w:rPr>
        <w:t>For metadata about the attributes please refer the mapping document in the section 5.2 that gives definition for each attribute being used in the request and the response.</w:t>
      </w:r>
    </w:p>
    <w:p w14:paraId="72432D36" w14:textId="77777777" w:rsidR="007E710C" w:rsidRDefault="007E710C" w:rsidP="00F410B7">
      <w:pPr>
        <w:tabs>
          <w:tab w:val="left" w:pos="1236"/>
        </w:tabs>
        <w:jc w:val="left"/>
        <w:rPr>
          <w:i/>
          <w:iCs/>
          <w:sz w:val="20"/>
        </w:rPr>
      </w:pPr>
    </w:p>
    <w:p w14:paraId="72432D37" w14:textId="77777777" w:rsidR="007E710C" w:rsidRPr="00F410B7" w:rsidRDefault="00DF2EA2" w:rsidP="00F410B7">
      <w:pPr>
        <w:tabs>
          <w:tab w:val="left" w:pos="1236"/>
        </w:tabs>
        <w:jc w:val="left"/>
        <w:rPr>
          <w:iCs/>
          <w:sz w:val="20"/>
        </w:rPr>
      </w:pPr>
      <w:r w:rsidRPr="00F410B7">
        <w:rPr>
          <w:b/>
          <w:iCs/>
          <w:sz w:val="20"/>
        </w:rPr>
        <w:t>Note:</w:t>
      </w:r>
      <w:r w:rsidRPr="00F410B7">
        <w:rPr>
          <w:iCs/>
          <w:sz w:val="20"/>
        </w:rPr>
        <w:t xml:space="preserve"> </w:t>
      </w:r>
      <w:r w:rsidR="00F50719" w:rsidRPr="00F410B7">
        <w:rPr>
          <w:iCs/>
          <w:sz w:val="20"/>
        </w:rPr>
        <w:t xml:space="preserve">Request and Response attributes </w:t>
      </w:r>
      <w:r w:rsidR="00853CB2" w:rsidRPr="00F410B7">
        <w:rPr>
          <w:iCs/>
          <w:sz w:val="20"/>
        </w:rPr>
        <w:t xml:space="preserve">and lengths </w:t>
      </w:r>
      <w:r w:rsidR="00E41E19">
        <w:rPr>
          <w:iCs/>
          <w:sz w:val="20"/>
        </w:rPr>
        <w:t>may vary</w:t>
      </w:r>
      <w:r w:rsidR="00F50719" w:rsidRPr="00F410B7">
        <w:rPr>
          <w:iCs/>
          <w:sz w:val="20"/>
        </w:rPr>
        <w:t xml:space="preserve"> during development.</w:t>
      </w:r>
    </w:p>
    <w:p w14:paraId="72432D38" w14:textId="77777777" w:rsidR="00345B3D" w:rsidRDefault="00345B3D" w:rsidP="00F410B7">
      <w:pPr>
        <w:tabs>
          <w:tab w:val="left" w:pos="1236"/>
        </w:tabs>
        <w:jc w:val="left"/>
        <w:rPr>
          <w:i/>
          <w:iCs/>
          <w:sz w:val="20"/>
        </w:rPr>
      </w:pPr>
    </w:p>
    <w:p w14:paraId="72432D39" w14:textId="77777777" w:rsidR="00F04598" w:rsidRDefault="00F04598" w:rsidP="00F410B7">
      <w:pPr>
        <w:pStyle w:val="Heading2"/>
        <w:numPr>
          <w:ilvl w:val="2"/>
          <w:numId w:val="2"/>
        </w:numPr>
        <w:jc w:val="left"/>
      </w:pPr>
      <w:bookmarkStart w:id="47" w:name="_Ref427923501"/>
      <w:bookmarkStart w:id="48" w:name="_Toc431813553"/>
      <w:r>
        <w:t>Service</w:t>
      </w:r>
      <w:r w:rsidRPr="00513C50">
        <w:t xml:space="preserve"> </w:t>
      </w:r>
      <w:r>
        <w:t xml:space="preserve">Error </w:t>
      </w:r>
      <w:r w:rsidRPr="00513C50">
        <w:t>Attribute Definitions</w:t>
      </w:r>
      <w:bookmarkEnd w:id="47"/>
      <w:bookmarkEnd w:id="48"/>
    </w:p>
    <w:p w14:paraId="72432D3A" w14:textId="77777777" w:rsidR="009F5914" w:rsidRDefault="009F5914" w:rsidP="009F5914"/>
    <w:p w14:paraId="72432D3B" w14:textId="77777777" w:rsidR="000E58DB" w:rsidRDefault="000E58DB" w:rsidP="000E58DB">
      <w:pPr>
        <w:jc w:val="left"/>
        <w:rPr>
          <w:sz w:val="20"/>
        </w:rPr>
      </w:pPr>
      <w:r>
        <w:rPr>
          <w:sz w:val="20"/>
        </w:rPr>
        <w:t>The format of the schema and it attributes is given below.</w:t>
      </w:r>
    </w:p>
    <w:p w14:paraId="72432D3C" w14:textId="77777777" w:rsidR="000E58DB" w:rsidRDefault="000E58DB" w:rsidP="000E58DB">
      <w:pPr>
        <w:jc w:val="left"/>
        <w:rPr>
          <w:sz w:val="20"/>
        </w:rPr>
      </w:pPr>
    </w:p>
    <w:p w14:paraId="72432D3D" w14:textId="77777777" w:rsidR="000E58DB" w:rsidRDefault="000E58DB" w:rsidP="000E58DB">
      <w:pPr>
        <w:jc w:val="left"/>
        <w:rPr>
          <w:sz w:val="20"/>
        </w:rPr>
      </w:pPr>
    </w:p>
    <w:tbl>
      <w:tblPr>
        <w:tblW w:w="5456" w:type="pct"/>
        <w:tblLayout w:type="fixed"/>
        <w:tblLook w:val="04A0" w:firstRow="1" w:lastRow="0" w:firstColumn="1" w:lastColumn="0" w:noHBand="0" w:noVBand="1"/>
      </w:tblPr>
      <w:tblGrid>
        <w:gridCol w:w="1648"/>
        <w:gridCol w:w="1078"/>
        <w:gridCol w:w="986"/>
        <w:gridCol w:w="1309"/>
        <w:gridCol w:w="1084"/>
        <w:gridCol w:w="872"/>
        <w:gridCol w:w="1019"/>
        <w:gridCol w:w="1668"/>
      </w:tblGrid>
      <w:tr w:rsidR="000E58DB" w:rsidRPr="00CB1BBD" w14:paraId="72432D46" w14:textId="77777777" w:rsidTr="006F107B">
        <w:trPr>
          <w:trHeight w:val="323"/>
        </w:trPr>
        <w:tc>
          <w:tcPr>
            <w:tcW w:w="853" w:type="pct"/>
            <w:tcBorders>
              <w:top w:val="single" w:sz="4" w:space="0" w:color="auto"/>
              <w:left w:val="single" w:sz="4" w:space="0" w:color="auto"/>
              <w:bottom w:val="single" w:sz="4" w:space="0" w:color="auto"/>
              <w:right w:val="single" w:sz="4" w:space="0" w:color="auto"/>
            </w:tcBorders>
            <w:shd w:val="clear" w:color="000000" w:fill="FFC000"/>
            <w:noWrap/>
            <w:vAlign w:val="bottom"/>
            <w:hideMark/>
          </w:tcPr>
          <w:p w14:paraId="72432D3E" w14:textId="77777777" w:rsidR="000E58DB" w:rsidRPr="00F410B7" w:rsidRDefault="000E58DB" w:rsidP="006F107B">
            <w:pPr>
              <w:jc w:val="left"/>
              <w:rPr>
                <w:b/>
                <w:bCs w:val="0"/>
                <w:color w:val="000000"/>
                <w:sz w:val="16"/>
                <w:szCs w:val="16"/>
              </w:rPr>
            </w:pPr>
            <w:r w:rsidRPr="00F410B7">
              <w:rPr>
                <w:b/>
                <w:bCs w:val="0"/>
                <w:color w:val="000000"/>
                <w:sz w:val="16"/>
                <w:szCs w:val="16"/>
              </w:rPr>
              <w:lastRenderedPageBreak/>
              <w:t>Parameters</w:t>
            </w:r>
          </w:p>
        </w:tc>
        <w:tc>
          <w:tcPr>
            <w:tcW w:w="558" w:type="pct"/>
            <w:tcBorders>
              <w:top w:val="single" w:sz="4" w:space="0" w:color="auto"/>
              <w:left w:val="nil"/>
              <w:bottom w:val="single" w:sz="4" w:space="0" w:color="auto"/>
              <w:right w:val="single" w:sz="4" w:space="0" w:color="auto"/>
            </w:tcBorders>
            <w:shd w:val="clear" w:color="000000" w:fill="FFC000"/>
            <w:noWrap/>
            <w:vAlign w:val="bottom"/>
            <w:hideMark/>
          </w:tcPr>
          <w:p w14:paraId="72432D3F" w14:textId="77777777" w:rsidR="000E58DB" w:rsidRPr="00F410B7" w:rsidRDefault="000E58DB" w:rsidP="006F107B">
            <w:pPr>
              <w:jc w:val="left"/>
              <w:rPr>
                <w:b/>
                <w:bCs w:val="0"/>
                <w:color w:val="000000"/>
                <w:sz w:val="16"/>
                <w:szCs w:val="16"/>
              </w:rPr>
            </w:pPr>
            <w:r w:rsidRPr="00F410B7">
              <w:rPr>
                <w:b/>
                <w:bCs w:val="0"/>
                <w:color w:val="000000"/>
                <w:sz w:val="16"/>
                <w:szCs w:val="16"/>
              </w:rPr>
              <w:t>Datatype</w:t>
            </w:r>
          </w:p>
        </w:tc>
        <w:tc>
          <w:tcPr>
            <w:tcW w:w="510" w:type="pct"/>
            <w:tcBorders>
              <w:top w:val="single" w:sz="4" w:space="0" w:color="auto"/>
              <w:left w:val="nil"/>
              <w:bottom w:val="single" w:sz="4" w:space="0" w:color="auto"/>
              <w:right w:val="single" w:sz="4" w:space="0" w:color="auto"/>
            </w:tcBorders>
            <w:shd w:val="clear" w:color="000000" w:fill="FFC000"/>
            <w:noWrap/>
            <w:vAlign w:val="bottom"/>
            <w:hideMark/>
          </w:tcPr>
          <w:p w14:paraId="72432D40" w14:textId="77777777" w:rsidR="000E58DB" w:rsidRPr="00F410B7" w:rsidRDefault="000E58DB" w:rsidP="006F107B">
            <w:pPr>
              <w:jc w:val="left"/>
              <w:rPr>
                <w:b/>
                <w:bCs w:val="0"/>
                <w:color w:val="000000"/>
                <w:sz w:val="16"/>
                <w:szCs w:val="16"/>
              </w:rPr>
            </w:pPr>
            <w:r w:rsidRPr="00F410B7">
              <w:rPr>
                <w:b/>
                <w:bCs w:val="0"/>
                <w:color w:val="000000"/>
                <w:sz w:val="16"/>
                <w:szCs w:val="16"/>
              </w:rPr>
              <w:t>Length (Bytes)</w:t>
            </w:r>
          </w:p>
        </w:tc>
        <w:tc>
          <w:tcPr>
            <w:tcW w:w="677" w:type="pct"/>
            <w:tcBorders>
              <w:top w:val="single" w:sz="4" w:space="0" w:color="auto"/>
              <w:left w:val="nil"/>
              <w:bottom w:val="single" w:sz="4" w:space="0" w:color="auto"/>
              <w:right w:val="single" w:sz="4" w:space="0" w:color="auto"/>
            </w:tcBorders>
            <w:shd w:val="clear" w:color="000000" w:fill="FFC000"/>
          </w:tcPr>
          <w:p w14:paraId="72432D41" w14:textId="77777777" w:rsidR="000E58DB" w:rsidRPr="00F410B7" w:rsidRDefault="000E58DB" w:rsidP="006F107B">
            <w:pPr>
              <w:jc w:val="left"/>
              <w:rPr>
                <w:b/>
                <w:bCs w:val="0"/>
                <w:color w:val="000000"/>
                <w:sz w:val="16"/>
                <w:szCs w:val="16"/>
              </w:rPr>
            </w:pPr>
            <w:r w:rsidRPr="00F410B7">
              <w:rPr>
                <w:b/>
                <w:bCs w:val="0"/>
                <w:color w:val="000000"/>
                <w:sz w:val="16"/>
                <w:szCs w:val="16"/>
              </w:rPr>
              <w:t>Mandatory</w:t>
            </w:r>
          </w:p>
        </w:tc>
        <w:tc>
          <w:tcPr>
            <w:tcW w:w="561" w:type="pct"/>
            <w:tcBorders>
              <w:top w:val="single" w:sz="4" w:space="0" w:color="auto"/>
              <w:left w:val="single" w:sz="4" w:space="0" w:color="auto"/>
              <w:bottom w:val="single" w:sz="4" w:space="0" w:color="auto"/>
              <w:right w:val="single" w:sz="4" w:space="0" w:color="auto"/>
            </w:tcBorders>
            <w:shd w:val="clear" w:color="000000" w:fill="FFC000"/>
          </w:tcPr>
          <w:p w14:paraId="72432D42" w14:textId="77777777" w:rsidR="000E58DB" w:rsidRPr="00F410B7" w:rsidRDefault="000E58DB" w:rsidP="006F107B">
            <w:pPr>
              <w:jc w:val="left"/>
              <w:rPr>
                <w:b/>
                <w:bCs w:val="0"/>
                <w:color w:val="000000"/>
                <w:sz w:val="16"/>
                <w:szCs w:val="16"/>
              </w:rPr>
            </w:pPr>
            <w:r w:rsidRPr="00F410B7">
              <w:rPr>
                <w:b/>
                <w:bCs w:val="0"/>
                <w:color w:val="000000"/>
                <w:sz w:val="16"/>
                <w:szCs w:val="16"/>
              </w:rPr>
              <w:t>Format</w:t>
            </w:r>
          </w:p>
        </w:tc>
        <w:tc>
          <w:tcPr>
            <w:tcW w:w="451" w:type="pct"/>
            <w:tcBorders>
              <w:top w:val="single" w:sz="4" w:space="0" w:color="auto"/>
              <w:left w:val="single" w:sz="4" w:space="0" w:color="auto"/>
              <w:bottom w:val="single" w:sz="4" w:space="0" w:color="auto"/>
              <w:right w:val="single" w:sz="4" w:space="0" w:color="auto"/>
            </w:tcBorders>
            <w:shd w:val="clear" w:color="000000" w:fill="FFC000"/>
          </w:tcPr>
          <w:p w14:paraId="72432D43" w14:textId="77777777" w:rsidR="000E58DB" w:rsidRPr="00F410B7" w:rsidRDefault="000E58DB" w:rsidP="006F107B">
            <w:pPr>
              <w:jc w:val="left"/>
              <w:rPr>
                <w:b/>
                <w:bCs w:val="0"/>
                <w:color w:val="000000"/>
                <w:sz w:val="16"/>
                <w:szCs w:val="16"/>
              </w:rPr>
            </w:pPr>
            <w:r w:rsidRPr="00F410B7">
              <w:rPr>
                <w:b/>
                <w:bCs w:val="0"/>
                <w:color w:val="000000"/>
                <w:sz w:val="16"/>
                <w:szCs w:val="16"/>
              </w:rPr>
              <w:t>Default</w:t>
            </w:r>
          </w:p>
        </w:tc>
        <w:tc>
          <w:tcPr>
            <w:tcW w:w="527" w:type="pct"/>
            <w:tcBorders>
              <w:top w:val="single" w:sz="4" w:space="0" w:color="auto"/>
              <w:left w:val="nil"/>
              <w:bottom w:val="single" w:sz="4" w:space="0" w:color="auto"/>
              <w:right w:val="single" w:sz="4" w:space="0" w:color="auto"/>
            </w:tcBorders>
            <w:shd w:val="clear" w:color="000000" w:fill="FFC000"/>
          </w:tcPr>
          <w:p w14:paraId="72432D44" w14:textId="77777777" w:rsidR="000E58DB" w:rsidRPr="00F410B7" w:rsidRDefault="000E58DB" w:rsidP="006F107B">
            <w:pPr>
              <w:jc w:val="left"/>
              <w:rPr>
                <w:b/>
                <w:bCs w:val="0"/>
                <w:color w:val="000000"/>
                <w:sz w:val="16"/>
                <w:szCs w:val="16"/>
              </w:rPr>
            </w:pPr>
            <w:r w:rsidRPr="00F410B7">
              <w:rPr>
                <w:b/>
                <w:bCs w:val="0"/>
                <w:color w:val="000000"/>
                <w:sz w:val="16"/>
                <w:szCs w:val="16"/>
              </w:rPr>
              <w:t>Example</w:t>
            </w:r>
          </w:p>
        </w:tc>
        <w:tc>
          <w:tcPr>
            <w:tcW w:w="863" w:type="pct"/>
            <w:tcBorders>
              <w:top w:val="single" w:sz="4" w:space="0" w:color="auto"/>
              <w:left w:val="nil"/>
              <w:bottom w:val="single" w:sz="4" w:space="0" w:color="auto"/>
              <w:right w:val="single" w:sz="4" w:space="0" w:color="auto"/>
            </w:tcBorders>
            <w:shd w:val="clear" w:color="000000" w:fill="FFC000"/>
            <w:noWrap/>
            <w:vAlign w:val="bottom"/>
            <w:hideMark/>
          </w:tcPr>
          <w:p w14:paraId="72432D45" w14:textId="77777777" w:rsidR="000E58DB" w:rsidRPr="00F410B7" w:rsidRDefault="000E58DB" w:rsidP="006F107B">
            <w:pPr>
              <w:jc w:val="left"/>
              <w:rPr>
                <w:b/>
                <w:bCs w:val="0"/>
                <w:color w:val="000000"/>
                <w:sz w:val="16"/>
                <w:szCs w:val="16"/>
              </w:rPr>
            </w:pPr>
            <w:r w:rsidRPr="00F410B7">
              <w:rPr>
                <w:b/>
                <w:bCs w:val="0"/>
                <w:color w:val="000000"/>
                <w:sz w:val="16"/>
                <w:szCs w:val="16"/>
              </w:rPr>
              <w:t xml:space="preserve">Description </w:t>
            </w:r>
          </w:p>
        </w:tc>
      </w:tr>
      <w:tr w:rsidR="000E58DB" w:rsidRPr="00E73645" w14:paraId="72432D4F" w14:textId="77777777" w:rsidTr="006F107B">
        <w:trPr>
          <w:trHeight w:val="323"/>
        </w:trPr>
        <w:tc>
          <w:tcPr>
            <w:tcW w:w="853" w:type="pct"/>
            <w:tcBorders>
              <w:top w:val="nil"/>
              <w:left w:val="single" w:sz="8" w:space="0" w:color="auto"/>
              <w:bottom w:val="single" w:sz="4" w:space="0" w:color="auto"/>
              <w:right w:val="single" w:sz="4" w:space="0" w:color="auto"/>
            </w:tcBorders>
            <w:shd w:val="clear" w:color="auto" w:fill="auto"/>
            <w:noWrap/>
            <w:hideMark/>
          </w:tcPr>
          <w:p w14:paraId="72432D47" w14:textId="77777777" w:rsidR="000E58DB" w:rsidRPr="00F410B7" w:rsidRDefault="000E58DB" w:rsidP="006F107B">
            <w:pPr>
              <w:jc w:val="left"/>
              <w:rPr>
                <w:bCs w:val="0"/>
                <w:color w:val="000000"/>
                <w:sz w:val="16"/>
                <w:szCs w:val="16"/>
              </w:rPr>
            </w:pPr>
            <w:r>
              <w:rPr>
                <w:bCs w:val="0"/>
                <w:color w:val="000000"/>
                <w:sz w:val="16"/>
                <w:szCs w:val="16"/>
              </w:rPr>
              <w:t xml:space="preserve">Fault </w:t>
            </w:r>
            <w:r w:rsidRPr="00F410B7">
              <w:rPr>
                <w:bCs w:val="0"/>
                <w:color w:val="000000"/>
                <w:sz w:val="16"/>
                <w:szCs w:val="16"/>
              </w:rPr>
              <w:t>Code</w:t>
            </w:r>
          </w:p>
        </w:tc>
        <w:tc>
          <w:tcPr>
            <w:tcW w:w="558" w:type="pct"/>
            <w:tcBorders>
              <w:top w:val="nil"/>
              <w:left w:val="nil"/>
              <w:bottom w:val="single" w:sz="4" w:space="0" w:color="auto"/>
              <w:right w:val="single" w:sz="4" w:space="0" w:color="auto"/>
            </w:tcBorders>
            <w:shd w:val="clear" w:color="auto" w:fill="auto"/>
            <w:noWrap/>
            <w:hideMark/>
          </w:tcPr>
          <w:p w14:paraId="72432D48" w14:textId="77777777" w:rsidR="000E58DB" w:rsidRPr="00F410B7" w:rsidRDefault="000E58DB" w:rsidP="006F107B">
            <w:pPr>
              <w:jc w:val="left"/>
              <w:rPr>
                <w:bCs w:val="0"/>
                <w:color w:val="000000"/>
                <w:sz w:val="16"/>
                <w:szCs w:val="16"/>
              </w:rPr>
            </w:pPr>
            <w:r w:rsidRPr="00F410B7">
              <w:rPr>
                <w:bCs w:val="0"/>
                <w:color w:val="000000"/>
                <w:sz w:val="16"/>
                <w:szCs w:val="16"/>
              </w:rPr>
              <w:t>Text</w:t>
            </w:r>
          </w:p>
        </w:tc>
        <w:tc>
          <w:tcPr>
            <w:tcW w:w="510" w:type="pct"/>
            <w:tcBorders>
              <w:top w:val="nil"/>
              <w:left w:val="nil"/>
              <w:bottom w:val="single" w:sz="4" w:space="0" w:color="auto"/>
              <w:right w:val="single" w:sz="4" w:space="0" w:color="auto"/>
            </w:tcBorders>
            <w:shd w:val="clear" w:color="auto" w:fill="auto"/>
            <w:noWrap/>
            <w:hideMark/>
          </w:tcPr>
          <w:p w14:paraId="72432D49" w14:textId="77777777" w:rsidR="000E58DB" w:rsidRPr="00F410B7" w:rsidRDefault="000E58DB" w:rsidP="006F107B">
            <w:pPr>
              <w:jc w:val="left"/>
              <w:rPr>
                <w:bCs w:val="0"/>
                <w:color w:val="000000"/>
                <w:sz w:val="16"/>
                <w:szCs w:val="16"/>
              </w:rPr>
            </w:pPr>
            <w:r>
              <w:rPr>
                <w:bCs w:val="0"/>
                <w:color w:val="000000"/>
                <w:sz w:val="16"/>
                <w:szCs w:val="16"/>
              </w:rPr>
              <w:t>250</w:t>
            </w:r>
          </w:p>
        </w:tc>
        <w:tc>
          <w:tcPr>
            <w:tcW w:w="677" w:type="pct"/>
            <w:tcBorders>
              <w:top w:val="single" w:sz="4" w:space="0" w:color="auto"/>
              <w:left w:val="nil"/>
              <w:bottom w:val="single" w:sz="4" w:space="0" w:color="auto"/>
              <w:right w:val="single" w:sz="4" w:space="0" w:color="auto"/>
            </w:tcBorders>
          </w:tcPr>
          <w:p w14:paraId="72432D4A" w14:textId="77777777" w:rsidR="000E58DB" w:rsidRPr="00F410B7" w:rsidRDefault="000E58DB" w:rsidP="006F107B">
            <w:pPr>
              <w:jc w:val="left"/>
              <w:rPr>
                <w:bCs w:val="0"/>
                <w:color w:val="000000"/>
                <w:sz w:val="16"/>
                <w:szCs w:val="16"/>
              </w:rPr>
            </w:pPr>
            <w:r>
              <w:rPr>
                <w:bCs w:val="0"/>
                <w:color w:val="000000"/>
                <w:sz w:val="16"/>
                <w:szCs w:val="16"/>
              </w:rPr>
              <w:t>N</w:t>
            </w:r>
          </w:p>
        </w:tc>
        <w:tc>
          <w:tcPr>
            <w:tcW w:w="561" w:type="pct"/>
            <w:tcBorders>
              <w:top w:val="single" w:sz="4" w:space="0" w:color="auto"/>
              <w:left w:val="single" w:sz="4" w:space="0" w:color="auto"/>
              <w:bottom w:val="single" w:sz="4" w:space="0" w:color="auto"/>
              <w:right w:val="single" w:sz="4" w:space="0" w:color="auto"/>
            </w:tcBorders>
          </w:tcPr>
          <w:p w14:paraId="72432D4B" w14:textId="77777777" w:rsidR="000E58DB" w:rsidRPr="00F410B7" w:rsidRDefault="000E58DB" w:rsidP="006F107B">
            <w:pPr>
              <w:jc w:val="left"/>
              <w:rPr>
                <w:color w:val="000000"/>
                <w:sz w:val="16"/>
                <w:szCs w:val="16"/>
              </w:rPr>
            </w:pPr>
          </w:p>
        </w:tc>
        <w:tc>
          <w:tcPr>
            <w:tcW w:w="451" w:type="pct"/>
            <w:tcBorders>
              <w:top w:val="single" w:sz="4" w:space="0" w:color="auto"/>
              <w:left w:val="single" w:sz="4" w:space="0" w:color="auto"/>
              <w:bottom w:val="single" w:sz="4" w:space="0" w:color="auto"/>
              <w:right w:val="single" w:sz="4" w:space="0" w:color="auto"/>
            </w:tcBorders>
          </w:tcPr>
          <w:p w14:paraId="72432D4C" w14:textId="77777777" w:rsidR="000E58DB" w:rsidRPr="00F410B7" w:rsidRDefault="000E58DB" w:rsidP="006F107B">
            <w:pPr>
              <w:jc w:val="left"/>
              <w:rPr>
                <w:bCs w:val="0"/>
                <w:color w:val="000000"/>
                <w:sz w:val="16"/>
                <w:szCs w:val="16"/>
              </w:rPr>
            </w:pPr>
          </w:p>
        </w:tc>
        <w:tc>
          <w:tcPr>
            <w:tcW w:w="527" w:type="pct"/>
            <w:tcBorders>
              <w:top w:val="single" w:sz="4" w:space="0" w:color="auto"/>
              <w:left w:val="nil"/>
              <w:bottom w:val="single" w:sz="4" w:space="0" w:color="auto"/>
              <w:right w:val="single" w:sz="4" w:space="0" w:color="auto"/>
            </w:tcBorders>
          </w:tcPr>
          <w:p w14:paraId="72432D4D" w14:textId="77777777" w:rsidR="000E58DB" w:rsidRPr="00F410B7" w:rsidRDefault="000E58DB" w:rsidP="006F107B">
            <w:pPr>
              <w:jc w:val="left"/>
              <w:rPr>
                <w:bCs w:val="0"/>
                <w:color w:val="000000"/>
                <w:sz w:val="16"/>
                <w:szCs w:val="16"/>
              </w:rPr>
            </w:pPr>
          </w:p>
        </w:tc>
        <w:tc>
          <w:tcPr>
            <w:tcW w:w="863" w:type="pct"/>
            <w:tcBorders>
              <w:top w:val="nil"/>
              <w:left w:val="single" w:sz="4" w:space="0" w:color="auto"/>
              <w:bottom w:val="single" w:sz="4" w:space="0" w:color="auto"/>
              <w:right w:val="single" w:sz="8" w:space="0" w:color="auto"/>
            </w:tcBorders>
            <w:shd w:val="clear" w:color="auto" w:fill="auto"/>
            <w:hideMark/>
          </w:tcPr>
          <w:p w14:paraId="72432D4E" w14:textId="77777777" w:rsidR="000E58DB" w:rsidRPr="00F410B7" w:rsidRDefault="000E58DB" w:rsidP="006F107B">
            <w:pPr>
              <w:jc w:val="left"/>
              <w:rPr>
                <w:bCs w:val="0"/>
                <w:color w:val="000000"/>
                <w:sz w:val="16"/>
                <w:szCs w:val="16"/>
              </w:rPr>
            </w:pPr>
            <w:r>
              <w:rPr>
                <w:bCs w:val="0"/>
                <w:color w:val="000000"/>
                <w:sz w:val="16"/>
                <w:szCs w:val="16"/>
              </w:rPr>
              <w:t>F</w:t>
            </w:r>
            <w:r w:rsidRPr="00F410B7">
              <w:rPr>
                <w:bCs w:val="0"/>
                <w:color w:val="000000"/>
                <w:sz w:val="16"/>
                <w:szCs w:val="16"/>
              </w:rPr>
              <w:t>ault error code</w:t>
            </w:r>
          </w:p>
        </w:tc>
      </w:tr>
      <w:tr w:rsidR="000E58DB" w:rsidRPr="00E73645" w14:paraId="72432D58" w14:textId="77777777" w:rsidTr="006F107B">
        <w:trPr>
          <w:trHeight w:val="444"/>
        </w:trPr>
        <w:tc>
          <w:tcPr>
            <w:tcW w:w="853" w:type="pct"/>
            <w:tcBorders>
              <w:top w:val="nil"/>
              <w:left w:val="single" w:sz="8" w:space="0" w:color="auto"/>
              <w:bottom w:val="single" w:sz="4" w:space="0" w:color="auto"/>
              <w:right w:val="single" w:sz="4" w:space="0" w:color="auto"/>
            </w:tcBorders>
            <w:shd w:val="clear" w:color="auto" w:fill="auto"/>
            <w:noWrap/>
            <w:hideMark/>
          </w:tcPr>
          <w:p w14:paraId="72432D50" w14:textId="77777777" w:rsidR="000E58DB" w:rsidRPr="00F410B7" w:rsidRDefault="000E58DB" w:rsidP="007E22C1">
            <w:pPr>
              <w:jc w:val="left"/>
              <w:rPr>
                <w:bCs w:val="0"/>
                <w:color w:val="000000"/>
                <w:sz w:val="16"/>
                <w:szCs w:val="16"/>
              </w:rPr>
            </w:pPr>
            <w:r>
              <w:rPr>
                <w:bCs w:val="0"/>
                <w:color w:val="000000"/>
                <w:sz w:val="16"/>
                <w:szCs w:val="16"/>
              </w:rPr>
              <w:t>Fault</w:t>
            </w:r>
            <w:r w:rsidRPr="00F410B7">
              <w:rPr>
                <w:bCs w:val="0"/>
                <w:color w:val="000000"/>
                <w:sz w:val="16"/>
                <w:szCs w:val="16"/>
              </w:rPr>
              <w:t xml:space="preserve"> </w:t>
            </w:r>
            <w:r w:rsidR="007E22C1">
              <w:rPr>
                <w:bCs w:val="0"/>
                <w:color w:val="000000"/>
                <w:sz w:val="16"/>
                <w:szCs w:val="16"/>
              </w:rPr>
              <w:t>String</w:t>
            </w:r>
          </w:p>
        </w:tc>
        <w:tc>
          <w:tcPr>
            <w:tcW w:w="558" w:type="pct"/>
            <w:tcBorders>
              <w:top w:val="nil"/>
              <w:left w:val="nil"/>
              <w:bottom w:val="single" w:sz="4" w:space="0" w:color="auto"/>
              <w:right w:val="single" w:sz="4" w:space="0" w:color="auto"/>
            </w:tcBorders>
            <w:shd w:val="clear" w:color="auto" w:fill="auto"/>
            <w:noWrap/>
            <w:hideMark/>
          </w:tcPr>
          <w:p w14:paraId="72432D51" w14:textId="77777777" w:rsidR="000E58DB" w:rsidRPr="00F410B7" w:rsidRDefault="000E58DB" w:rsidP="006F107B">
            <w:pPr>
              <w:jc w:val="left"/>
              <w:rPr>
                <w:bCs w:val="0"/>
                <w:color w:val="000000"/>
                <w:sz w:val="16"/>
                <w:szCs w:val="16"/>
              </w:rPr>
            </w:pPr>
            <w:r w:rsidRPr="00F410B7">
              <w:rPr>
                <w:bCs w:val="0"/>
                <w:color w:val="000000"/>
                <w:sz w:val="16"/>
                <w:szCs w:val="16"/>
              </w:rPr>
              <w:t>Text</w:t>
            </w:r>
          </w:p>
        </w:tc>
        <w:tc>
          <w:tcPr>
            <w:tcW w:w="510" w:type="pct"/>
            <w:tcBorders>
              <w:top w:val="nil"/>
              <w:left w:val="nil"/>
              <w:bottom w:val="single" w:sz="4" w:space="0" w:color="auto"/>
              <w:right w:val="single" w:sz="4" w:space="0" w:color="auto"/>
            </w:tcBorders>
            <w:shd w:val="clear" w:color="auto" w:fill="auto"/>
            <w:noWrap/>
            <w:hideMark/>
          </w:tcPr>
          <w:p w14:paraId="72432D52" w14:textId="77777777" w:rsidR="000E58DB" w:rsidRPr="00F410B7" w:rsidRDefault="000E58DB" w:rsidP="006F107B">
            <w:pPr>
              <w:jc w:val="left"/>
              <w:rPr>
                <w:bCs w:val="0"/>
                <w:color w:val="000000"/>
                <w:sz w:val="16"/>
                <w:szCs w:val="16"/>
              </w:rPr>
            </w:pPr>
            <w:r>
              <w:rPr>
                <w:bCs w:val="0"/>
                <w:color w:val="000000"/>
                <w:sz w:val="16"/>
                <w:szCs w:val="16"/>
              </w:rPr>
              <w:t>8000</w:t>
            </w:r>
          </w:p>
        </w:tc>
        <w:tc>
          <w:tcPr>
            <w:tcW w:w="677" w:type="pct"/>
            <w:tcBorders>
              <w:top w:val="single" w:sz="4" w:space="0" w:color="auto"/>
              <w:left w:val="nil"/>
              <w:bottom w:val="single" w:sz="4" w:space="0" w:color="auto"/>
              <w:right w:val="single" w:sz="4" w:space="0" w:color="auto"/>
            </w:tcBorders>
          </w:tcPr>
          <w:p w14:paraId="72432D53" w14:textId="77777777" w:rsidR="000E58DB" w:rsidRPr="00F410B7" w:rsidRDefault="000E58DB" w:rsidP="006F107B">
            <w:pPr>
              <w:jc w:val="left"/>
              <w:rPr>
                <w:bCs w:val="0"/>
                <w:color w:val="000000"/>
                <w:sz w:val="16"/>
                <w:szCs w:val="16"/>
              </w:rPr>
            </w:pPr>
            <w:r>
              <w:rPr>
                <w:bCs w:val="0"/>
                <w:color w:val="000000"/>
                <w:sz w:val="16"/>
                <w:szCs w:val="16"/>
              </w:rPr>
              <w:t>N</w:t>
            </w:r>
          </w:p>
        </w:tc>
        <w:tc>
          <w:tcPr>
            <w:tcW w:w="561" w:type="pct"/>
            <w:tcBorders>
              <w:top w:val="single" w:sz="4" w:space="0" w:color="auto"/>
              <w:left w:val="single" w:sz="4" w:space="0" w:color="auto"/>
              <w:bottom w:val="single" w:sz="4" w:space="0" w:color="auto"/>
              <w:right w:val="single" w:sz="4" w:space="0" w:color="auto"/>
            </w:tcBorders>
          </w:tcPr>
          <w:p w14:paraId="72432D54" w14:textId="77777777" w:rsidR="000E58DB" w:rsidRPr="00F410B7" w:rsidRDefault="000E58DB" w:rsidP="006F107B">
            <w:pPr>
              <w:jc w:val="left"/>
              <w:rPr>
                <w:color w:val="000000"/>
                <w:sz w:val="16"/>
                <w:szCs w:val="16"/>
              </w:rPr>
            </w:pPr>
          </w:p>
        </w:tc>
        <w:tc>
          <w:tcPr>
            <w:tcW w:w="451" w:type="pct"/>
            <w:tcBorders>
              <w:top w:val="single" w:sz="4" w:space="0" w:color="auto"/>
              <w:left w:val="single" w:sz="4" w:space="0" w:color="auto"/>
              <w:bottom w:val="single" w:sz="4" w:space="0" w:color="auto"/>
              <w:right w:val="single" w:sz="4" w:space="0" w:color="auto"/>
            </w:tcBorders>
          </w:tcPr>
          <w:p w14:paraId="72432D55" w14:textId="77777777" w:rsidR="000E58DB" w:rsidRPr="00F410B7" w:rsidRDefault="000E58DB" w:rsidP="006F107B">
            <w:pPr>
              <w:jc w:val="left"/>
              <w:rPr>
                <w:bCs w:val="0"/>
                <w:color w:val="000000"/>
                <w:sz w:val="16"/>
                <w:szCs w:val="16"/>
              </w:rPr>
            </w:pPr>
          </w:p>
        </w:tc>
        <w:tc>
          <w:tcPr>
            <w:tcW w:w="527" w:type="pct"/>
            <w:tcBorders>
              <w:top w:val="single" w:sz="4" w:space="0" w:color="auto"/>
              <w:left w:val="nil"/>
              <w:bottom w:val="single" w:sz="4" w:space="0" w:color="auto"/>
              <w:right w:val="single" w:sz="4" w:space="0" w:color="auto"/>
            </w:tcBorders>
          </w:tcPr>
          <w:p w14:paraId="72432D56" w14:textId="77777777" w:rsidR="000E58DB" w:rsidRPr="00F410B7" w:rsidRDefault="000E58DB" w:rsidP="006F107B">
            <w:pPr>
              <w:jc w:val="left"/>
              <w:rPr>
                <w:bCs w:val="0"/>
                <w:color w:val="000000"/>
                <w:sz w:val="16"/>
                <w:szCs w:val="16"/>
              </w:rPr>
            </w:pPr>
          </w:p>
        </w:tc>
        <w:tc>
          <w:tcPr>
            <w:tcW w:w="863" w:type="pct"/>
            <w:tcBorders>
              <w:top w:val="nil"/>
              <w:left w:val="single" w:sz="4" w:space="0" w:color="auto"/>
              <w:bottom w:val="single" w:sz="4" w:space="0" w:color="auto"/>
              <w:right w:val="single" w:sz="8" w:space="0" w:color="auto"/>
            </w:tcBorders>
            <w:shd w:val="clear" w:color="auto" w:fill="auto"/>
            <w:hideMark/>
          </w:tcPr>
          <w:p w14:paraId="72432D57" w14:textId="77777777" w:rsidR="000E58DB" w:rsidRPr="00F410B7" w:rsidRDefault="000E58DB" w:rsidP="006F107B">
            <w:pPr>
              <w:jc w:val="left"/>
              <w:rPr>
                <w:bCs w:val="0"/>
                <w:color w:val="000000"/>
                <w:sz w:val="16"/>
                <w:szCs w:val="16"/>
              </w:rPr>
            </w:pPr>
            <w:r>
              <w:rPr>
                <w:bCs w:val="0"/>
                <w:color w:val="000000"/>
                <w:sz w:val="16"/>
                <w:szCs w:val="16"/>
              </w:rPr>
              <w:t>F</w:t>
            </w:r>
            <w:r w:rsidRPr="00F410B7">
              <w:rPr>
                <w:bCs w:val="0"/>
                <w:color w:val="000000"/>
                <w:sz w:val="16"/>
                <w:szCs w:val="16"/>
              </w:rPr>
              <w:t>ault error message</w:t>
            </w:r>
          </w:p>
        </w:tc>
      </w:tr>
    </w:tbl>
    <w:p w14:paraId="72432D59" w14:textId="77777777" w:rsidR="000E58DB" w:rsidRDefault="000E58DB" w:rsidP="009F5914"/>
    <w:p w14:paraId="72432D5A" w14:textId="77777777" w:rsidR="000E58DB" w:rsidRPr="009F5914" w:rsidRDefault="000E58DB" w:rsidP="009F5914"/>
    <w:p w14:paraId="72432D5B" w14:textId="77777777" w:rsidR="00A509BB" w:rsidRDefault="00A509BB" w:rsidP="00F410B7">
      <w:pPr>
        <w:jc w:val="left"/>
        <w:rPr>
          <w:sz w:val="20"/>
        </w:rPr>
      </w:pPr>
      <w:r>
        <w:rPr>
          <w:sz w:val="20"/>
        </w:rPr>
        <w:t>The type of the error/fault that are expected when using the validate address service are given as below</w:t>
      </w:r>
    </w:p>
    <w:p w14:paraId="72432D5C" w14:textId="77777777" w:rsidR="00A509BB" w:rsidRDefault="00A509BB" w:rsidP="00F410B7">
      <w:pPr>
        <w:jc w:val="left"/>
        <w:rPr>
          <w:sz w:val="20"/>
        </w:rPr>
      </w:pPr>
    </w:p>
    <w:p w14:paraId="72432D5D" w14:textId="77777777" w:rsidR="00A509BB" w:rsidRPr="00A509BB" w:rsidRDefault="00A509BB" w:rsidP="00F410B7">
      <w:pPr>
        <w:jc w:val="left"/>
        <w:rPr>
          <w:b/>
          <w:sz w:val="20"/>
        </w:rPr>
      </w:pPr>
      <w:r w:rsidRPr="00A509BB">
        <w:rPr>
          <w:b/>
          <w:sz w:val="20"/>
        </w:rPr>
        <w:t>Error Type: Faults that cannot be handled</w:t>
      </w:r>
    </w:p>
    <w:p w14:paraId="72432D5E" w14:textId="77777777" w:rsidR="00A509BB" w:rsidRDefault="00A509BB" w:rsidP="00F410B7">
      <w:pPr>
        <w:jc w:val="left"/>
        <w:rPr>
          <w:sz w:val="20"/>
        </w:rPr>
      </w:pPr>
    </w:p>
    <w:p w14:paraId="72432D5F" w14:textId="77777777" w:rsidR="00A509BB" w:rsidRDefault="00A509BB" w:rsidP="00A509BB">
      <w:pPr>
        <w:pStyle w:val="ListParagraph"/>
        <w:numPr>
          <w:ilvl w:val="0"/>
          <w:numId w:val="44"/>
        </w:numPr>
        <w:jc w:val="left"/>
        <w:rPr>
          <w:sz w:val="20"/>
        </w:rPr>
      </w:pPr>
      <w:r>
        <w:rPr>
          <w:sz w:val="20"/>
        </w:rPr>
        <w:t>SOAP Fault due to Capscan Matchcode server not available</w:t>
      </w:r>
    </w:p>
    <w:p w14:paraId="72432D60" w14:textId="77777777" w:rsidR="00A509BB" w:rsidRDefault="00A509BB" w:rsidP="00A509BB">
      <w:pPr>
        <w:pStyle w:val="ListParagraph"/>
        <w:numPr>
          <w:ilvl w:val="0"/>
          <w:numId w:val="44"/>
        </w:numPr>
        <w:jc w:val="left"/>
        <w:rPr>
          <w:sz w:val="20"/>
        </w:rPr>
      </w:pPr>
      <w:r>
        <w:rPr>
          <w:sz w:val="20"/>
        </w:rPr>
        <w:t xml:space="preserve">Time out error </w:t>
      </w:r>
    </w:p>
    <w:p w14:paraId="72432D61" w14:textId="77777777" w:rsidR="00A509BB" w:rsidRDefault="00A509BB" w:rsidP="00A509BB">
      <w:pPr>
        <w:jc w:val="left"/>
        <w:rPr>
          <w:sz w:val="20"/>
        </w:rPr>
      </w:pPr>
    </w:p>
    <w:p w14:paraId="72432D62" w14:textId="77777777" w:rsidR="00A509BB" w:rsidRDefault="00A509BB" w:rsidP="00A509BB">
      <w:pPr>
        <w:jc w:val="left"/>
        <w:rPr>
          <w:sz w:val="20"/>
        </w:rPr>
      </w:pPr>
      <w:r>
        <w:rPr>
          <w:sz w:val="20"/>
        </w:rPr>
        <w:t>For the above faults the fault code and description are unknown and Talend ESB will map the fault response to the respective fault attributes.</w:t>
      </w:r>
    </w:p>
    <w:p w14:paraId="72432D63" w14:textId="77777777" w:rsidR="00A509BB" w:rsidRDefault="00A509BB" w:rsidP="00A509BB">
      <w:pPr>
        <w:jc w:val="left"/>
        <w:rPr>
          <w:sz w:val="20"/>
        </w:rPr>
      </w:pPr>
    </w:p>
    <w:p w14:paraId="72432D64" w14:textId="77777777" w:rsidR="00A509BB" w:rsidRPr="00105D0C" w:rsidRDefault="00A509BB" w:rsidP="00A509BB">
      <w:pPr>
        <w:jc w:val="left"/>
        <w:rPr>
          <w:b/>
          <w:sz w:val="20"/>
        </w:rPr>
      </w:pPr>
      <w:r w:rsidRPr="00105D0C">
        <w:rPr>
          <w:b/>
          <w:sz w:val="20"/>
        </w:rPr>
        <w:t>Error Type: Faults that can be handled</w:t>
      </w:r>
    </w:p>
    <w:p w14:paraId="72432D65" w14:textId="77777777" w:rsidR="00105D0C" w:rsidRDefault="00105D0C" w:rsidP="00105D0C">
      <w:pPr>
        <w:pStyle w:val="ListParagraph"/>
        <w:numPr>
          <w:ilvl w:val="0"/>
          <w:numId w:val="45"/>
        </w:numPr>
        <w:jc w:val="left"/>
        <w:rPr>
          <w:sz w:val="20"/>
        </w:rPr>
      </w:pPr>
      <w:r>
        <w:rPr>
          <w:sz w:val="20"/>
        </w:rPr>
        <w:t>XSD Schema validation failed</w:t>
      </w:r>
    </w:p>
    <w:p w14:paraId="72432D66" w14:textId="77777777" w:rsidR="00105D0C" w:rsidRDefault="00105D0C" w:rsidP="00105D0C">
      <w:pPr>
        <w:pStyle w:val="ListParagraph"/>
        <w:numPr>
          <w:ilvl w:val="0"/>
          <w:numId w:val="45"/>
        </w:numPr>
        <w:jc w:val="left"/>
        <w:rPr>
          <w:sz w:val="20"/>
        </w:rPr>
      </w:pPr>
      <w:r>
        <w:rPr>
          <w:sz w:val="20"/>
        </w:rPr>
        <w:t>Mandatory Check on the required fields failed</w:t>
      </w:r>
    </w:p>
    <w:p w14:paraId="72432D67" w14:textId="77777777" w:rsidR="00105D0C" w:rsidRDefault="00105D0C" w:rsidP="00105D0C">
      <w:pPr>
        <w:pStyle w:val="ListParagraph"/>
        <w:numPr>
          <w:ilvl w:val="0"/>
          <w:numId w:val="45"/>
        </w:numPr>
        <w:jc w:val="left"/>
        <w:rPr>
          <w:sz w:val="20"/>
        </w:rPr>
      </w:pPr>
      <w:r>
        <w:rPr>
          <w:sz w:val="20"/>
        </w:rPr>
        <w:t>Business validation rule failed</w:t>
      </w:r>
    </w:p>
    <w:p w14:paraId="72432D68" w14:textId="77777777" w:rsidR="00105D0C" w:rsidRPr="00105D0C" w:rsidRDefault="00105D0C" w:rsidP="000E58DB">
      <w:pPr>
        <w:pStyle w:val="ListParagraph"/>
        <w:jc w:val="left"/>
        <w:rPr>
          <w:sz w:val="20"/>
        </w:rPr>
      </w:pPr>
    </w:p>
    <w:p w14:paraId="72432D69" w14:textId="77777777" w:rsidR="00E9128B" w:rsidRPr="00E9128B" w:rsidRDefault="00E9128B" w:rsidP="00E9128B">
      <w:pPr>
        <w:rPr>
          <w:sz w:val="20"/>
        </w:rPr>
      </w:pPr>
      <w:r w:rsidRPr="00E9128B">
        <w:rPr>
          <w:sz w:val="20"/>
        </w:rPr>
        <w:t>The above handled response details will be passed to the normal response in the outcome section. Reason code and description will be as per the details provided in the common Error catalogue for the entire Unity Programme</w:t>
      </w:r>
    </w:p>
    <w:p w14:paraId="72432D6A" w14:textId="77777777" w:rsidR="000E58DB" w:rsidRDefault="000E58DB" w:rsidP="00A509BB">
      <w:pPr>
        <w:jc w:val="left"/>
        <w:rPr>
          <w:sz w:val="20"/>
        </w:rPr>
      </w:pPr>
    </w:p>
    <w:p w14:paraId="72432D6B" w14:textId="77777777" w:rsidR="00853CB2" w:rsidRDefault="00853CB2" w:rsidP="00F410B7">
      <w:pPr>
        <w:jc w:val="left"/>
        <w:rPr>
          <w:sz w:val="20"/>
        </w:rPr>
      </w:pPr>
    </w:p>
    <w:p w14:paraId="72432D6C" w14:textId="77777777" w:rsidR="00F04598" w:rsidRDefault="00F04598" w:rsidP="00F410B7">
      <w:pPr>
        <w:pStyle w:val="Heading2"/>
        <w:numPr>
          <w:ilvl w:val="2"/>
          <w:numId w:val="2"/>
        </w:numPr>
        <w:jc w:val="left"/>
      </w:pPr>
      <w:bookmarkStart w:id="49" w:name="_Toc431813554"/>
      <w:r w:rsidRPr="00AD5435">
        <w:t>Sample Message</w:t>
      </w:r>
      <w:bookmarkEnd w:id="49"/>
    </w:p>
    <w:p w14:paraId="72432D6D" w14:textId="77777777" w:rsidR="009C4024" w:rsidRDefault="009C4024" w:rsidP="00F410B7">
      <w:pPr>
        <w:jc w:val="left"/>
        <w:rPr>
          <w:sz w:val="20"/>
        </w:rPr>
      </w:pPr>
      <w:r w:rsidRPr="009C4024">
        <w:rPr>
          <w:sz w:val="20"/>
        </w:rPr>
        <w:t>Below are sample request and response xml files.</w:t>
      </w:r>
    </w:p>
    <w:p w14:paraId="72432D6E" w14:textId="77777777" w:rsidR="00F04598" w:rsidRPr="00E517BB" w:rsidRDefault="00F04598" w:rsidP="00F410B7">
      <w:pPr>
        <w:tabs>
          <w:tab w:val="left" w:pos="7200"/>
          <w:tab w:val="right" w:pos="8640"/>
        </w:tabs>
        <w:jc w:val="left"/>
        <w:rPr>
          <w:b/>
        </w:rPr>
      </w:pPr>
      <w:r w:rsidRPr="00E517BB">
        <w:rPr>
          <w:b/>
        </w:rPr>
        <w:tab/>
      </w:r>
      <w:r w:rsidRPr="00E517BB">
        <w:rPr>
          <w:b/>
        </w:rPr>
        <w:tab/>
      </w:r>
    </w:p>
    <w:p w14:paraId="72432D6F" w14:textId="77777777" w:rsidR="00553C6A" w:rsidRDefault="00553C6A" w:rsidP="00F410B7">
      <w:pPr>
        <w:tabs>
          <w:tab w:val="left" w:pos="7575"/>
        </w:tabs>
        <w:jc w:val="left"/>
      </w:pPr>
      <w:r>
        <w:t xml:space="preserve">       </w:t>
      </w:r>
      <w:r w:rsidR="006C3C93">
        <w:object w:dxaOrig="1551" w:dyaOrig="1004" w14:anchorId="72432DE9">
          <v:shape id="_x0000_i1025" type="#_x0000_t75" style="width:77.25pt;height:50.25pt" o:ole="">
            <v:imagedata r:id="rId23" o:title=""/>
          </v:shape>
          <o:OLEObject Type="Embed" ProgID="Package" ShapeID="_x0000_i1025" DrawAspect="Icon" ObjectID="_1505878195" r:id="rId24"/>
        </w:object>
      </w:r>
      <w:r>
        <w:t xml:space="preserve">    </w:t>
      </w:r>
    </w:p>
    <w:p w14:paraId="72432D70" w14:textId="77777777" w:rsidR="00FC1B6A" w:rsidRDefault="00DA75BC" w:rsidP="00DA75BC">
      <w:pPr>
        <w:pStyle w:val="Heading2"/>
        <w:numPr>
          <w:ilvl w:val="2"/>
          <w:numId w:val="2"/>
        </w:numPr>
        <w:jc w:val="left"/>
      </w:pPr>
      <w:bookmarkStart w:id="50" w:name="_Toc431813555"/>
      <w:r>
        <w:t>Search Matrix</w:t>
      </w:r>
      <w:bookmarkEnd w:id="50"/>
    </w:p>
    <w:p w14:paraId="72432D71" w14:textId="77777777" w:rsidR="00DA75BC" w:rsidRPr="00DA75BC" w:rsidRDefault="00DA75BC" w:rsidP="00DA75BC">
      <w:pPr>
        <w:rPr>
          <w:sz w:val="20"/>
        </w:rPr>
      </w:pPr>
      <w:r w:rsidRPr="00DA75BC">
        <w:rPr>
          <w:sz w:val="20"/>
        </w:rPr>
        <w:t xml:space="preserve">Below are the </w:t>
      </w:r>
      <w:r>
        <w:rPr>
          <w:sz w:val="20"/>
        </w:rPr>
        <w:t xml:space="preserve">possible </w:t>
      </w:r>
      <w:r w:rsidRPr="00DA75BC">
        <w:rPr>
          <w:sz w:val="20"/>
        </w:rPr>
        <w:t xml:space="preserve">scenarios where an external systems can </w:t>
      </w:r>
      <w:r>
        <w:rPr>
          <w:sz w:val="20"/>
        </w:rPr>
        <w:t>pass the parameters</w:t>
      </w:r>
    </w:p>
    <w:p w14:paraId="72432D72" w14:textId="77777777" w:rsidR="00FC1B6A" w:rsidRDefault="00FC1B6A" w:rsidP="00F410B7">
      <w:pPr>
        <w:tabs>
          <w:tab w:val="left" w:pos="7575"/>
        </w:tabs>
        <w:jc w:val="left"/>
      </w:pPr>
    </w:p>
    <w:tbl>
      <w:tblPr>
        <w:tblStyle w:val="TableGrid"/>
        <w:tblW w:w="0" w:type="auto"/>
        <w:tblLook w:val="04A0" w:firstRow="1" w:lastRow="0" w:firstColumn="1" w:lastColumn="0" w:noHBand="0" w:noVBand="1"/>
      </w:tblPr>
      <w:tblGrid>
        <w:gridCol w:w="1515"/>
        <w:gridCol w:w="1057"/>
        <w:gridCol w:w="1528"/>
        <w:gridCol w:w="1620"/>
        <w:gridCol w:w="1536"/>
        <w:gridCol w:w="1374"/>
      </w:tblGrid>
      <w:tr w:rsidR="00DA75BC" w:rsidRPr="00274FAA" w14:paraId="72432D79" w14:textId="77777777" w:rsidTr="00274FAA">
        <w:tc>
          <w:tcPr>
            <w:tcW w:w="1515" w:type="dxa"/>
          </w:tcPr>
          <w:p w14:paraId="72432D73" w14:textId="77777777" w:rsidR="00DA75BC" w:rsidRPr="00274FAA" w:rsidRDefault="00DA75BC" w:rsidP="00274FAA">
            <w:pPr>
              <w:tabs>
                <w:tab w:val="left" w:pos="7575"/>
              </w:tabs>
              <w:jc w:val="left"/>
              <w:rPr>
                <w:sz w:val="20"/>
              </w:rPr>
            </w:pPr>
            <w:r w:rsidRPr="00274FAA">
              <w:rPr>
                <w:sz w:val="20"/>
              </w:rPr>
              <w:t>Search Options</w:t>
            </w:r>
          </w:p>
        </w:tc>
        <w:tc>
          <w:tcPr>
            <w:tcW w:w="1057" w:type="dxa"/>
          </w:tcPr>
          <w:p w14:paraId="72432D74" w14:textId="77777777" w:rsidR="00DA75BC" w:rsidRPr="00274FAA" w:rsidRDefault="00DA75BC" w:rsidP="00274FAA">
            <w:pPr>
              <w:tabs>
                <w:tab w:val="left" w:pos="7575"/>
              </w:tabs>
              <w:jc w:val="left"/>
              <w:rPr>
                <w:sz w:val="20"/>
              </w:rPr>
            </w:pPr>
            <w:r w:rsidRPr="00274FAA">
              <w:rPr>
                <w:sz w:val="20"/>
              </w:rPr>
              <w:t>Country</w:t>
            </w:r>
          </w:p>
        </w:tc>
        <w:tc>
          <w:tcPr>
            <w:tcW w:w="1528" w:type="dxa"/>
          </w:tcPr>
          <w:p w14:paraId="72432D75" w14:textId="77777777" w:rsidR="00DA75BC" w:rsidRPr="00274FAA" w:rsidRDefault="00DA75BC" w:rsidP="00274FAA">
            <w:pPr>
              <w:tabs>
                <w:tab w:val="left" w:pos="7575"/>
              </w:tabs>
              <w:jc w:val="left"/>
              <w:rPr>
                <w:sz w:val="20"/>
              </w:rPr>
            </w:pPr>
            <w:r w:rsidRPr="00274FAA">
              <w:rPr>
                <w:sz w:val="20"/>
              </w:rPr>
              <w:t>Country</w:t>
            </w:r>
          </w:p>
        </w:tc>
        <w:tc>
          <w:tcPr>
            <w:tcW w:w="1620" w:type="dxa"/>
          </w:tcPr>
          <w:p w14:paraId="72432D76" w14:textId="77777777" w:rsidR="00DA75BC" w:rsidRPr="00274FAA" w:rsidRDefault="00DA75BC" w:rsidP="00274FAA">
            <w:pPr>
              <w:tabs>
                <w:tab w:val="left" w:pos="7575"/>
              </w:tabs>
              <w:jc w:val="left"/>
              <w:rPr>
                <w:sz w:val="20"/>
              </w:rPr>
            </w:pPr>
            <w:r w:rsidRPr="00274FAA">
              <w:rPr>
                <w:sz w:val="20"/>
              </w:rPr>
              <w:t>Postcode</w:t>
            </w:r>
          </w:p>
        </w:tc>
        <w:tc>
          <w:tcPr>
            <w:tcW w:w="1536" w:type="dxa"/>
          </w:tcPr>
          <w:p w14:paraId="72432D77" w14:textId="77777777" w:rsidR="00DA75BC" w:rsidRPr="00274FAA" w:rsidRDefault="00DA75BC" w:rsidP="00274FAA">
            <w:pPr>
              <w:tabs>
                <w:tab w:val="left" w:pos="7575"/>
              </w:tabs>
              <w:jc w:val="left"/>
              <w:rPr>
                <w:sz w:val="20"/>
              </w:rPr>
            </w:pPr>
            <w:r w:rsidRPr="00274FAA">
              <w:rPr>
                <w:sz w:val="20"/>
              </w:rPr>
              <w:t>Building No</w:t>
            </w:r>
          </w:p>
        </w:tc>
        <w:tc>
          <w:tcPr>
            <w:tcW w:w="1374" w:type="dxa"/>
          </w:tcPr>
          <w:p w14:paraId="72432D78" w14:textId="77777777" w:rsidR="00DA75BC" w:rsidRPr="00274FAA" w:rsidRDefault="00DA75BC" w:rsidP="00274FAA">
            <w:pPr>
              <w:tabs>
                <w:tab w:val="left" w:pos="7575"/>
              </w:tabs>
              <w:jc w:val="left"/>
              <w:rPr>
                <w:sz w:val="20"/>
              </w:rPr>
            </w:pPr>
            <w:r w:rsidRPr="00274FAA">
              <w:rPr>
                <w:sz w:val="20"/>
              </w:rPr>
              <w:t>Flat Number</w:t>
            </w:r>
          </w:p>
        </w:tc>
      </w:tr>
      <w:tr w:rsidR="00DA75BC" w:rsidRPr="00274FAA" w14:paraId="72432D80" w14:textId="77777777" w:rsidTr="00274FAA">
        <w:tc>
          <w:tcPr>
            <w:tcW w:w="1515" w:type="dxa"/>
          </w:tcPr>
          <w:p w14:paraId="72432D7A" w14:textId="77777777" w:rsidR="00DA75BC" w:rsidRPr="00274FAA" w:rsidRDefault="00DA75BC" w:rsidP="00274FAA">
            <w:pPr>
              <w:tabs>
                <w:tab w:val="left" w:pos="7575"/>
              </w:tabs>
              <w:jc w:val="left"/>
              <w:rPr>
                <w:sz w:val="20"/>
              </w:rPr>
            </w:pPr>
            <w:r w:rsidRPr="00274FAA">
              <w:rPr>
                <w:sz w:val="20"/>
              </w:rPr>
              <w:t>1</w:t>
            </w:r>
          </w:p>
        </w:tc>
        <w:tc>
          <w:tcPr>
            <w:tcW w:w="1057" w:type="dxa"/>
          </w:tcPr>
          <w:p w14:paraId="72432D7B" w14:textId="77777777" w:rsidR="00DA75BC" w:rsidRPr="00274FAA" w:rsidRDefault="00DA75BC" w:rsidP="00274FAA">
            <w:pPr>
              <w:tabs>
                <w:tab w:val="left" w:pos="7575"/>
              </w:tabs>
              <w:jc w:val="left"/>
              <w:rPr>
                <w:sz w:val="20"/>
              </w:rPr>
            </w:pPr>
            <w:r w:rsidRPr="00274FAA">
              <w:rPr>
                <w:sz w:val="20"/>
              </w:rPr>
              <w:t>UK</w:t>
            </w:r>
          </w:p>
        </w:tc>
        <w:tc>
          <w:tcPr>
            <w:tcW w:w="1528" w:type="dxa"/>
          </w:tcPr>
          <w:p w14:paraId="72432D7C" w14:textId="77777777" w:rsidR="00DA75BC" w:rsidRPr="00274FAA" w:rsidRDefault="00DA75BC" w:rsidP="00274FAA">
            <w:pPr>
              <w:tabs>
                <w:tab w:val="left" w:pos="7575"/>
              </w:tabs>
              <w:jc w:val="left"/>
              <w:rPr>
                <w:sz w:val="20"/>
              </w:rPr>
            </w:pPr>
            <w:r w:rsidRPr="00274FAA">
              <w:rPr>
                <w:sz w:val="20"/>
              </w:rPr>
              <w:t>X</w:t>
            </w:r>
          </w:p>
        </w:tc>
        <w:tc>
          <w:tcPr>
            <w:tcW w:w="1620" w:type="dxa"/>
          </w:tcPr>
          <w:p w14:paraId="72432D7D" w14:textId="77777777" w:rsidR="00DA75BC" w:rsidRPr="00274FAA" w:rsidRDefault="00DA75BC" w:rsidP="00274FAA">
            <w:pPr>
              <w:tabs>
                <w:tab w:val="left" w:pos="7575"/>
              </w:tabs>
              <w:jc w:val="left"/>
              <w:rPr>
                <w:sz w:val="20"/>
              </w:rPr>
            </w:pPr>
            <w:r w:rsidRPr="00274FAA">
              <w:rPr>
                <w:sz w:val="20"/>
              </w:rPr>
              <w:t>X</w:t>
            </w:r>
          </w:p>
        </w:tc>
        <w:tc>
          <w:tcPr>
            <w:tcW w:w="1536" w:type="dxa"/>
          </w:tcPr>
          <w:p w14:paraId="72432D7E" w14:textId="77777777" w:rsidR="00DA75BC" w:rsidRPr="00274FAA" w:rsidRDefault="00DA75BC" w:rsidP="00274FAA">
            <w:pPr>
              <w:tabs>
                <w:tab w:val="left" w:pos="7575"/>
              </w:tabs>
              <w:jc w:val="left"/>
              <w:rPr>
                <w:sz w:val="20"/>
              </w:rPr>
            </w:pPr>
            <w:r w:rsidRPr="00274FAA">
              <w:rPr>
                <w:sz w:val="20"/>
              </w:rPr>
              <w:t>X</w:t>
            </w:r>
          </w:p>
        </w:tc>
        <w:tc>
          <w:tcPr>
            <w:tcW w:w="1374" w:type="dxa"/>
          </w:tcPr>
          <w:p w14:paraId="72432D7F" w14:textId="77777777" w:rsidR="00DA75BC" w:rsidRPr="00274FAA" w:rsidRDefault="00DA75BC" w:rsidP="00274FAA">
            <w:pPr>
              <w:tabs>
                <w:tab w:val="left" w:pos="7575"/>
              </w:tabs>
              <w:jc w:val="left"/>
              <w:rPr>
                <w:sz w:val="20"/>
              </w:rPr>
            </w:pPr>
            <w:r w:rsidRPr="00274FAA">
              <w:rPr>
                <w:sz w:val="20"/>
              </w:rPr>
              <w:t>X</w:t>
            </w:r>
          </w:p>
        </w:tc>
      </w:tr>
      <w:tr w:rsidR="00DA75BC" w:rsidRPr="00274FAA" w14:paraId="72432D87" w14:textId="77777777" w:rsidTr="00274FAA">
        <w:tc>
          <w:tcPr>
            <w:tcW w:w="1515" w:type="dxa"/>
          </w:tcPr>
          <w:p w14:paraId="72432D81" w14:textId="77777777" w:rsidR="00DA75BC" w:rsidRPr="00274FAA" w:rsidRDefault="00DA75BC" w:rsidP="00274FAA">
            <w:pPr>
              <w:tabs>
                <w:tab w:val="left" w:pos="7575"/>
              </w:tabs>
              <w:jc w:val="left"/>
              <w:rPr>
                <w:sz w:val="20"/>
              </w:rPr>
            </w:pPr>
            <w:r w:rsidRPr="00274FAA">
              <w:rPr>
                <w:sz w:val="20"/>
              </w:rPr>
              <w:t>2</w:t>
            </w:r>
          </w:p>
        </w:tc>
        <w:tc>
          <w:tcPr>
            <w:tcW w:w="1057" w:type="dxa"/>
          </w:tcPr>
          <w:p w14:paraId="72432D82" w14:textId="77777777" w:rsidR="00DA75BC" w:rsidRPr="00274FAA" w:rsidRDefault="00DA75BC" w:rsidP="00274FAA">
            <w:pPr>
              <w:tabs>
                <w:tab w:val="left" w:pos="7575"/>
              </w:tabs>
              <w:jc w:val="left"/>
              <w:rPr>
                <w:sz w:val="20"/>
              </w:rPr>
            </w:pPr>
            <w:r w:rsidRPr="00274FAA">
              <w:rPr>
                <w:sz w:val="20"/>
              </w:rPr>
              <w:t>UK</w:t>
            </w:r>
          </w:p>
        </w:tc>
        <w:tc>
          <w:tcPr>
            <w:tcW w:w="1528" w:type="dxa"/>
          </w:tcPr>
          <w:p w14:paraId="72432D83" w14:textId="77777777" w:rsidR="00DA75BC" w:rsidRPr="00274FAA" w:rsidRDefault="00DA75BC" w:rsidP="00274FAA">
            <w:pPr>
              <w:tabs>
                <w:tab w:val="left" w:pos="7575"/>
              </w:tabs>
              <w:jc w:val="left"/>
              <w:rPr>
                <w:sz w:val="20"/>
              </w:rPr>
            </w:pPr>
            <w:r w:rsidRPr="00274FAA">
              <w:rPr>
                <w:sz w:val="20"/>
              </w:rPr>
              <w:t>X</w:t>
            </w:r>
          </w:p>
        </w:tc>
        <w:tc>
          <w:tcPr>
            <w:tcW w:w="1620" w:type="dxa"/>
          </w:tcPr>
          <w:p w14:paraId="72432D84" w14:textId="77777777" w:rsidR="00DA75BC" w:rsidRPr="00274FAA" w:rsidRDefault="00DA75BC" w:rsidP="00274FAA">
            <w:pPr>
              <w:tabs>
                <w:tab w:val="left" w:pos="7575"/>
              </w:tabs>
              <w:jc w:val="left"/>
              <w:rPr>
                <w:sz w:val="20"/>
              </w:rPr>
            </w:pPr>
            <w:r w:rsidRPr="00274FAA">
              <w:rPr>
                <w:sz w:val="20"/>
              </w:rPr>
              <w:t>X</w:t>
            </w:r>
          </w:p>
        </w:tc>
        <w:tc>
          <w:tcPr>
            <w:tcW w:w="1536" w:type="dxa"/>
          </w:tcPr>
          <w:p w14:paraId="72432D85" w14:textId="77777777" w:rsidR="00DA75BC" w:rsidRPr="00274FAA" w:rsidRDefault="00DA75BC" w:rsidP="00274FAA">
            <w:pPr>
              <w:tabs>
                <w:tab w:val="left" w:pos="7575"/>
              </w:tabs>
              <w:jc w:val="left"/>
              <w:rPr>
                <w:sz w:val="20"/>
              </w:rPr>
            </w:pPr>
            <w:r w:rsidRPr="00274FAA">
              <w:rPr>
                <w:sz w:val="20"/>
              </w:rPr>
              <w:t>X</w:t>
            </w:r>
          </w:p>
        </w:tc>
        <w:tc>
          <w:tcPr>
            <w:tcW w:w="1374" w:type="dxa"/>
          </w:tcPr>
          <w:p w14:paraId="72432D86" w14:textId="77777777" w:rsidR="00DA75BC" w:rsidRPr="00274FAA" w:rsidRDefault="00DA75BC" w:rsidP="00274FAA">
            <w:pPr>
              <w:tabs>
                <w:tab w:val="left" w:pos="7575"/>
              </w:tabs>
              <w:jc w:val="left"/>
              <w:rPr>
                <w:sz w:val="20"/>
              </w:rPr>
            </w:pPr>
          </w:p>
        </w:tc>
      </w:tr>
      <w:tr w:rsidR="00DA75BC" w:rsidRPr="00274FAA" w14:paraId="72432D8E" w14:textId="77777777" w:rsidTr="00274FAA">
        <w:trPr>
          <w:trHeight w:val="215"/>
        </w:trPr>
        <w:tc>
          <w:tcPr>
            <w:tcW w:w="1515" w:type="dxa"/>
          </w:tcPr>
          <w:p w14:paraId="72432D88" w14:textId="77777777" w:rsidR="00DA75BC" w:rsidRPr="00274FAA" w:rsidRDefault="00DA75BC" w:rsidP="00274FAA">
            <w:pPr>
              <w:tabs>
                <w:tab w:val="left" w:pos="7575"/>
              </w:tabs>
              <w:jc w:val="left"/>
              <w:rPr>
                <w:sz w:val="20"/>
              </w:rPr>
            </w:pPr>
            <w:r w:rsidRPr="00274FAA">
              <w:rPr>
                <w:sz w:val="20"/>
              </w:rPr>
              <w:t>3</w:t>
            </w:r>
          </w:p>
        </w:tc>
        <w:tc>
          <w:tcPr>
            <w:tcW w:w="1057" w:type="dxa"/>
          </w:tcPr>
          <w:p w14:paraId="72432D89" w14:textId="77777777" w:rsidR="00DA75BC" w:rsidRPr="00274FAA" w:rsidRDefault="00DA75BC" w:rsidP="00274FAA">
            <w:pPr>
              <w:tabs>
                <w:tab w:val="left" w:pos="7575"/>
              </w:tabs>
              <w:jc w:val="left"/>
              <w:rPr>
                <w:sz w:val="20"/>
              </w:rPr>
            </w:pPr>
            <w:r w:rsidRPr="00274FAA">
              <w:rPr>
                <w:sz w:val="20"/>
              </w:rPr>
              <w:t>UK</w:t>
            </w:r>
          </w:p>
        </w:tc>
        <w:tc>
          <w:tcPr>
            <w:tcW w:w="1528" w:type="dxa"/>
          </w:tcPr>
          <w:p w14:paraId="72432D8A" w14:textId="77777777" w:rsidR="00DA75BC" w:rsidRPr="00274FAA" w:rsidRDefault="00DA75BC" w:rsidP="00274FAA">
            <w:pPr>
              <w:tabs>
                <w:tab w:val="left" w:pos="7575"/>
              </w:tabs>
              <w:jc w:val="left"/>
              <w:rPr>
                <w:sz w:val="20"/>
              </w:rPr>
            </w:pPr>
            <w:r w:rsidRPr="00274FAA">
              <w:rPr>
                <w:sz w:val="20"/>
              </w:rPr>
              <w:t>X</w:t>
            </w:r>
          </w:p>
        </w:tc>
        <w:tc>
          <w:tcPr>
            <w:tcW w:w="1620" w:type="dxa"/>
          </w:tcPr>
          <w:p w14:paraId="72432D8B" w14:textId="77777777" w:rsidR="00DA75BC" w:rsidRPr="00274FAA" w:rsidRDefault="00DA75BC" w:rsidP="00274FAA">
            <w:pPr>
              <w:tabs>
                <w:tab w:val="left" w:pos="7575"/>
              </w:tabs>
              <w:jc w:val="left"/>
              <w:rPr>
                <w:sz w:val="20"/>
              </w:rPr>
            </w:pPr>
            <w:r w:rsidRPr="00274FAA">
              <w:rPr>
                <w:sz w:val="20"/>
              </w:rPr>
              <w:t>X</w:t>
            </w:r>
          </w:p>
        </w:tc>
        <w:tc>
          <w:tcPr>
            <w:tcW w:w="1536" w:type="dxa"/>
          </w:tcPr>
          <w:p w14:paraId="72432D8C" w14:textId="77777777" w:rsidR="00DA75BC" w:rsidRPr="00274FAA" w:rsidRDefault="00DA75BC" w:rsidP="00274FAA">
            <w:pPr>
              <w:tabs>
                <w:tab w:val="left" w:pos="7575"/>
              </w:tabs>
              <w:jc w:val="left"/>
              <w:rPr>
                <w:sz w:val="20"/>
              </w:rPr>
            </w:pPr>
          </w:p>
        </w:tc>
        <w:tc>
          <w:tcPr>
            <w:tcW w:w="1374" w:type="dxa"/>
          </w:tcPr>
          <w:p w14:paraId="72432D8D" w14:textId="77777777" w:rsidR="00DA75BC" w:rsidRPr="00274FAA" w:rsidRDefault="00DA75BC" w:rsidP="00274FAA">
            <w:pPr>
              <w:tabs>
                <w:tab w:val="left" w:pos="7575"/>
              </w:tabs>
              <w:jc w:val="left"/>
              <w:rPr>
                <w:sz w:val="20"/>
              </w:rPr>
            </w:pPr>
            <w:r w:rsidRPr="00274FAA">
              <w:rPr>
                <w:sz w:val="20"/>
              </w:rPr>
              <w:t>X</w:t>
            </w:r>
          </w:p>
        </w:tc>
      </w:tr>
      <w:tr w:rsidR="00DA75BC" w:rsidRPr="00274FAA" w14:paraId="72432D95" w14:textId="77777777" w:rsidTr="00274FAA">
        <w:tc>
          <w:tcPr>
            <w:tcW w:w="1515" w:type="dxa"/>
          </w:tcPr>
          <w:p w14:paraId="72432D8F" w14:textId="77777777" w:rsidR="00DA75BC" w:rsidRPr="00274FAA" w:rsidRDefault="00DA75BC" w:rsidP="00274FAA">
            <w:pPr>
              <w:tabs>
                <w:tab w:val="left" w:pos="7575"/>
              </w:tabs>
              <w:jc w:val="left"/>
              <w:rPr>
                <w:sz w:val="20"/>
              </w:rPr>
            </w:pPr>
            <w:r w:rsidRPr="00274FAA">
              <w:rPr>
                <w:sz w:val="20"/>
              </w:rPr>
              <w:t>4</w:t>
            </w:r>
          </w:p>
        </w:tc>
        <w:tc>
          <w:tcPr>
            <w:tcW w:w="1057" w:type="dxa"/>
          </w:tcPr>
          <w:p w14:paraId="72432D90" w14:textId="77777777" w:rsidR="00DA75BC" w:rsidRPr="00274FAA" w:rsidRDefault="00DA75BC" w:rsidP="00274FAA">
            <w:pPr>
              <w:tabs>
                <w:tab w:val="left" w:pos="7575"/>
              </w:tabs>
              <w:jc w:val="left"/>
              <w:rPr>
                <w:sz w:val="20"/>
              </w:rPr>
            </w:pPr>
            <w:r w:rsidRPr="00274FAA">
              <w:rPr>
                <w:sz w:val="20"/>
              </w:rPr>
              <w:t>UK</w:t>
            </w:r>
          </w:p>
        </w:tc>
        <w:tc>
          <w:tcPr>
            <w:tcW w:w="1528" w:type="dxa"/>
          </w:tcPr>
          <w:p w14:paraId="72432D91" w14:textId="77777777" w:rsidR="00DA75BC" w:rsidRPr="00274FAA" w:rsidRDefault="00DA75BC" w:rsidP="00274FAA">
            <w:pPr>
              <w:tabs>
                <w:tab w:val="left" w:pos="7575"/>
              </w:tabs>
              <w:jc w:val="left"/>
              <w:rPr>
                <w:sz w:val="20"/>
              </w:rPr>
            </w:pPr>
            <w:r w:rsidRPr="00274FAA">
              <w:rPr>
                <w:sz w:val="20"/>
              </w:rPr>
              <w:t>X</w:t>
            </w:r>
          </w:p>
        </w:tc>
        <w:tc>
          <w:tcPr>
            <w:tcW w:w="1620" w:type="dxa"/>
          </w:tcPr>
          <w:p w14:paraId="72432D92" w14:textId="77777777" w:rsidR="00DA75BC" w:rsidRPr="00274FAA" w:rsidRDefault="00DA75BC" w:rsidP="00274FAA">
            <w:pPr>
              <w:tabs>
                <w:tab w:val="left" w:pos="7575"/>
              </w:tabs>
              <w:jc w:val="left"/>
              <w:rPr>
                <w:sz w:val="20"/>
              </w:rPr>
            </w:pPr>
            <w:r w:rsidRPr="00274FAA">
              <w:rPr>
                <w:sz w:val="20"/>
              </w:rPr>
              <w:t>X</w:t>
            </w:r>
          </w:p>
        </w:tc>
        <w:tc>
          <w:tcPr>
            <w:tcW w:w="1536" w:type="dxa"/>
          </w:tcPr>
          <w:p w14:paraId="72432D93" w14:textId="77777777" w:rsidR="00DA75BC" w:rsidRPr="00274FAA" w:rsidRDefault="00DA75BC" w:rsidP="00274FAA">
            <w:pPr>
              <w:tabs>
                <w:tab w:val="left" w:pos="7575"/>
              </w:tabs>
              <w:jc w:val="left"/>
              <w:rPr>
                <w:sz w:val="20"/>
              </w:rPr>
            </w:pPr>
          </w:p>
        </w:tc>
        <w:tc>
          <w:tcPr>
            <w:tcW w:w="1374" w:type="dxa"/>
          </w:tcPr>
          <w:p w14:paraId="72432D94" w14:textId="77777777" w:rsidR="00DA75BC" w:rsidRPr="00274FAA" w:rsidRDefault="00DA75BC" w:rsidP="00274FAA">
            <w:pPr>
              <w:tabs>
                <w:tab w:val="left" w:pos="7575"/>
              </w:tabs>
              <w:jc w:val="left"/>
              <w:rPr>
                <w:sz w:val="20"/>
              </w:rPr>
            </w:pPr>
          </w:p>
        </w:tc>
      </w:tr>
    </w:tbl>
    <w:p w14:paraId="72432D96" w14:textId="77777777" w:rsidR="00553C6A" w:rsidRPr="00E517BB" w:rsidRDefault="00553C6A" w:rsidP="00F410B7">
      <w:pPr>
        <w:tabs>
          <w:tab w:val="left" w:pos="7575"/>
        </w:tabs>
        <w:jc w:val="left"/>
      </w:pPr>
      <w:r>
        <w:t xml:space="preserve">                        </w:t>
      </w:r>
    </w:p>
    <w:p w14:paraId="72432D97" w14:textId="77777777" w:rsidR="00F04598" w:rsidRDefault="00F04598" w:rsidP="00F410B7">
      <w:pPr>
        <w:pStyle w:val="Heading1"/>
        <w:pageBreakBefore/>
        <w:numPr>
          <w:ilvl w:val="0"/>
          <w:numId w:val="2"/>
        </w:numPr>
        <w:ind w:left="431" w:hanging="431"/>
        <w:jc w:val="left"/>
      </w:pPr>
      <w:bookmarkStart w:id="51" w:name="_Toc243658866"/>
      <w:bookmarkStart w:id="52" w:name="_Toc328072891"/>
      <w:bookmarkStart w:id="53" w:name="_Toc342576269"/>
      <w:bookmarkStart w:id="54" w:name="_Toc397680864"/>
      <w:bookmarkStart w:id="55" w:name="_Toc431813556"/>
      <w:bookmarkStart w:id="56" w:name="_Toc140070020"/>
      <w:bookmarkStart w:id="57" w:name="_Toc140070097"/>
      <w:bookmarkStart w:id="58" w:name="_Toc140070174"/>
      <w:bookmarkStart w:id="59" w:name="_Toc140070251"/>
      <w:bookmarkStart w:id="60" w:name="_Toc140070328"/>
      <w:bookmarkStart w:id="61" w:name="_Toc203116583"/>
      <w:r w:rsidRPr="00513C50">
        <w:lastRenderedPageBreak/>
        <w:t>Non-Functional Design</w:t>
      </w:r>
      <w:bookmarkEnd w:id="51"/>
      <w:bookmarkEnd w:id="52"/>
      <w:bookmarkEnd w:id="53"/>
      <w:bookmarkEnd w:id="54"/>
      <w:bookmarkEnd w:id="55"/>
    </w:p>
    <w:p w14:paraId="72432D98" w14:textId="77777777" w:rsidR="00F04598" w:rsidRDefault="00F04598" w:rsidP="00F410B7">
      <w:pPr>
        <w:pStyle w:val="Heading2"/>
        <w:numPr>
          <w:ilvl w:val="1"/>
          <w:numId w:val="2"/>
        </w:numPr>
        <w:jc w:val="left"/>
        <w:rPr>
          <w:rFonts w:cs="Calibri"/>
          <w:b w:val="0"/>
          <w:sz w:val="16"/>
          <w:szCs w:val="16"/>
          <w:shd w:val="clear" w:color="auto" w:fill="FFFF00"/>
        </w:rPr>
      </w:pPr>
      <w:bookmarkStart w:id="62" w:name="_E2E_High_Level"/>
      <w:bookmarkStart w:id="63" w:name="_Toc353454153"/>
      <w:bookmarkStart w:id="64" w:name="_Toc397680865"/>
      <w:bookmarkStart w:id="65" w:name="_Toc431813557"/>
      <w:bookmarkEnd w:id="56"/>
      <w:bookmarkEnd w:id="57"/>
      <w:bookmarkEnd w:id="58"/>
      <w:bookmarkEnd w:id="59"/>
      <w:bookmarkEnd w:id="60"/>
      <w:bookmarkEnd w:id="61"/>
      <w:bookmarkEnd w:id="62"/>
      <w:r>
        <w:rPr>
          <w:rFonts w:cs="Calibri"/>
        </w:rPr>
        <w:t>Security</w:t>
      </w:r>
      <w:bookmarkEnd w:id="63"/>
      <w:bookmarkEnd w:id="64"/>
      <w:bookmarkEnd w:id="65"/>
    </w:p>
    <w:p w14:paraId="72432D99" w14:textId="77777777" w:rsidR="0092370E" w:rsidRPr="0092370E" w:rsidRDefault="0092370E" w:rsidP="0092370E">
      <w:pPr>
        <w:rPr>
          <w:sz w:val="20"/>
        </w:rPr>
      </w:pPr>
      <w:r w:rsidRPr="0092370E">
        <w:rPr>
          <w:sz w:val="20"/>
        </w:rPr>
        <w:t xml:space="preserve">Authentication </w:t>
      </w:r>
      <w:r>
        <w:rPr>
          <w:sz w:val="20"/>
        </w:rPr>
        <w:t>with</w:t>
      </w:r>
      <w:r w:rsidRPr="0092370E">
        <w:rPr>
          <w:sz w:val="20"/>
        </w:rPr>
        <w:t xml:space="preserve"> syncope </w:t>
      </w:r>
      <w:r>
        <w:rPr>
          <w:sz w:val="20"/>
        </w:rPr>
        <w:t>will</w:t>
      </w:r>
      <w:r w:rsidR="00DA75BC">
        <w:rPr>
          <w:sz w:val="20"/>
        </w:rPr>
        <w:t xml:space="preserve"> be enabled for this interface and </w:t>
      </w:r>
      <w:r w:rsidR="000D034F">
        <w:rPr>
          <w:sz w:val="20"/>
        </w:rPr>
        <w:t xml:space="preserve">further </w:t>
      </w:r>
      <w:r w:rsidR="00DA75BC">
        <w:rPr>
          <w:sz w:val="20"/>
        </w:rPr>
        <w:t xml:space="preserve">details will </w:t>
      </w:r>
      <w:r w:rsidR="000D034F">
        <w:rPr>
          <w:sz w:val="20"/>
        </w:rPr>
        <w:t xml:space="preserve">be </w:t>
      </w:r>
      <w:r w:rsidR="00DA75BC">
        <w:rPr>
          <w:sz w:val="20"/>
        </w:rPr>
        <w:t>provide</w:t>
      </w:r>
      <w:r w:rsidR="000D034F">
        <w:rPr>
          <w:sz w:val="20"/>
        </w:rPr>
        <w:t>d</w:t>
      </w:r>
      <w:r w:rsidR="00DA75BC">
        <w:rPr>
          <w:sz w:val="20"/>
        </w:rPr>
        <w:t xml:space="preserve"> in detail design document.</w:t>
      </w:r>
      <w:r w:rsidR="0060196A">
        <w:rPr>
          <w:sz w:val="20"/>
        </w:rPr>
        <w:t xml:space="preserve"> </w:t>
      </w:r>
      <w:r w:rsidR="0060196A" w:rsidRPr="009A6C92">
        <w:rPr>
          <w:sz w:val="20"/>
        </w:rPr>
        <w:t xml:space="preserve">The protocol will be SOAP Over HTTP or HTTPS requests will be secured with </w:t>
      </w:r>
      <w:r w:rsidR="0060196A" w:rsidRPr="00E2101A">
        <w:rPr>
          <w:b/>
          <w:sz w:val="20"/>
        </w:rPr>
        <w:t>Username &amp; Password</w:t>
      </w:r>
      <w:r w:rsidR="0060196A" w:rsidRPr="009A6C92">
        <w:rPr>
          <w:sz w:val="20"/>
        </w:rPr>
        <w:t xml:space="preserve"> as per the Homeserve security policies.</w:t>
      </w:r>
    </w:p>
    <w:p w14:paraId="72432D9A" w14:textId="77777777" w:rsidR="00F04598" w:rsidRDefault="00F04598" w:rsidP="00F410B7">
      <w:pPr>
        <w:pStyle w:val="Heading2"/>
        <w:numPr>
          <w:ilvl w:val="1"/>
          <w:numId w:val="2"/>
        </w:numPr>
        <w:jc w:val="left"/>
        <w:rPr>
          <w:rFonts w:cs="Calibri"/>
        </w:rPr>
      </w:pPr>
      <w:bookmarkStart w:id="66" w:name="_Toc353454154"/>
      <w:bookmarkStart w:id="67" w:name="_Toc397680866"/>
      <w:bookmarkStart w:id="68" w:name="_Toc431813558"/>
      <w:r>
        <w:rPr>
          <w:rFonts w:cs="Calibri"/>
        </w:rPr>
        <w:t>Performance</w:t>
      </w:r>
      <w:bookmarkEnd w:id="66"/>
      <w:bookmarkEnd w:id="67"/>
      <w:bookmarkEnd w:id="68"/>
    </w:p>
    <w:p w14:paraId="72432D9B" w14:textId="77777777" w:rsidR="00F04598" w:rsidRDefault="00F04598" w:rsidP="00F410B7">
      <w:pPr>
        <w:pStyle w:val="Heading2"/>
        <w:numPr>
          <w:ilvl w:val="2"/>
          <w:numId w:val="2"/>
        </w:numPr>
        <w:jc w:val="left"/>
      </w:pPr>
      <w:bookmarkStart w:id="69" w:name="_Toc431813559"/>
      <w:r>
        <w:t>Volumetric</w:t>
      </w:r>
      <w:bookmarkEnd w:id="69"/>
    </w:p>
    <w:tbl>
      <w:tblPr>
        <w:tblStyle w:val="TableGrid"/>
        <w:tblW w:w="0" w:type="auto"/>
        <w:tblLook w:val="04A0" w:firstRow="1" w:lastRow="0" w:firstColumn="1" w:lastColumn="0" w:noHBand="0" w:noVBand="1"/>
      </w:tblPr>
      <w:tblGrid>
        <w:gridCol w:w="3150"/>
        <w:gridCol w:w="2853"/>
        <w:gridCol w:w="2853"/>
      </w:tblGrid>
      <w:tr w:rsidR="00F04598" w:rsidRPr="002262F7" w14:paraId="72432D9F" w14:textId="77777777" w:rsidTr="00F04598">
        <w:tc>
          <w:tcPr>
            <w:tcW w:w="3150" w:type="dxa"/>
          </w:tcPr>
          <w:p w14:paraId="72432D9C" w14:textId="77777777" w:rsidR="00F04598" w:rsidRPr="002262F7" w:rsidRDefault="00F04598" w:rsidP="00F410B7">
            <w:pPr>
              <w:jc w:val="left"/>
              <w:rPr>
                <w:b/>
              </w:rPr>
            </w:pPr>
            <w:r w:rsidRPr="002262F7">
              <w:rPr>
                <w:b/>
              </w:rPr>
              <w:t>Service</w:t>
            </w:r>
          </w:p>
        </w:tc>
        <w:tc>
          <w:tcPr>
            <w:tcW w:w="2853" w:type="dxa"/>
          </w:tcPr>
          <w:p w14:paraId="72432D9D" w14:textId="77777777" w:rsidR="00F04598" w:rsidRPr="002262F7" w:rsidRDefault="000D034F" w:rsidP="00F410B7">
            <w:pPr>
              <w:jc w:val="left"/>
              <w:rPr>
                <w:b/>
              </w:rPr>
            </w:pPr>
            <w:r>
              <w:rPr>
                <w:b/>
              </w:rPr>
              <w:t>Peak</w:t>
            </w:r>
            <w:r w:rsidR="00F04598">
              <w:rPr>
                <w:b/>
              </w:rPr>
              <w:t xml:space="preserve"> Hour</w:t>
            </w:r>
          </w:p>
        </w:tc>
        <w:tc>
          <w:tcPr>
            <w:tcW w:w="2853" w:type="dxa"/>
          </w:tcPr>
          <w:p w14:paraId="72432D9E" w14:textId="77777777" w:rsidR="00F04598" w:rsidRPr="002262F7" w:rsidRDefault="00F04598" w:rsidP="00F410B7">
            <w:pPr>
              <w:jc w:val="left"/>
              <w:rPr>
                <w:b/>
              </w:rPr>
            </w:pPr>
            <w:r>
              <w:rPr>
                <w:b/>
              </w:rPr>
              <w:t>Non-</w:t>
            </w:r>
            <w:r w:rsidR="000D034F">
              <w:rPr>
                <w:b/>
              </w:rPr>
              <w:t>Peak</w:t>
            </w:r>
            <w:r>
              <w:rPr>
                <w:b/>
              </w:rPr>
              <w:t xml:space="preserve"> Hour</w:t>
            </w:r>
          </w:p>
        </w:tc>
      </w:tr>
      <w:tr w:rsidR="00F04598" w:rsidRPr="002262F7" w14:paraId="72432DA3" w14:textId="77777777" w:rsidTr="00F04598">
        <w:tc>
          <w:tcPr>
            <w:tcW w:w="3150" w:type="dxa"/>
          </w:tcPr>
          <w:p w14:paraId="72432DA0" w14:textId="77777777" w:rsidR="00F04598" w:rsidRPr="002262F7" w:rsidRDefault="000E1F2A" w:rsidP="00F410B7">
            <w:pPr>
              <w:jc w:val="left"/>
              <w:rPr>
                <w:sz w:val="20"/>
              </w:rPr>
            </w:pPr>
            <w:r>
              <w:rPr>
                <w:sz w:val="20"/>
              </w:rPr>
              <w:t>Validate</w:t>
            </w:r>
            <w:r w:rsidR="00853CB2">
              <w:rPr>
                <w:sz w:val="20"/>
              </w:rPr>
              <w:t xml:space="preserve"> </w:t>
            </w:r>
            <w:r>
              <w:rPr>
                <w:sz w:val="20"/>
              </w:rPr>
              <w:t>Address</w:t>
            </w:r>
          </w:p>
        </w:tc>
        <w:tc>
          <w:tcPr>
            <w:tcW w:w="2853" w:type="dxa"/>
          </w:tcPr>
          <w:p w14:paraId="72432DA1" w14:textId="77777777" w:rsidR="00F04598" w:rsidRPr="002262F7" w:rsidRDefault="00F04598" w:rsidP="00F410B7">
            <w:pPr>
              <w:jc w:val="left"/>
              <w:rPr>
                <w:sz w:val="20"/>
              </w:rPr>
            </w:pPr>
            <w:r>
              <w:rPr>
                <w:sz w:val="20"/>
              </w:rPr>
              <w:t>TBD</w:t>
            </w:r>
          </w:p>
        </w:tc>
        <w:tc>
          <w:tcPr>
            <w:tcW w:w="2853" w:type="dxa"/>
          </w:tcPr>
          <w:p w14:paraId="72432DA2" w14:textId="77777777" w:rsidR="00F04598" w:rsidRPr="002262F7" w:rsidRDefault="00F04598" w:rsidP="00F410B7">
            <w:pPr>
              <w:jc w:val="left"/>
              <w:rPr>
                <w:sz w:val="20"/>
              </w:rPr>
            </w:pPr>
            <w:r>
              <w:rPr>
                <w:sz w:val="20"/>
              </w:rPr>
              <w:t>TBD</w:t>
            </w:r>
          </w:p>
        </w:tc>
      </w:tr>
    </w:tbl>
    <w:p w14:paraId="72432DA4" w14:textId="77777777" w:rsidR="00F04598" w:rsidRDefault="00F04598" w:rsidP="00F410B7">
      <w:pPr>
        <w:pStyle w:val="Heading2"/>
        <w:numPr>
          <w:ilvl w:val="1"/>
          <w:numId w:val="2"/>
        </w:numPr>
        <w:jc w:val="left"/>
        <w:rPr>
          <w:rFonts w:cs="Calibri"/>
        </w:rPr>
      </w:pPr>
      <w:bookmarkStart w:id="70" w:name="_Toc431813560"/>
      <w:r w:rsidRPr="002F2C51">
        <w:rPr>
          <w:rFonts w:cs="Calibri"/>
        </w:rPr>
        <w:t>SLA (Service Response Time)</w:t>
      </w:r>
      <w:bookmarkEnd w:id="70"/>
      <w:r w:rsidR="006E1801" w:rsidRPr="002F2C51">
        <w:rPr>
          <w:rFonts w:cs="Calibri"/>
        </w:rPr>
        <w:t xml:space="preserve"> </w:t>
      </w:r>
    </w:p>
    <w:p w14:paraId="72432DA5" w14:textId="77777777" w:rsidR="00AD5435" w:rsidRDefault="002A6516" w:rsidP="00F410B7">
      <w:pPr>
        <w:jc w:val="left"/>
        <w:rPr>
          <w:sz w:val="20"/>
        </w:rPr>
      </w:pPr>
      <w:r w:rsidRPr="004D5076">
        <w:rPr>
          <w:sz w:val="20"/>
        </w:rPr>
        <w:t xml:space="preserve">Service response time will </w:t>
      </w:r>
      <w:r w:rsidR="00ED276D">
        <w:rPr>
          <w:sz w:val="20"/>
        </w:rPr>
        <w:t xml:space="preserve">be </w:t>
      </w:r>
      <w:r w:rsidRPr="004D5076">
        <w:rPr>
          <w:sz w:val="20"/>
        </w:rPr>
        <w:t xml:space="preserve">depend on </w:t>
      </w:r>
      <w:r w:rsidR="00ED276D">
        <w:rPr>
          <w:sz w:val="20"/>
        </w:rPr>
        <w:t>Capscan server</w:t>
      </w:r>
      <w:r w:rsidRPr="004D5076">
        <w:rPr>
          <w:sz w:val="20"/>
        </w:rPr>
        <w:t xml:space="preserve"> response. Expecting response</w:t>
      </w:r>
      <w:r w:rsidR="00003F97" w:rsidRPr="004D5076">
        <w:rPr>
          <w:sz w:val="20"/>
        </w:rPr>
        <w:t xml:space="preserve"> time</w:t>
      </w:r>
      <w:r w:rsidRPr="004D5076">
        <w:rPr>
          <w:sz w:val="20"/>
        </w:rPr>
        <w:t xml:space="preserve"> from Capscan</w:t>
      </w:r>
      <w:r w:rsidR="00EE1143">
        <w:rPr>
          <w:sz w:val="20"/>
        </w:rPr>
        <w:t xml:space="preserve"> server</w:t>
      </w:r>
      <w:r w:rsidRPr="004D5076">
        <w:rPr>
          <w:sz w:val="20"/>
        </w:rPr>
        <w:t xml:space="preserve"> is </w:t>
      </w:r>
      <w:r w:rsidR="004D5076">
        <w:rPr>
          <w:sz w:val="20"/>
        </w:rPr>
        <w:t>&lt;=</w:t>
      </w:r>
      <w:r w:rsidRPr="004D5076">
        <w:rPr>
          <w:sz w:val="20"/>
        </w:rPr>
        <w:t xml:space="preserve"> 3 </w:t>
      </w:r>
      <w:r w:rsidR="0092370E">
        <w:rPr>
          <w:sz w:val="20"/>
        </w:rPr>
        <w:t>seconds (worst case).</w:t>
      </w:r>
      <w:r w:rsidR="001D40F6">
        <w:rPr>
          <w:sz w:val="20"/>
        </w:rPr>
        <w:t xml:space="preserve"> The a</w:t>
      </w:r>
      <w:r w:rsidR="00BD1A20">
        <w:rPr>
          <w:sz w:val="20"/>
        </w:rPr>
        <w:t>pproximate</w:t>
      </w:r>
      <w:r w:rsidR="001D40F6">
        <w:rPr>
          <w:sz w:val="20"/>
        </w:rPr>
        <w:t xml:space="preserve"> response time </w:t>
      </w:r>
      <w:r w:rsidR="00BD1A20">
        <w:rPr>
          <w:sz w:val="20"/>
        </w:rPr>
        <w:t xml:space="preserve">using single thread is </w:t>
      </w:r>
      <w:r w:rsidR="001D40F6">
        <w:rPr>
          <w:sz w:val="20"/>
        </w:rPr>
        <w:t>provided below</w:t>
      </w:r>
      <w:r w:rsidR="0092370E">
        <w:rPr>
          <w:sz w:val="20"/>
        </w:rPr>
        <w:t xml:space="preserve">. </w:t>
      </w:r>
    </w:p>
    <w:p w14:paraId="72432DA6" w14:textId="77777777" w:rsidR="00A54079" w:rsidRDefault="00A54079" w:rsidP="00F410B7">
      <w:pPr>
        <w:jc w:val="left"/>
        <w:rPr>
          <w:sz w:val="20"/>
        </w:rPr>
      </w:pPr>
    </w:p>
    <w:tbl>
      <w:tblPr>
        <w:tblW w:w="60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69"/>
        <w:gridCol w:w="2150"/>
        <w:gridCol w:w="2006"/>
      </w:tblGrid>
      <w:tr w:rsidR="00BD1A20" w:rsidRPr="00A54079" w14:paraId="72432DAA" w14:textId="77777777" w:rsidTr="00BD1A20">
        <w:trPr>
          <w:trHeight w:val="315"/>
        </w:trPr>
        <w:tc>
          <w:tcPr>
            <w:tcW w:w="1869" w:type="dxa"/>
            <w:shd w:val="clear" w:color="auto" w:fill="auto"/>
            <w:vAlign w:val="center"/>
          </w:tcPr>
          <w:p w14:paraId="72432DA7" w14:textId="77777777" w:rsidR="00BD1A20" w:rsidRPr="001D40F6" w:rsidRDefault="00BD1A20" w:rsidP="001D40F6">
            <w:pPr>
              <w:jc w:val="left"/>
              <w:rPr>
                <w:b/>
                <w:sz w:val="20"/>
              </w:rPr>
            </w:pPr>
            <w:r w:rsidRPr="001D40F6">
              <w:rPr>
                <w:b/>
                <w:sz w:val="20"/>
              </w:rPr>
              <w:t>S.NO</w:t>
            </w:r>
          </w:p>
        </w:tc>
        <w:tc>
          <w:tcPr>
            <w:tcW w:w="2150" w:type="dxa"/>
            <w:shd w:val="clear" w:color="auto" w:fill="auto"/>
            <w:vAlign w:val="center"/>
          </w:tcPr>
          <w:p w14:paraId="72432DA8" w14:textId="77777777" w:rsidR="00BD1A20" w:rsidRPr="001D40F6" w:rsidRDefault="00BD1A20" w:rsidP="001D40F6">
            <w:pPr>
              <w:jc w:val="left"/>
              <w:rPr>
                <w:b/>
                <w:sz w:val="20"/>
              </w:rPr>
            </w:pPr>
            <w:r w:rsidRPr="001D40F6">
              <w:rPr>
                <w:b/>
                <w:sz w:val="20"/>
              </w:rPr>
              <w:t>No. Of Request</w:t>
            </w:r>
          </w:p>
        </w:tc>
        <w:tc>
          <w:tcPr>
            <w:tcW w:w="2006" w:type="dxa"/>
            <w:shd w:val="clear" w:color="auto" w:fill="auto"/>
            <w:vAlign w:val="center"/>
          </w:tcPr>
          <w:p w14:paraId="72432DA9" w14:textId="77777777" w:rsidR="00BD1A20" w:rsidRPr="001D40F6" w:rsidRDefault="00BD1A20" w:rsidP="001D40F6">
            <w:pPr>
              <w:jc w:val="left"/>
              <w:rPr>
                <w:b/>
                <w:sz w:val="20"/>
              </w:rPr>
            </w:pPr>
            <w:r>
              <w:rPr>
                <w:b/>
                <w:sz w:val="20"/>
              </w:rPr>
              <w:t xml:space="preserve">Approximate </w:t>
            </w:r>
            <w:r w:rsidRPr="001D40F6">
              <w:rPr>
                <w:b/>
                <w:sz w:val="20"/>
              </w:rPr>
              <w:t>Response Time</w:t>
            </w:r>
          </w:p>
        </w:tc>
      </w:tr>
      <w:tr w:rsidR="00BD1A20" w:rsidRPr="00A54079" w14:paraId="72432DAE" w14:textId="77777777" w:rsidTr="00BD1A20">
        <w:trPr>
          <w:trHeight w:val="315"/>
        </w:trPr>
        <w:tc>
          <w:tcPr>
            <w:tcW w:w="1869" w:type="dxa"/>
            <w:shd w:val="clear" w:color="auto" w:fill="auto"/>
            <w:vAlign w:val="center"/>
            <w:hideMark/>
          </w:tcPr>
          <w:p w14:paraId="72432DAB" w14:textId="77777777" w:rsidR="00BD1A20" w:rsidRPr="00A54079" w:rsidRDefault="00BD1A20" w:rsidP="001D40F6">
            <w:pPr>
              <w:jc w:val="left"/>
              <w:rPr>
                <w:sz w:val="20"/>
              </w:rPr>
            </w:pPr>
            <w:r w:rsidRPr="00A54079">
              <w:rPr>
                <w:sz w:val="20"/>
              </w:rPr>
              <w:t>1</w:t>
            </w:r>
          </w:p>
        </w:tc>
        <w:tc>
          <w:tcPr>
            <w:tcW w:w="2150" w:type="dxa"/>
            <w:shd w:val="clear" w:color="auto" w:fill="auto"/>
            <w:vAlign w:val="center"/>
            <w:hideMark/>
          </w:tcPr>
          <w:p w14:paraId="72432DAC" w14:textId="77777777" w:rsidR="00BD1A20" w:rsidRPr="00A54079" w:rsidRDefault="00BD1A20" w:rsidP="001D40F6">
            <w:pPr>
              <w:jc w:val="left"/>
              <w:rPr>
                <w:sz w:val="20"/>
              </w:rPr>
            </w:pPr>
            <w:r w:rsidRPr="00A54079">
              <w:rPr>
                <w:sz w:val="20"/>
              </w:rPr>
              <w:t>10</w:t>
            </w:r>
          </w:p>
        </w:tc>
        <w:tc>
          <w:tcPr>
            <w:tcW w:w="2006" w:type="dxa"/>
            <w:shd w:val="clear" w:color="auto" w:fill="auto"/>
            <w:vAlign w:val="center"/>
            <w:hideMark/>
          </w:tcPr>
          <w:p w14:paraId="72432DAD" w14:textId="77777777" w:rsidR="00BD1A20" w:rsidRPr="00A54079" w:rsidRDefault="00BD1A20" w:rsidP="001D40F6">
            <w:pPr>
              <w:jc w:val="left"/>
              <w:rPr>
                <w:sz w:val="20"/>
              </w:rPr>
            </w:pPr>
            <w:r>
              <w:rPr>
                <w:sz w:val="20"/>
              </w:rPr>
              <w:t>3</w:t>
            </w:r>
            <w:r w:rsidRPr="00A54079">
              <w:rPr>
                <w:sz w:val="20"/>
              </w:rPr>
              <w:t>73ms</w:t>
            </w:r>
          </w:p>
        </w:tc>
      </w:tr>
      <w:tr w:rsidR="00BD1A20" w:rsidRPr="00A54079" w14:paraId="72432DB2" w14:textId="77777777" w:rsidTr="00BD1A20">
        <w:trPr>
          <w:trHeight w:val="315"/>
        </w:trPr>
        <w:tc>
          <w:tcPr>
            <w:tcW w:w="1869" w:type="dxa"/>
            <w:shd w:val="clear" w:color="auto" w:fill="auto"/>
            <w:vAlign w:val="center"/>
            <w:hideMark/>
          </w:tcPr>
          <w:p w14:paraId="72432DAF" w14:textId="77777777" w:rsidR="00BD1A20" w:rsidRPr="00A54079" w:rsidRDefault="00BD1A20" w:rsidP="001D40F6">
            <w:pPr>
              <w:jc w:val="left"/>
              <w:rPr>
                <w:sz w:val="20"/>
              </w:rPr>
            </w:pPr>
            <w:r w:rsidRPr="00A54079">
              <w:rPr>
                <w:sz w:val="20"/>
              </w:rPr>
              <w:t>2</w:t>
            </w:r>
          </w:p>
        </w:tc>
        <w:tc>
          <w:tcPr>
            <w:tcW w:w="2150" w:type="dxa"/>
            <w:shd w:val="clear" w:color="auto" w:fill="auto"/>
            <w:vAlign w:val="center"/>
            <w:hideMark/>
          </w:tcPr>
          <w:p w14:paraId="72432DB0" w14:textId="77777777" w:rsidR="00BD1A20" w:rsidRPr="00A54079" w:rsidRDefault="00BD1A20" w:rsidP="001D40F6">
            <w:pPr>
              <w:jc w:val="left"/>
              <w:rPr>
                <w:sz w:val="20"/>
              </w:rPr>
            </w:pPr>
            <w:r w:rsidRPr="00A54079">
              <w:rPr>
                <w:sz w:val="20"/>
              </w:rPr>
              <w:t>100</w:t>
            </w:r>
          </w:p>
        </w:tc>
        <w:tc>
          <w:tcPr>
            <w:tcW w:w="2006" w:type="dxa"/>
            <w:shd w:val="clear" w:color="auto" w:fill="auto"/>
            <w:vAlign w:val="center"/>
            <w:hideMark/>
          </w:tcPr>
          <w:p w14:paraId="72432DB1" w14:textId="77777777" w:rsidR="00BD1A20" w:rsidRPr="00A54079" w:rsidRDefault="00BD1A20" w:rsidP="001D40F6">
            <w:pPr>
              <w:jc w:val="left"/>
              <w:rPr>
                <w:sz w:val="20"/>
              </w:rPr>
            </w:pPr>
            <w:r w:rsidRPr="00A54079">
              <w:rPr>
                <w:sz w:val="20"/>
              </w:rPr>
              <w:t>425ms</w:t>
            </w:r>
          </w:p>
        </w:tc>
      </w:tr>
      <w:tr w:rsidR="00BD1A20" w:rsidRPr="00A54079" w14:paraId="72432DB6" w14:textId="77777777" w:rsidTr="00BD1A20">
        <w:trPr>
          <w:trHeight w:val="315"/>
        </w:trPr>
        <w:tc>
          <w:tcPr>
            <w:tcW w:w="1869" w:type="dxa"/>
            <w:shd w:val="clear" w:color="auto" w:fill="auto"/>
            <w:vAlign w:val="center"/>
            <w:hideMark/>
          </w:tcPr>
          <w:p w14:paraId="72432DB3" w14:textId="77777777" w:rsidR="00BD1A20" w:rsidRPr="00A54079" w:rsidRDefault="00BD1A20" w:rsidP="001D40F6">
            <w:pPr>
              <w:jc w:val="left"/>
              <w:rPr>
                <w:sz w:val="20"/>
              </w:rPr>
            </w:pPr>
            <w:r w:rsidRPr="00A54079">
              <w:rPr>
                <w:sz w:val="20"/>
              </w:rPr>
              <w:t>3</w:t>
            </w:r>
          </w:p>
        </w:tc>
        <w:tc>
          <w:tcPr>
            <w:tcW w:w="2150" w:type="dxa"/>
            <w:shd w:val="clear" w:color="auto" w:fill="auto"/>
            <w:vAlign w:val="center"/>
            <w:hideMark/>
          </w:tcPr>
          <w:p w14:paraId="72432DB4" w14:textId="77777777" w:rsidR="00BD1A20" w:rsidRPr="00A54079" w:rsidRDefault="00BD1A20" w:rsidP="001D40F6">
            <w:pPr>
              <w:jc w:val="left"/>
              <w:rPr>
                <w:sz w:val="20"/>
              </w:rPr>
            </w:pPr>
            <w:r w:rsidRPr="00A54079">
              <w:rPr>
                <w:sz w:val="20"/>
              </w:rPr>
              <w:t>500</w:t>
            </w:r>
          </w:p>
        </w:tc>
        <w:tc>
          <w:tcPr>
            <w:tcW w:w="2006" w:type="dxa"/>
            <w:shd w:val="clear" w:color="auto" w:fill="auto"/>
            <w:vAlign w:val="center"/>
            <w:hideMark/>
          </w:tcPr>
          <w:p w14:paraId="72432DB5" w14:textId="77777777" w:rsidR="00BD1A20" w:rsidRPr="00A54079" w:rsidRDefault="00BD1A20" w:rsidP="001D40F6">
            <w:pPr>
              <w:jc w:val="left"/>
              <w:rPr>
                <w:sz w:val="20"/>
              </w:rPr>
            </w:pPr>
            <w:r w:rsidRPr="00A54079">
              <w:rPr>
                <w:sz w:val="20"/>
              </w:rPr>
              <w:t>887ms</w:t>
            </w:r>
          </w:p>
        </w:tc>
      </w:tr>
      <w:tr w:rsidR="00BD1A20" w:rsidRPr="00A54079" w14:paraId="72432DBA" w14:textId="77777777" w:rsidTr="00BD1A20">
        <w:trPr>
          <w:trHeight w:val="315"/>
        </w:trPr>
        <w:tc>
          <w:tcPr>
            <w:tcW w:w="1869" w:type="dxa"/>
            <w:shd w:val="clear" w:color="auto" w:fill="auto"/>
            <w:vAlign w:val="center"/>
            <w:hideMark/>
          </w:tcPr>
          <w:p w14:paraId="72432DB7" w14:textId="77777777" w:rsidR="00BD1A20" w:rsidRPr="00A54079" w:rsidRDefault="00BD1A20" w:rsidP="001D40F6">
            <w:pPr>
              <w:jc w:val="left"/>
              <w:rPr>
                <w:sz w:val="20"/>
              </w:rPr>
            </w:pPr>
            <w:r w:rsidRPr="00A54079">
              <w:rPr>
                <w:sz w:val="20"/>
              </w:rPr>
              <w:t>4</w:t>
            </w:r>
          </w:p>
        </w:tc>
        <w:tc>
          <w:tcPr>
            <w:tcW w:w="2150" w:type="dxa"/>
            <w:shd w:val="clear" w:color="auto" w:fill="auto"/>
            <w:vAlign w:val="center"/>
            <w:hideMark/>
          </w:tcPr>
          <w:p w14:paraId="72432DB8" w14:textId="77777777" w:rsidR="00BD1A20" w:rsidRPr="00A54079" w:rsidRDefault="00BD1A20" w:rsidP="001D40F6">
            <w:pPr>
              <w:jc w:val="left"/>
              <w:rPr>
                <w:sz w:val="20"/>
              </w:rPr>
            </w:pPr>
            <w:r w:rsidRPr="00A54079">
              <w:rPr>
                <w:sz w:val="20"/>
              </w:rPr>
              <w:t>1000</w:t>
            </w:r>
          </w:p>
        </w:tc>
        <w:tc>
          <w:tcPr>
            <w:tcW w:w="2006" w:type="dxa"/>
            <w:shd w:val="clear" w:color="auto" w:fill="auto"/>
            <w:vAlign w:val="center"/>
            <w:hideMark/>
          </w:tcPr>
          <w:p w14:paraId="72432DB9" w14:textId="77777777" w:rsidR="00BD1A20" w:rsidRPr="00A54079" w:rsidRDefault="00BD1A20" w:rsidP="001D40F6">
            <w:pPr>
              <w:jc w:val="left"/>
              <w:rPr>
                <w:sz w:val="20"/>
              </w:rPr>
            </w:pPr>
            <w:r w:rsidRPr="00A54079">
              <w:rPr>
                <w:sz w:val="20"/>
              </w:rPr>
              <w:t>1524ms</w:t>
            </w:r>
          </w:p>
        </w:tc>
      </w:tr>
    </w:tbl>
    <w:p w14:paraId="72432DBB" w14:textId="77777777" w:rsidR="00A54079" w:rsidRDefault="00A54079" w:rsidP="00F410B7">
      <w:pPr>
        <w:jc w:val="left"/>
        <w:rPr>
          <w:sz w:val="20"/>
        </w:rPr>
      </w:pPr>
    </w:p>
    <w:p w14:paraId="72432DBC" w14:textId="77777777" w:rsidR="001D40F6" w:rsidRPr="004D5076" w:rsidRDefault="001D40F6" w:rsidP="00F410B7">
      <w:pPr>
        <w:jc w:val="left"/>
        <w:rPr>
          <w:sz w:val="20"/>
        </w:rPr>
      </w:pPr>
      <w:r>
        <w:rPr>
          <w:sz w:val="20"/>
        </w:rPr>
        <w:t>The above metrics are observed during the POC during the foundation phase.</w:t>
      </w:r>
    </w:p>
    <w:p w14:paraId="72432DBD" w14:textId="77777777" w:rsidR="00F04598" w:rsidRDefault="00F04598" w:rsidP="00F410B7">
      <w:pPr>
        <w:pStyle w:val="Heading2"/>
        <w:numPr>
          <w:ilvl w:val="1"/>
          <w:numId w:val="2"/>
        </w:numPr>
        <w:jc w:val="left"/>
        <w:rPr>
          <w:rFonts w:cs="Calibri"/>
        </w:rPr>
      </w:pPr>
      <w:bookmarkStart w:id="71" w:name="_Toc353454155"/>
      <w:bookmarkStart w:id="72" w:name="_Toc397680867"/>
      <w:bookmarkStart w:id="73" w:name="_Toc398124048"/>
      <w:bookmarkStart w:id="74" w:name="_Toc431813561"/>
      <w:r>
        <w:rPr>
          <w:rFonts w:cs="Calibri"/>
        </w:rPr>
        <w:t>Scheduling</w:t>
      </w:r>
      <w:bookmarkEnd w:id="71"/>
      <w:r>
        <w:rPr>
          <w:rFonts w:cs="Calibri"/>
        </w:rPr>
        <w:t xml:space="preserve"> &amp; Notification</w:t>
      </w:r>
      <w:bookmarkEnd w:id="72"/>
      <w:bookmarkEnd w:id="73"/>
      <w:bookmarkEnd w:id="74"/>
    </w:p>
    <w:p w14:paraId="72432DBE" w14:textId="77777777" w:rsidR="00F04598" w:rsidRPr="00C939F3" w:rsidRDefault="00274FAA" w:rsidP="00F410B7">
      <w:pPr>
        <w:jc w:val="left"/>
        <w:rPr>
          <w:sz w:val="20"/>
        </w:rPr>
      </w:pPr>
      <w:r>
        <w:rPr>
          <w:sz w:val="20"/>
        </w:rPr>
        <w:t>All</w:t>
      </w:r>
      <w:r w:rsidR="00F04598" w:rsidRPr="00C939F3">
        <w:rPr>
          <w:sz w:val="20"/>
        </w:rPr>
        <w:t xml:space="preserve"> services will be deployed and mo</w:t>
      </w:r>
      <w:r w:rsidR="00F04598">
        <w:rPr>
          <w:sz w:val="20"/>
        </w:rPr>
        <w:t>nitored using Talend ESB module. The service artefacts will be available in Nexus repository and using Talend Administrator Centre (TAC), these artifacts will be deployed in Talend ESB runtime. Notification will be configured within TAC to send an alert to service delivery team whenever service is not available.</w:t>
      </w:r>
    </w:p>
    <w:p w14:paraId="72432DBF" w14:textId="77777777" w:rsidR="00F04598" w:rsidRDefault="00F04598" w:rsidP="00F410B7">
      <w:pPr>
        <w:pStyle w:val="Heading2"/>
        <w:numPr>
          <w:ilvl w:val="1"/>
          <w:numId w:val="2"/>
        </w:numPr>
        <w:jc w:val="left"/>
        <w:rPr>
          <w:rFonts w:cs="Calibri"/>
        </w:rPr>
      </w:pPr>
      <w:bookmarkStart w:id="75" w:name="_Toc353454156"/>
      <w:bookmarkStart w:id="76" w:name="_Toc397680868"/>
      <w:bookmarkStart w:id="77" w:name="_Toc398124049"/>
      <w:bookmarkStart w:id="78" w:name="_Toc431813562"/>
      <w:r>
        <w:rPr>
          <w:rFonts w:cs="Calibri"/>
        </w:rPr>
        <w:t>Error Handling</w:t>
      </w:r>
      <w:bookmarkEnd w:id="75"/>
      <w:bookmarkEnd w:id="76"/>
      <w:bookmarkEnd w:id="77"/>
      <w:bookmarkEnd w:id="78"/>
    </w:p>
    <w:p w14:paraId="72432DC0" w14:textId="77777777" w:rsidR="00F04598" w:rsidRDefault="00F04598" w:rsidP="00F410B7">
      <w:pPr>
        <w:jc w:val="left"/>
        <w:rPr>
          <w:sz w:val="20"/>
        </w:rPr>
      </w:pPr>
      <w:r>
        <w:rPr>
          <w:sz w:val="20"/>
        </w:rPr>
        <w:t>To assist client systems with exception handling, a</w:t>
      </w:r>
      <w:r w:rsidRPr="009673A7">
        <w:rPr>
          <w:sz w:val="20"/>
        </w:rPr>
        <w:t xml:space="preserve">ll functional/business logic related errors will be part of SOAP service response with </w:t>
      </w:r>
      <w:r>
        <w:rPr>
          <w:sz w:val="20"/>
        </w:rPr>
        <w:t xml:space="preserve">an </w:t>
      </w:r>
      <w:r w:rsidRPr="009673A7">
        <w:rPr>
          <w:sz w:val="20"/>
        </w:rPr>
        <w:t>appropriate Error code and Error Description</w:t>
      </w:r>
      <w:r>
        <w:rPr>
          <w:sz w:val="20"/>
        </w:rPr>
        <w:t xml:space="preserve"> will be sent as per the Enterprise Error Catalogue</w:t>
      </w:r>
      <w:r w:rsidRPr="009673A7">
        <w:rPr>
          <w:sz w:val="20"/>
        </w:rPr>
        <w:t xml:space="preserve">. </w:t>
      </w:r>
    </w:p>
    <w:p w14:paraId="72432DC1" w14:textId="77777777" w:rsidR="00F04598" w:rsidRDefault="00F04598" w:rsidP="00F410B7">
      <w:pPr>
        <w:pStyle w:val="Heading2"/>
        <w:numPr>
          <w:ilvl w:val="1"/>
          <w:numId w:val="2"/>
        </w:numPr>
        <w:jc w:val="left"/>
        <w:rPr>
          <w:rFonts w:cs="Calibri"/>
        </w:rPr>
      </w:pPr>
      <w:bookmarkStart w:id="79" w:name="_Toc353454157"/>
      <w:bookmarkStart w:id="80" w:name="_Toc397680869"/>
      <w:bookmarkStart w:id="81" w:name="_Toc398124050"/>
      <w:bookmarkStart w:id="82" w:name="_Toc431813563"/>
      <w:r>
        <w:rPr>
          <w:rFonts w:cs="Calibri"/>
        </w:rPr>
        <w:t>ousekeeping Policies</w:t>
      </w:r>
      <w:bookmarkEnd w:id="79"/>
      <w:bookmarkEnd w:id="80"/>
      <w:bookmarkEnd w:id="81"/>
      <w:bookmarkEnd w:id="82"/>
    </w:p>
    <w:p w14:paraId="72432DC2" w14:textId="77777777" w:rsidR="00F04598" w:rsidRPr="00A24A54" w:rsidRDefault="00F04598" w:rsidP="00F410B7">
      <w:pPr>
        <w:jc w:val="left"/>
        <w:rPr>
          <w:sz w:val="20"/>
        </w:rPr>
      </w:pPr>
      <w:r w:rsidRPr="00A24A54">
        <w:rPr>
          <w:sz w:val="20"/>
        </w:rPr>
        <w:t xml:space="preserve"> </w:t>
      </w:r>
      <w:r w:rsidR="00752E03">
        <w:rPr>
          <w:sz w:val="20"/>
        </w:rPr>
        <w:t>A</w:t>
      </w:r>
      <w:r w:rsidRPr="00A24A54">
        <w:rPr>
          <w:sz w:val="20"/>
        </w:rPr>
        <w:t xml:space="preserve">ctual request and response messages </w:t>
      </w:r>
      <w:r>
        <w:rPr>
          <w:sz w:val="20"/>
        </w:rPr>
        <w:t>will</w:t>
      </w:r>
      <w:r w:rsidRPr="00A24A54">
        <w:rPr>
          <w:sz w:val="20"/>
        </w:rPr>
        <w:t xml:space="preserve"> be logged in Talend Administrator Console (ESB Job Conductor) using Service Activity Monitoring (SAM) feature. This will be used during Integration Testing / UAT to debug the messages. However, in production</w:t>
      </w:r>
      <w:r w:rsidRPr="00A24A54">
        <w:rPr>
          <w:sz w:val="20"/>
        </w:rPr>
        <w:tab/>
        <w:t xml:space="preserve"> it can be switched off if any implications on system’s performance or response time.</w:t>
      </w:r>
    </w:p>
    <w:p w14:paraId="72432DC3" w14:textId="77777777" w:rsidR="00F04598" w:rsidRDefault="00F04598" w:rsidP="00F410B7">
      <w:pPr>
        <w:jc w:val="left"/>
        <w:rPr>
          <w:sz w:val="20"/>
        </w:rPr>
      </w:pPr>
    </w:p>
    <w:p w14:paraId="72432DC4" w14:textId="77777777" w:rsidR="00F04598" w:rsidRDefault="00F04598" w:rsidP="00F410B7">
      <w:pPr>
        <w:pStyle w:val="Heading1"/>
        <w:pageBreakBefore/>
        <w:numPr>
          <w:ilvl w:val="0"/>
          <w:numId w:val="2"/>
        </w:numPr>
        <w:ind w:left="431" w:hanging="431"/>
        <w:jc w:val="left"/>
      </w:pPr>
      <w:bookmarkStart w:id="83" w:name="_Toc431813564"/>
      <w:bookmarkStart w:id="84" w:name="_Toc477065990"/>
      <w:bookmarkStart w:id="85" w:name="_Toc481826950"/>
      <w:bookmarkStart w:id="86" w:name="_Toc328148600"/>
      <w:r>
        <w:lastRenderedPageBreak/>
        <w:t>Appendix</w:t>
      </w:r>
      <w:bookmarkEnd w:id="83"/>
    </w:p>
    <w:p w14:paraId="72432DC5" w14:textId="77777777" w:rsidR="00F04598" w:rsidRDefault="00F04598" w:rsidP="00F410B7">
      <w:pPr>
        <w:pStyle w:val="Heading2"/>
        <w:numPr>
          <w:ilvl w:val="1"/>
          <w:numId w:val="2"/>
        </w:numPr>
        <w:jc w:val="left"/>
      </w:pPr>
      <w:bookmarkStart w:id="87" w:name="_Toc431813565"/>
      <w:bookmarkStart w:id="88" w:name="_Toc340219584"/>
      <w:r>
        <w:t>References</w:t>
      </w:r>
      <w:bookmarkEnd w:id="87"/>
    </w:p>
    <w:p w14:paraId="72432DC6" w14:textId="77777777" w:rsidR="00F04598" w:rsidRDefault="00F04598" w:rsidP="00F410B7">
      <w:pPr>
        <w:jc w:val="left"/>
      </w:pPr>
    </w:p>
    <w:p w14:paraId="102C9F93" w14:textId="1A452E20" w:rsidR="002E5CFB" w:rsidRDefault="002E5CFB" w:rsidP="00F410B7">
      <w:pPr>
        <w:jc w:val="left"/>
        <w:rPr>
          <w:b/>
        </w:rPr>
      </w:pPr>
      <w:r w:rsidRPr="00667517">
        <w:rPr>
          <w:b/>
        </w:rPr>
        <w:t>WSDL of</w:t>
      </w:r>
      <w:r>
        <w:rPr>
          <w:b/>
        </w:rPr>
        <w:t xml:space="preserve"> ValidateAddressService:</w:t>
      </w:r>
    </w:p>
    <w:p w14:paraId="6B073686" w14:textId="77777777" w:rsidR="002E5CFB" w:rsidRPr="00316C99" w:rsidRDefault="002E5CFB" w:rsidP="00F410B7">
      <w:pPr>
        <w:jc w:val="left"/>
        <w:rPr>
          <w:b/>
        </w:rPr>
      </w:pPr>
    </w:p>
    <w:p w14:paraId="0CC71C87" w14:textId="3BBE5C2F" w:rsidR="002E5CFB" w:rsidRPr="00667517" w:rsidRDefault="002E5CFB" w:rsidP="002E5CFB">
      <w:pPr>
        <w:jc w:val="left"/>
        <w:rPr>
          <w:sz w:val="20"/>
        </w:rPr>
      </w:pPr>
      <w:r w:rsidRPr="00667517">
        <w:rPr>
          <w:sz w:val="20"/>
        </w:rPr>
        <w:t xml:space="preserve">Zip file attached below has WSDL file for </w:t>
      </w:r>
      <w:r w:rsidR="006835C0">
        <w:rPr>
          <w:sz w:val="20"/>
        </w:rPr>
        <w:t>ValidateAddressService</w:t>
      </w:r>
      <w:r w:rsidRPr="00667517">
        <w:rPr>
          <w:sz w:val="20"/>
        </w:rPr>
        <w:t xml:space="preserve">. File location is </w:t>
      </w:r>
      <w:r w:rsidR="00C30051">
        <w:rPr>
          <w:sz w:val="20"/>
        </w:rPr>
        <w:t>wsdl.Global</w:t>
      </w:r>
      <w:r w:rsidRPr="00667517">
        <w:rPr>
          <w:sz w:val="20"/>
        </w:rPr>
        <w:t>.</w:t>
      </w:r>
      <w:r w:rsidR="00C30051">
        <w:rPr>
          <w:sz w:val="20"/>
        </w:rPr>
        <w:t>Address.ValidateAddressService.v1</w:t>
      </w:r>
      <w:r w:rsidRPr="00667517">
        <w:rPr>
          <w:sz w:val="20"/>
        </w:rPr>
        <w:t xml:space="preserve"> and WSDL file name is </w:t>
      </w:r>
      <w:r w:rsidR="00C30051">
        <w:rPr>
          <w:sz w:val="20"/>
        </w:rPr>
        <w:t>ValidateAddress</w:t>
      </w:r>
      <w:r w:rsidRPr="00667517">
        <w:rPr>
          <w:sz w:val="20"/>
        </w:rPr>
        <w:t>Service.wsdl.</w:t>
      </w:r>
    </w:p>
    <w:p w14:paraId="4D9E0C95" w14:textId="77777777" w:rsidR="002E5CFB" w:rsidRDefault="002E5CFB" w:rsidP="002E5CFB"/>
    <w:p w14:paraId="43558A0B" w14:textId="77777777" w:rsidR="002E5CFB" w:rsidRDefault="002E5CFB" w:rsidP="002E5CFB"/>
    <w:p w14:paraId="5556FDA5" w14:textId="71CBC216" w:rsidR="002E5CFB" w:rsidRPr="00513C50" w:rsidRDefault="00096CB9" w:rsidP="002E5CFB">
      <w:r>
        <w:object w:dxaOrig="2069" w:dyaOrig="1339" w14:anchorId="61DDF44F">
          <v:shape id="_x0000_i1026" type="#_x0000_t75" style="width:102.75pt;height:66.75pt" o:ole="">
            <v:imagedata r:id="rId25" o:title=""/>
          </v:shape>
          <o:OLEObject Type="Embed" ProgID="Package" ShapeID="_x0000_i1026" DrawAspect="Icon" ObjectID="_1505878196" r:id="rId26"/>
        </w:object>
      </w:r>
    </w:p>
    <w:p w14:paraId="054D918A" w14:textId="77777777" w:rsidR="002E5CFB" w:rsidRDefault="002E5CFB" w:rsidP="002E5CFB">
      <w:pPr>
        <w:rPr>
          <w:rFonts w:ascii="Times New Roman" w:hAnsi="Times New Roman" w:cs="Times New Roman"/>
          <w:bCs w:val="0"/>
          <w:color w:val="000000"/>
          <w:sz w:val="20"/>
          <w:lang w:val="en-GB"/>
        </w:rPr>
      </w:pPr>
      <w:r>
        <w:rPr>
          <w:color w:val="000000"/>
          <w:sz w:val="20"/>
          <w:lang w:val="en-GB"/>
        </w:rPr>
        <w:t>These WSDLS and corresponding XSDS are source controlled in Mercurial at below location.</w:t>
      </w:r>
    </w:p>
    <w:p w14:paraId="0BD51282" w14:textId="77777777" w:rsidR="002E5CFB" w:rsidRDefault="002E5CFB" w:rsidP="002E5CFB">
      <w:pPr>
        <w:ind w:left="864"/>
        <w:rPr>
          <w:szCs w:val="24"/>
          <w:lang w:val="en-GB"/>
        </w:rPr>
      </w:pPr>
    </w:p>
    <w:p w14:paraId="0833C19F" w14:textId="77777777" w:rsidR="002E5CFB" w:rsidRDefault="003B07DC" w:rsidP="002E5CFB">
      <w:pPr>
        <w:rPr>
          <w:rFonts w:ascii="Calibri" w:hAnsi="Calibri"/>
          <w:sz w:val="22"/>
          <w:szCs w:val="22"/>
          <w:lang w:val="en-GB"/>
        </w:rPr>
      </w:pPr>
      <w:hyperlink r:id="rId27" w:history="1">
        <w:r w:rsidR="002E5CFB">
          <w:rPr>
            <w:rStyle w:val="Hyperlink"/>
            <w:lang w:val="en-GB"/>
          </w:rPr>
          <w:t>http://mercurial.hgb.hs.int/hg/hgweb.cgi/GlobalInterfaceContracts/</w:t>
        </w:r>
      </w:hyperlink>
    </w:p>
    <w:p w14:paraId="72432DCA" w14:textId="77777777" w:rsidR="00835BDB" w:rsidRDefault="00835BDB" w:rsidP="00F410B7">
      <w:pPr>
        <w:jc w:val="left"/>
      </w:pPr>
    </w:p>
    <w:p w14:paraId="72432DCB" w14:textId="77777777" w:rsidR="00904313" w:rsidRDefault="00904313" w:rsidP="00904313">
      <w:pPr>
        <w:pStyle w:val="Heading2"/>
        <w:numPr>
          <w:ilvl w:val="1"/>
          <w:numId w:val="2"/>
        </w:numPr>
        <w:jc w:val="left"/>
      </w:pPr>
      <w:bookmarkStart w:id="89" w:name="_Toc431813566"/>
      <w:r>
        <w:t>Mapping Document</w:t>
      </w:r>
      <w:bookmarkEnd w:id="89"/>
    </w:p>
    <w:p w14:paraId="72432DCC" w14:textId="77777777" w:rsidR="00904313" w:rsidRDefault="00904313" w:rsidP="00904313"/>
    <w:bookmarkStart w:id="90" w:name="_MON_1491216455"/>
    <w:bookmarkEnd w:id="90"/>
    <w:p w14:paraId="72432DCD" w14:textId="77777777" w:rsidR="00904313" w:rsidRPr="00904313" w:rsidRDefault="009C258A" w:rsidP="00904313">
      <w:r>
        <w:object w:dxaOrig="1551" w:dyaOrig="1004" w14:anchorId="72432DEA">
          <v:shape id="_x0000_i1027" type="#_x0000_t75" style="width:77.25pt;height:50.25pt" o:ole="">
            <v:imagedata r:id="rId28" o:title=""/>
          </v:shape>
          <o:OLEObject Type="Embed" ProgID="Excel.Sheet.12" ShapeID="_x0000_i1027" DrawAspect="Icon" ObjectID="_1505878197" r:id="rId29"/>
        </w:object>
      </w:r>
    </w:p>
    <w:p w14:paraId="72432DCE" w14:textId="77777777" w:rsidR="00F04598" w:rsidRDefault="00F04598" w:rsidP="00F410B7">
      <w:pPr>
        <w:jc w:val="left"/>
      </w:pPr>
    </w:p>
    <w:bookmarkEnd w:id="88"/>
    <w:p w14:paraId="72432DCF" w14:textId="77777777" w:rsidR="00F04598" w:rsidRDefault="00F04598" w:rsidP="00F410B7">
      <w:pPr>
        <w:jc w:val="left"/>
      </w:pPr>
    </w:p>
    <w:p w14:paraId="72432DD0" w14:textId="77777777" w:rsidR="00F04598" w:rsidRPr="00513C50" w:rsidRDefault="00F04598" w:rsidP="00F410B7">
      <w:pPr>
        <w:jc w:val="left"/>
      </w:pPr>
    </w:p>
    <w:p w14:paraId="72432DD1" w14:textId="77777777" w:rsidR="00F04598" w:rsidRPr="00513C50" w:rsidRDefault="00F04598" w:rsidP="00F410B7">
      <w:pPr>
        <w:jc w:val="left"/>
      </w:pPr>
    </w:p>
    <w:p w14:paraId="72432DD2" w14:textId="77777777" w:rsidR="00F04598" w:rsidRPr="00513C50" w:rsidRDefault="00F04598" w:rsidP="00F410B7">
      <w:pPr>
        <w:jc w:val="left"/>
      </w:pPr>
    </w:p>
    <w:p w14:paraId="72432DD3" w14:textId="77777777" w:rsidR="00F04598" w:rsidRPr="00513C50" w:rsidRDefault="00F04598" w:rsidP="00F410B7">
      <w:pPr>
        <w:jc w:val="left"/>
      </w:pPr>
    </w:p>
    <w:p w14:paraId="72432DD4" w14:textId="77777777" w:rsidR="00F04598" w:rsidRPr="00513C50" w:rsidRDefault="00F04598" w:rsidP="00F410B7">
      <w:pPr>
        <w:jc w:val="left"/>
      </w:pPr>
    </w:p>
    <w:bookmarkEnd w:id="84"/>
    <w:bookmarkEnd w:id="85"/>
    <w:bookmarkEnd w:id="86"/>
    <w:p w14:paraId="72432DD5" w14:textId="77777777" w:rsidR="00F04598" w:rsidRDefault="00F04598" w:rsidP="00F410B7">
      <w:pPr>
        <w:jc w:val="left"/>
      </w:pPr>
    </w:p>
    <w:p w14:paraId="72432DD6" w14:textId="77777777" w:rsidR="00F04598" w:rsidRPr="002C79EB" w:rsidRDefault="00F04598" w:rsidP="00F410B7">
      <w:pPr>
        <w:jc w:val="left"/>
      </w:pPr>
    </w:p>
    <w:p w14:paraId="72432DD7" w14:textId="77777777" w:rsidR="00F04598" w:rsidRPr="002C79EB" w:rsidRDefault="00F04598" w:rsidP="00F410B7">
      <w:pPr>
        <w:jc w:val="left"/>
      </w:pPr>
    </w:p>
    <w:p w14:paraId="72432DD8" w14:textId="77777777" w:rsidR="00F04598" w:rsidRPr="002C79EB" w:rsidRDefault="00F04598" w:rsidP="00F410B7">
      <w:pPr>
        <w:jc w:val="left"/>
      </w:pPr>
    </w:p>
    <w:p w14:paraId="72432DD9" w14:textId="77777777" w:rsidR="00F04598" w:rsidRPr="002C79EB" w:rsidRDefault="00F04598" w:rsidP="00F410B7">
      <w:pPr>
        <w:jc w:val="left"/>
      </w:pPr>
    </w:p>
    <w:p w14:paraId="72432DDA" w14:textId="77777777" w:rsidR="00F04598" w:rsidRPr="002C79EB" w:rsidRDefault="00F04598" w:rsidP="00F410B7">
      <w:pPr>
        <w:jc w:val="left"/>
      </w:pPr>
    </w:p>
    <w:p w14:paraId="72432DDB" w14:textId="77777777" w:rsidR="00F04598" w:rsidRPr="002C79EB" w:rsidRDefault="00F04598" w:rsidP="00F410B7">
      <w:pPr>
        <w:jc w:val="left"/>
      </w:pPr>
    </w:p>
    <w:p w14:paraId="72432DDC" w14:textId="77777777" w:rsidR="00F04598" w:rsidRPr="002C79EB" w:rsidRDefault="00F04598" w:rsidP="00F410B7">
      <w:pPr>
        <w:jc w:val="left"/>
      </w:pPr>
    </w:p>
    <w:p w14:paraId="72432DDD" w14:textId="77777777" w:rsidR="00F04598" w:rsidRDefault="00F04598" w:rsidP="00F410B7">
      <w:pPr>
        <w:jc w:val="left"/>
      </w:pPr>
    </w:p>
    <w:p w14:paraId="72432DDE" w14:textId="77777777" w:rsidR="00F04598" w:rsidRDefault="00F04598" w:rsidP="00F410B7">
      <w:pPr>
        <w:jc w:val="left"/>
      </w:pPr>
    </w:p>
    <w:p w14:paraId="72432DDF" w14:textId="77777777" w:rsidR="0040492A" w:rsidRPr="002C79EB" w:rsidRDefault="00F04598" w:rsidP="00F410B7">
      <w:pPr>
        <w:tabs>
          <w:tab w:val="left" w:pos="6156"/>
        </w:tabs>
        <w:jc w:val="left"/>
      </w:pPr>
      <w:r>
        <w:tab/>
      </w:r>
      <w:bookmarkEnd w:id="36"/>
      <w:bookmarkEnd w:id="37"/>
      <w:bookmarkEnd w:id="38"/>
      <w:bookmarkEnd w:id="39"/>
    </w:p>
    <w:sectPr w:rsidR="0040492A" w:rsidRPr="002C79EB" w:rsidSect="001D2021">
      <w:headerReference w:type="default" r:id="rId30"/>
      <w:footerReference w:type="default" r:id="rId3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7907867" w14:textId="77777777" w:rsidR="003B07DC" w:rsidRDefault="003B07DC">
      <w:r>
        <w:separator/>
      </w:r>
    </w:p>
  </w:endnote>
  <w:endnote w:type="continuationSeparator" w:id="0">
    <w:p w14:paraId="43E9A44F" w14:textId="77777777" w:rsidR="003B07DC" w:rsidRDefault="003B07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02FF" w:usb1="4000ACFF" w:usb2="00000001" w:usb3="00000000" w:csb0="0000019F" w:csb1="00000000"/>
  </w:font>
  <w:font w:name="Latha">
    <w:panose1 w:val="020B0604020202020204"/>
    <w:charset w:val="00"/>
    <w:family w:val="swiss"/>
    <w:pitch w:val="variable"/>
    <w:sig w:usb0="001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2432DF4" w14:textId="77777777" w:rsidR="002E5CFB" w:rsidRDefault="002E5CFB">
    <w:pPr>
      <w:pStyle w:val="Header"/>
      <w:tabs>
        <w:tab w:val="clear" w:pos="4320"/>
        <w:tab w:val="clear" w:pos="8640"/>
      </w:tabs>
      <w:rPr>
        <w:sz w:val="20"/>
        <w:szCs w:val="15"/>
      </w:rPr>
    </w:pPr>
  </w:p>
  <w:tbl>
    <w:tblPr>
      <w:tblStyle w:val="TableGrid"/>
      <w:tblW w:w="0" w:type="auto"/>
      <w:tblBorders>
        <w:top w:val="single" w:sz="8"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38"/>
      <w:gridCol w:w="666"/>
      <w:gridCol w:w="2952"/>
    </w:tblGrid>
    <w:tr w:rsidR="002E5CFB" w14:paraId="72432DFA" w14:textId="77777777" w:rsidTr="00912FFD">
      <w:tc>
        <w:tcPr>
          <w:tcW w:w="5238" w:type="dxa"/>
        </w:tcPr>
        <w:p w14:paraId="72432DF5" w14:textId="77777777" w:rsidR="002E5CFB" w:rsidRDefault="002E5CFB" w:rsidP="00CC7990">
          <w:pPr>
            <w:pStyle w:val="Header"/>
            <w:tabs>
              <w:tab w:val="clear" w:pos="4320"/>
              <w:tab w:val="clear" w:pos="8640"/>
            </w:tabs>
            <w:jc w:val="left"/>
            <w:rPr>
              <w:sz w:val="20"/>
              <w:szCs w:val="15"/>
            </w:rPr>
          </w:pPr>
          <w:r>
            <w:rPr>
              <w:sz w:val="20"/>
              <w:szCs w:val="15"/>
            </w:rPr>
            <w:t>Copyright © Virtusa Corporation</w:t>
          </w:r>
        </w:p>
        <w:p w14:paraId="72432DF6" w14:textId="77777777" w:rsidR="002E5CFB" w:rsidRDefault="002E5CFB" w:rsidP="00CC7990">
          <w:pPr>
            <w:pStyle w:val="Header"/>
            <w:tabs>
              <w:tab w:val="clear" w:pos="4320"/>
              <w:tab w:val="clear" w:pos="8640"/>
            </w:tabs>
            <w:jc w:val="left"/>
            <w:rPr>
              <w:sz w:val="20"/>
              <w:szCs w:val="15"/>
            </w:rPr>
          </w:pPr>
          <w:r>
            <w:rPr>
              <w:sz w:val="20"/>
              <w:szCs w:val="15"/>
            </w:rPr>
            <w:t>ICD – Validate Address Service – INT18</w:t>
          </w:r>
        </w:p>
        <w:p w14:paraId="72432DF7" w14:textId="77777777" w:rsidR="002E5CFB" w:rsidRDefault="002E5CFB" w:rsidP="00CC7990">
          <w:pPr>
            <w:pStyle w:val="Header"/>
            <w:tabs>
              <w:tab w:val="clear" w:pos="4320"/>
              <w:tab w:val="clear" w:pos="8640"/>
            </w:tabs>
            <w:jc w:val="left"/>
            <w:rPr>
              <w:sz w:val="20"/>
              <w:szCs w:val="15"/>
            </w:rPr>
          </w:pPr>
          <w:r w:rsidRPr="00CC7990">
            <w:rPr>
              <w:sz w:val="20"/>
              <w:szCs w:val="15"/>
            </w:rPr>
            <w:t>CLIENT CONFIDENTIAL</w:t>
          </w:r>
        </w:p>
      </w:tc>
      <w:tc>
        <w:tcPr>
          <w:tcW w:w="666" w:type="dxa"/>
        </w:tcPr>
        <w:p w14:paraId="72432DF8" w14:textId="77777777" w:rsidR="002E5CFB" w:rsidRDefault="002E5CFB" w:rsidP="00EB52E8">
          <w:pPr>
            <w:pStyle w:val="Header"/>
            <w:tabs>
              <w:tab w:val="clear" w:pos="4320"/>
              <w:tab w:val="clear" w:pos="8640"/>
            </w:tabs>
            <w:jc w:val="center"/>
            <w:rPr>
              <w:sz w:val="20"/>
              <w:szCs w:val="15"/>
            </w:rPr>
          </w:pPr>
          <w:r>
            <w:rPr>
              <w:rStyle w:val="PageNumber"/>
            </w:rPr>
            <w:fldChar w:fldCharType="begin"/>
          </w:r>
          <w:r>
            <w:rPr>
              <w:rStyle w:val="PageNumber"/>
            </w:rPr>
            <w:instrText xml:space="preserve"> PAGE </w:instrText>
          </w:r>
          <w:r>
            <w:rPr>
              <w:rStyle w:val="PageNumber"/>
            </w:rPr>
            <w:fldChar w:fldCharType="separate"/>
          </w:r>
          <w:r w:rsidR="00314AA0">
            <w:rPr>
              <w:rStyle w:val="PageNumber"/>
              <w:noProof/>
            </w:rPr>
            <w:t>1</w:t>
          </w:r>
          <w:r>
            <w:rPr>
              <w:rStyle w:val="PageNumber"/>
            </w:rPr>
            <w:fldChar w:fldCharType="end"/>
          </w:r>
          <w:r>
            <w:rPr>
              <w:sz w:val="20"/>
            </w:rPr>
            <w:t xml:space="preserve">   </w:t>
          </w:r>
        </w:p>
      </w:tc>
      <w:tc>
        <w:tcPr>
          <w:tcW w:w="2952" w:type="dxa"/>
        </w:tcPr>
        <w:p w14:paraId="72432DF9" w14:textId="11D24EC1" w:rsidR="002E5CFB" w:rsidRDefault="002E5CFB" w:rsidP="00D16996">
          <w:pPr>
            <w:pStyle w:val="Header"/>
            <w:tabs>
              <w:tab w:val="clear" w:pos="4320"/>
              <w:tab w:val="clear" w:pos="8640"/>
            </w:tabs>
            <w:jc w:val="right"/>
            <w:rPr>
              <w:sz w:val="20"/>
              <w:szCs w:val="15"/>
            </w:rPr>
          </w:pPr>
          <w:r>
            <w:rPr>
              <w:sz w:val="20"/>
              <w:szCs w:val="15"/>
            </w:rPr>
            <w:fldChar w:fldCharType="begin"/>
          </w:r>
          <w:r>
            <w:rPr>
              <w:sz w:val="20"/>
              <w:szCs w:val="15"/>
            </w:rPr>
            <w:instrText xml:space="preserve"> DATE \@ "M/d/yyyy h:mm:ss am/pm" </w:instrText>
          </w:r>
          <w:r>
            <w:rPr>
              <w:sz w:val="20"/>
              <w:szCs w:val="15"/>
            </w:rPr>
            <w:fldChar w:fldCharType="separate"/>
          </w:r>
          <w:r w:rsidR="00314AA0">
            <w:rPr>
              <w:noProof/>
              <w:sz w:val="20"/>
              <w:szCs w:val="15"/>
            </w:rPr>
            <w:t>10/9/2015 6:43:50 AM</w:t>
          </w:r>
          <w:r>
            <w:rPr>
              <w:sz w:val="20"/>
              <w:szCs w:val="15"/>
            </w:rPr>
            <w:fldChar w:fldCharType="end"/>
          </w:r>
        </w:p>
      </w:tc>
    </w:tr>
  </w:tbl>
  <w:p w14:paraId="72432DFB" w14:textId="77777777" w:rsidR="002E5CFB" w:rsidRDefault="002E5CFB">
    <w:pPr>
      <w:pStyle w:val="Header"/>
      <w:tabs>
        <w:tab w:val="clear" w:pos="4320"/>
        <w:tab w:val="clear" w:pos="8640"/>
      </w:tabs>
      <w:rPr>
        <w:sz w:val="20"/>
        <w:szCs w:val="15"/>
      </w:rPr>
    </w:pPr>
  </w:p>
  <w:p w14:paraId="72432DFC" w14:textId="77777777" w:rsidR="002E5CFB" w:rsidRDefault="002E5CFB">
    <w:pPr>
      <w:pStyle w:val="Header"/>
      <w:tabs>
        <w:tab w:val="clear" w:pos="4320"/>
        <w:tab w:val="clear" w:pos="8640"/>
      </w:tabs>
      <w:rPr>
        <w:sz w:val="20"/>
        <w:szCs w:val="15"/>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2432E02" w14:textId="77777777" w:rsidR="002E5CFB" w:rsidRDefault="002E5CFB">
    <w:pPr>
      <w:pStyle w:val="Header"/>
      <w:tabs>
        <w:tab w:val="clear" w:pos="4320"/>
        <w:tab w:val="clear" w:pos="8640"/>
      </w:tabs>
      <w:rPr>
        <w:sz w:val="20"/>
        <w:szCs w:val="15"/>
      </w:rPr>
    </w:pPr>
  </w:p>
  <w:tbl>
    <w:tblPr>
      <w:tblStyle w:val="TableGrid"/>
      <w:tblW w:w="5135" w:type="pct"/>
      <w:tblBorders>
        <w:top w:val="single" w:sz="8"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51"/>
      <w:gridCol w:w="2312"/>
      <w:gridCol w:w="3032"/>
    </w:tblGrid>
    <w:tr w:rsidR="002E5CFB" w14:paraId="72432E08" w14:textId="77777777" w:rsidTr="00D0658F">
      <w:trPr>
        <w:trHeight w:val="735"/>
      </w:trPr>
      <w:tc>
        <w:tcPr>
          <w:tcW w:w="2062" w:type="pct"/>
        </w:tcPr>
        <w:p w14:paraId="72432E03" w14:textId="77777777" w:rsidR="002E5CFB" w:rsidRDefault="002E5CFB" w:rsidP="00CC7990">
          <w:pPr>
            <w:pStyle w:val="Header"/>
            <w:tabs>
              <w:tab w:val="clear" w:pos="4320"/>
              <w:tab w:val="clear" w:pos="8640"/>
            </w:tabs>
            <w:jc w:val="left"/>
            <w:rPr>
              <w:sz w:val="20"/>
              <w:szCs w:val="15"/>
            </w:rPr>
          </w:pPr>
          <w:r>
            <w:rPr>
              <w:sz w:val="20"/>
              <w:szCs w:val="15"/>
            </w:rPr>
            <w:t>Copyright © Virtusa Corporation</w:t>
          </w:r>
        </w:p>
        <w:p w14:paraId="72432E04" w14:textId="77777777" w:rsidR="002E5CFB" w:rsidRDefault="002E5CFB" w:rsidP="00AE4428">
          <w:pPr>
            <w:pStyle w:val="Header"/>
            <w:tabs>
              <w:tab w:val="clear" w:pos="4320"/>
              <w:tab w:val="clear" w:pos="8640"/>
            </w:tabs>
            <w:jc w:val="left"/>
            <w:rPr>
              <w:sz w:val="20"/>
              <w:szCs w:val="15"/>
            </w:rPr>
          </w:pPr>
          <w:r>
            <w:rPr>
              <w:sz w:val="20"/>
              <w:szCs w:val="15"/>
            </w:rPr>
            <w:t>ICD-Validate Address Service – INT18</w:t>
          </w:r>
        </w:p>
        <w:p w14:paraId="72432E05" w14:textId="77777777" w:rsidR="002E5CFB" w:rsidRDefault="002E5CFB" w:rsidP="00CC7990">
          <w:pPr>
            <w:pStyle w:val="Header"/>
            <w:tabs>
              <w:tab w:val="clear" w:pos="4320"/>
              <w:tab w:val="clear" w:pos="8640"/>
            </w:tabs>
            <w:jc w:val="left"/>
            <w:rPr>
              <w:sz w:val="20"/>
              <w:szCs w:val="15"/>
            </w:rPr>
          </w:pPr>
          <w:r w:rsidRPr="00CC7990">
            <w:rPr>
              <w:sz w:val="20"/>
              <w:szCs w:val="15"/>
            </w:rPr>
            <w:t>CLIENT CONFIDENTIAL</w:t>
          </w:r>
        </w:p>
      </w:tc>
      <w:tc>
        <w:tcPr>
          <w:tcW w:w="1271" w:type="pct"/>
        </w:tcPr>
        <w:p w14:paraId="72432E06" w14:textId="77777777" w:rsidR="002E5CFB" w:rsidRDefault="002E5CFB" w:rsidP="00EB52E8">
          <w:pPr>
            <w:pStyle w:val="Header"/>
            <w:tabs>
              <w:tab w:val="clear" w:pos="4320"/>
              <w:tab w:val="clear" w:pos="8640"/>
            </w:tabs>
            <w:jc w:val="center"/>
            <w:rPr>
              <w:sz w:val="20"/>
              <w:szCs w:val="15"/>
            </w:rPr>
          </w:pPr>
          <w:r>
            <w:rPr>
              <w:rStyle w:val="PageNumber"/>
            </w:rPr>
            <w:fldChar w:fldCharType="begin"/>
          </w:r>
          <w:r>
            <w:rPr>
              <w:rStyle w:val="PageNumber"/>
            </w:rPr>
            <w:instrText xml:space="preserve"> PAGE </w:instrText>
          </w:r>
          <w:r>
            <w:rPr>
              <w:rStyle w:val="PageNumber"/>
            </w:rPr>
            <w:fldChar w:fldCharType="separate"/>
          </w:r>
          <w:r w:rsidR="00314AA0">
            <w:rPr>
              <w:rStyle w:val="PageNumber"/>
              <w:noProof/>
            </w:rPr>
            <w:t>2</w:t>
          </w:r>
          <w:r>
            <w:rPr>
              <w:rStyle w:val="PageNumber"/>
            </w:rPr>
            <w:fldChar w:fldCharType="end"/>
          </w:r>
          <w:r>
            <w:rPr>
              <w:sz w:val="20"/>
            </w:rPr>
            <w:t xml:space="preserve">   </w:t>
          </w:r>
        </w:p>
      </w:tc>
      <w:tc>
        <w:tcPr>
          <w:tcW w:w="1667" w:type="pct"/>
        </w:tcPr>
        <w:p w14:paraId="72432E07" w14:textId="77777777" w:rsidR="002E5CFB" w:rsidRDefault="002E5CFB" w:rsidP="00A403C0">
          <w:pPr>
            <w:pStyle w:val="Header"/>
            <w:tabs>
              <w:tab w:val="clear" w:pos="4320"/>
              <w:tab w:val="clear" w:pos="8640"/>
            </w:tabs>
            <w:jc w:val="right"/>
            <w:rPr>
              <w:sz w:val="20"/>
              <w:szCs w:val="15"/>
            </w:rPr>
          </w:pPr>
          <w:r>
            <w:rPr>
              <w:sz w:val="20"/>
              <w:szCs w:val="15"/>
            </w:rPr>
            <w:t>14</w:t>
          </w:r>
          <w:r w:rsidRPr="00CC7990">
            <w:rPr>
              <w:sz w:val="20"/>
              <w:szCs w:val="15"/>
            </w:rPr>
            <w:t>/</w:t>
          </w:r>
          <w:r>
            <w:rPr>
              <w:sz w:val="20"/>
              <w:szCs w:val="15"/>
            </w:rPr>
            <w:t>04/2015</w:t>
          </w:r>
        </w:p>
      </w:tc>
    </w:tr>
  </w:tbl>
  <w:p w14:paraId="72432E09" w14:textId="77777777" w:rsidR="002E5CFB" w:rsidRDefault="002E5CFB">
    <w:pPr>
      <w:pStyle w:val="Header"/>
      <w:tabs>
        <w:tab w:val="clear" w:pos="4320"/>
        <w:tab w:val="clear" w:pos="8640"/>
      </w:tabs>
      <w:rPr>
        <w:sz w:val="20"/>
        <w:szCs w:val="15"/>
      </w:rPr>
    </w:pPr>
  </w:p>
  <w:p w14:paraId="72432E0A" w14:textId="77777777" w:rsidR="002E5CFB" w:rsidRDefault="002E5CFB">
    <w:pPr>
      <w:pStyle w:val="Header"/>
      <w:tabs>
        <w:tab w:val="clear" w:pos="4320"/>
        <w:tab w:val="clear" w:pos="8640"/>
      </w:tabs>
      <w:rPr>
        <w:sz w:val="20"/>
        <w:szCs w:val="15"/>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2432E10" w14:textId="77777777" w:rsidR="002E5CFB" w:rsidRDefault="002E5CFB">
    <w:pPr>
      <w:pStyle w:val="Header"/>
      <w:tabs>
        <w:tab w:val="clear" w:pos="4320"/>
        <w:tab w:val="clear" w:pos="8640"/>
      </w:tabs>
      <w:rPr>
        <w:sz w:val="20"/>
        <w:szCs w:val="15"/>
      </w:rPr>
    </w:pPr>
  </w:p>
  <w:tbl>
    <w:tblPr>
      <w:tblStyle w:val="TableGrid"/>
      <w:tblW w:w="5000" w:type="pct"/>
      <w:tblBorders>
        <w:top w:val="single" w:sz="8"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51"/>
      <w:gridCol w:w="1752"/>
      <w:gridCol w:w="2953"/>
    </w:tblGrid>
    <w:tr w:rsidR="002E5CFB" w14:paraId="72432E16" w14:textId="77777777" w:rsidTr="00777A59">
      <w:tc>
        <w:tcPr>
          <w:tcW w:w="2344" w:type="pct"/>
        </w:tcPr>
        <w:p w14:paraId="72432E11" w14:textId="77777777" w:rsidR="002E5CFB" w:rsidRDefault="002E5CFB" w:rsidP="00CC7990">
          <w:pPr>
            <w:pStyle w:val="Header"/>
            <w:tabs>
              <w:tab w:val="clear" w:pos="4320"/>
              <w:tab w:val="clear" w:pos="8640"/>
            </w:tabs>
            <w:jc w:val="left"/>
            <w:rPr>
              <w:sz w:val="20"/>
              <w:szCs w:val="15"/>
            </w:rPr>
          </w:pPr>
          <w:r>
            <w:rPr>
              <w:sz w:val="20"/>
              <w:szCs w:val="15"/>
            </w:rPr>
            <w:t>Copyright © Virtusa Corporation</w:t>
          </w:r>
        </w:p>
        <w:p w14:paraId="72432E12" w14:textId="77777777" w:rsidR="002E5CFB" w:rsidRDefault="002E5CFB" w:rsidP="00CC7990">
          <w:pPr>
            <w:pStyle w:val="Header"/>
            <w:tabs>
              <w:tab w:val="clear" w:pos="4320"/>
              <w:tab w:val="clear" w:pos="8640"/>
            </w:tabs>
            <w:jc w:val="left"/>
            <w:rPr>
              <w:sz w:val="20"/>
              <w:szCs w:val="15"/>
            </w:rPr>
          </w:pPr>
          <w:r>
            <w:rPr>
              <w:sz w:val="20"/>
              <w:szCs w:val="15"/>
            </w:rPr>
            <w:t>ICD - Validate Address Service – INT18</w:t>
          </w:r>
        </w:p>
        <w:p w14:paraId="72432E13" w14:textId="77777777" w:rsidR="002E5CFB" w:rsidRDefault="002E5CFB" w:rsidP="00CC7990">
          <w:pPr>
            <w:pStyle w:val="Header"/>
            <w:tabs>
              <w:tab w:val="clear" w:pos="4320"/>
              <w:tab w:val="clear" w:pos="8640"/>
            </w:tabs>
            <w:jc w:val="left"/>
            <w:rPr>
              <w:sz w:val="20"/>
              <w:szCs w:val="15"/>
            </w:rPr>
          </w:pPr>
          <w:r w:rsidRPr="00CC7990">
            <w:rPr>
              <w:sz w:val="20"/>
              <w:szCs w:val="15"/>
            </w:rPr>
            <w:t>CLIENT CONFIDENTIAL</w:t>
          </w:r>
        </w:p>
      </w:tc>
      <w:tc>
        <w:tcPr>
          <w:tcW w:w="989" w:type="pct"/>
        </w:tcPr>
        <w:p w14:paraId="72432E14" w14:textId="77777777" w:rsidR="002E5CFB" w:rsidRDefault="002E5CFB" w:rsidP="00EB52E8">
          <w:pPr>
            <w:pStyle w:val="Header"/>
            <w:tabs>
              <w:tab w:val="clear" w:pos="4320"/>
              <w:tab w:val="clear" w:pos="8640"/>
            </w:tabs>
            <w:jc w:val="center"/>
            <w:rPr>
              <w:sz w:val="20"/>
              <w:szCs w:val="15"/>
            </w:rPr>
          </w:pPr>
          <w:r>
            <w:rPr>
              <w:rStyle w:val="PageNumber"/>
            </w:rPr>
            <w:fldChar w:fldCharType="begin"/>
          </w:r>
          <w:r>
            <w:rPr>
              <w:rStyle w:val="PageNumber"/>
            </w:rPr>
            <w:instrText xml:space="preserve"> PAGE </w:instrText>
          </w:r>
          <w:r>
            <w:rPr>
              <w:rStyle w:val="PageNumber"/>
            </w:rPr>
            <w:fldChar w:fldCharType="separate"/>
          </w:r>
          <w:r w:rsidR="00314AA0">
            <w:rPr>
              <w:rStyle w:val="PageNumber"/>
              <w:noProof/>
            </w:rPr>
            <w:t>11</w:t>
          </w:r>
          <w:r>
            <w:rPr>
              <w:rStyle w:val="PageNumber"/>
            </w:rPr>
            <w:fldChar w:fldCharType="end"/>
          </w:r>
          <w:r>
            <w:rPr>
              <w:sz w:val="20"/>
            </w:rPr>
            <w:t xml:space="preserve">   </w:t>
          </w:r>
        </w:p>
      </w:tc>
      <w:tc>
        <w:tcPr>
          <w:tcW w:w="1667" w:type="pct"/>
        </w:tcPr>
        <w:p w14:paraId="72432E15" w14:textId="77777777" w:rsidR="002E5CFB" w:rsidRDefault="002E5CFB" w:rsidP="000B7599">
          <w:pPr>
            <w:pStyle w:val="Header"/>
            <w:tabs>
              <w:tab w:val="clear" w:pos="4320"/>
              <w:tab w:val="clear" w:pos="8640"/>
            </w:tabs>
            <w:jc w:val="center"/>
            <w:rPr>
              <w:sz w:val="20"/>
              <w:szCs w:val="15"/>
            </w:rPr>
          </w:pPr>
          <w:r>
            <w:rPr>
              <w:sz w:val="20"/>
              <w:szCs w:val="15"/>
            </w:rPr>
            <w:t xml:space="preserve">                             14</w:t>
          </w:r>
          <w:r w:rsidRPr="00CC7990">
            <w:rPr>
              <w:sz w:val="20"/>
              <w:szCs w:val="15"/>
            </w:rPr>
            <w:t>/</w:t>
          </w:r>
          <w:r>
            <w:rPr>
              <w:sz w:val="20"/>
              <w:szCs w:val="15"/>
            </w:rPr>
            <w:t>04/2015</w:t>
          </w:r>
        </w:p>
      </w:tc>
    </w:tr>
    <w:tr w:rsidR="002E5CFB" w14:paraId="72432E1A" w14:textId="77777777" w:rsidTr="00777A59">
      <w:tc>
        <w:tcPr>
          <w:tcW w:w="2344" w:type="pct"/>
        </w:tcPr>
        <w:p w14:paraId="72432E17" w14:textId="77777777" w:rsidR="002E5CFB" w:rsidRDefault="002E5CFB" w:rsidP="00CC7990">
          <w:pPr>
            <w:pStyle w:val="Header"/>
            <w:tabs>
              <w:tab w:val="clear" w:pos="4320"/>
              <w:tab w:val="clear" w:pos="8640"/>
            </w:tabs>
            <w:jc w:val="left"/>
            <w:rPr>
              <w:sz w:val="20"/>
              <w:szCs w:val="15"/>
            </w:rPr>
          </w:pPr>
        </w:p>
      </w:tc>
      <w:tc>
        <w:tcPr>
          <w:tcW w:w="989" w:type="pct"/>
        </w:tcPr>
        <w:p w14:paraId="72432E18" w14:textId="77777777" w:rsidR="002E5CFB" w:rsidRDefault="002E5CFB" w:rsidP="00EB52E8">
          <w:pPr>
            <w:pStyle w:val="Header"/>
            <w:tabs>
              <w:tab w:val="clear" w:pos="4320"/>
              <w:tab w:val="clear" w:pos="8640"/>
            </w:tabs>
            <w:jc w:val="center"/>
            <w:rPr>
              <w:rStyle w:val="PageNumber"/>
            </w:rPr>
          </w:pPr>
        </w:p>
      </w:tc>
      <w:tc>
        <w:tcPr>
          <w:tcW w:w="1667" w:type="pct"/>
        </w:tcPr>
        <w:p w14:paraId="72432E19" w14:textId="77777777" w:rsidR="002E5CFB" w:rsidRDefault="002E5CFB" w:rsidP="000B7599">
          <w:pPr>
            <w:pStyle w:val="Header"/>
            <w:tabs>
              <w:tab w:val="clear" w:pos="4320"/>
              <w:tab w:val="clear" w:pos="8640"/>
            </w:tabs>
            <w:jc w:val="center"/>
            <w:rPr>
              <w:sz w:val="20"/>
              <w:szCs w:val="15"/>
            </w:rPr>
          </w:pPr>
        </w:p>
      </w:tc>
    </w:tr>
  </w:tbl>
  <w:p w14:paraId="72432E1B" w14:textId="77777777" w:rsidR="002E5CFB" w:rsidRDefault="002E5CFB">
    <w:pPr>
      <w:pStyle w:val="Header"/>
      <w:tabs>
        <w:tab w:val="clear" w:pos="4320"/>
        <w:tab w:val="clear" w:pos="8640"/>
      </w:tabs>
      <w:rPr>
        <w:sz w:val="20"/>
        <w:szCs w:val="15"/>
      </w:rPr>
    </w:pPr>
  </w:p>
  <w:p w14:paraId="72432E1C" w14:textId="77777777" w:rsidR="002E5CFB" w:rsidRDefault="002E5CFB">
    <w:pPr>
      <w:pStyle w:val="Header"/>
      <w:tabs>
        <w:tab w:val="clear" w:pos="4320"/>
        <w:tab w:val="clear" w:pos="8640"/>
      </w:tabs>
      <w:rPr>
        <w:sz w:val="20"/>
        <w:szCs w:val="15"/>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4ED2566" w14:textId="77777777" w:rsidR="003B07DC" w:rsidRDefault="003B07DC">
      <w:r>
        <w:separator/>
      </w:r>
    </w:p>
  </w:footnote>
  <w:footnote w:type="continuationSeparator" w:id="0">
    <w:p w14:paraId="4A9B3C0B" w14:textId="77777777" w:rsidR="003B07DC" w:rsidRDefault="003B07D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52"/>
      <w:gridCol w:w="2953"/>
      <w:gridCol w:w="2951"/>
    </w:tblGrid>
    <w:tr w:rsidR="002E5CFB" w14:paraId="72432DF2" w14:textId="77777777" w:rsidTr="00CC7990">
      <w:tc>
        <w:tcPr>
          <w:tcW w:w="1667" w:type="pct"/>
          <w:tcBorders>
            <w:bottom w:val="single" w:sz="8" w:space="0" w:color="auto"/>
          </w:tcBorders>
          <w:vAlign w:val="bottom"/>
        </w:tcPr>
        <w:p w14:paraId="72432DEF" w14:textId="77777777" w:rsidR="002E5CFB" w:rsidRPr="0015062E" w:rsidRDefault="002E5CFB" w:rsidP="0015062E">
          <w:pPr>
            <w:pStyle w:val="Header"/>
            <w:tabs>
              <w:tab w:val="clear" w:pos="4320"/>
              <w:tab w:val="clear" w:pos="8640"/>
            </w:tabs>
            <w:jc w:val="left"/>
          </w:pPr>
          <w:r>
            <w:rPr>
              <w:noProof/>
              <w:lang w:val="en-GB" w:eastAsia="en-GB" w:bidi="ta-IN"/>
            </w:rPr>
            <w:drawing>
              <wp:inline distT="0" distB="0" distL="0" distR="0" wp14:anchorId="72432E1D" wp14:editId="72432E1E">
                <wp:extent cx="1097280" cy="40259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97280" cy="402590"/>
                        </a:xfrm>
                        <a:prstGeom prst="rect">
                          <a:avLst/>
                        </a:prstGeom>
                        <a:noFill/>
                      </pic:spPr>
                    </pic:pic>
                  </a:graphicData>
                </a:graphic>
              </wp:inline>
            </w:drawing>
          </w:r>
        </w:p>
      </w:tc>
      <w:tc>
        <w:tcPr>
          <w:tcW w:w="1667" w:type="pct"/>
          <w:tcBorders>
            <w:bottom w:val="single" w:sz="8" w:space="0" w:color="auto"/>
          </w:tcBorders>
          <w:vAlign w:val="bottom"/>
        </w:tcPr>
        <w:p w14:paraId="72432DF0" w14:textId="77777777" w:rsidR="002E5CFB" w:rsidRPr="0015062E" w:rsidRDefault="002E5CFB" w:rsidP="0015062E">
          <w:pPr>
            <w:pStyle w:val="Header"/>
            <w:tabs>
              <w:tab w:val="clear" w:pos="4320"/>
              <w:tab w:val="clear" w:pos="8640"/>
            </w:tabs>
            <w:jc w:val="right"/>
          </w:pPr>
        </w:p>
      </w:tc>
      <w:tc>
        <w:tcPr>
          <w:tcW w:w="1667" w:type="pct"/>
          <w:tcBorders>
            <w:bottom w:val="single" w:sz="8" w:space="0" w:color="auto"/>
          </w:tcBorders>
          <w:vAlign w:val="bottom"/>
        </w:tcPr>
        <w:p w14:paraId="72432DF1" w14:textId="77777777" w:rsidR="002E5CFB" w:rsidRDefault="002E5CFB" w:rsidP="0015062E">
          <w:pPr>
            <w:pStyle w:val="Header"/>
            <w:tabs>
              <w:tab w:val="clear" w:pos="4320"/>
              <w:tab w:val="clear" w:pos="8640"/>
            </w:tabs>
            <w:jc w:val="right"/>
          </w:pPr>
          <w:r w:rsidRPr="00B32F15">
            <w:rPr>
              <w:noProof/>
              <w:sz w:val="20"/>
              <w:lang w:val="en-GB" w:eastAsia="en-GB" w:bidi="ta-IN"/>
            </w:rPr>
            <w:drawing>
              <wp:inline distT="0" distB="0" distL="0" distR="0" wp14:anchorId="72432E1F" wp14:editId="72432E20">
                <wp:extent cx="752475" cy="398612"/>
                <wp:effectExtent l="0" t="0" r="0" b="1905"/>
                <wp:docPr id="36" name="Picture 36" descr="http://intranet.plc.hs.int/intranet/brand/documents/logos/HomeServe Logo - Portrait (whit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intranet.plc.hs.int/intranet/brand/documents/logos/HomeServe Logo - Portrait (white).JPG"/>
                        <pic:cNvPicPr>
                          <a:picLocks noChangeAspect="1" noChangeArrowheads="1"/>
                        </pic:cNvPicPr>
                      </pic:nvPicPr>
                      <pic:blipFill>
                        <a:blip r:embed="rId2" cstate="print"/>
                        <a:srcRect/>
                        <a:stretch>
                          <a:fillRect/>
                        </a:stretch>
                      </pic:blipFill>
                      <pic:spPr bwMode="auto">
                        <a:xfrm>
                          <a:off x="0" y="0"/>
                          <a:ext cx="752475" cy="398612"/>
                        </a:xfrm>
                        <a:prstGeom prst="rect">
                          <a:avLst/>
                        </a:prstGeom>
                        <a:noFill/>
                        <a:ln w="9525">
                          <a:noFill/>
                          <a:miter lim="800000"/>
                          <a:headEnd/>
                          <a:tailEnd/>
                        </a:ln>
                      </pic:spPr>
                    </pic:pic>
                  </a:graphicData>
                </a:graphic>
              </wp:inline>
            </w:drawing>
          </w:r>
        </w:p>
      </w:tc>
    </w:tr>
  </w:tbl>
  <w:p w14:paraId="72432DF3" w14:textId="77777777" w:rsidR="002E5CFB" w:rsidRDefault="002E5CFB" w:rsidP="00B31BF3">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4872"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77"/>
      <w:gridCol w:w="2877"/>
      <w:gridCol w:w="2875"/>
    </w:tblGrid>
    <w:tr w:rsidR="002E5CFB" w14:paraId="72432E00" w14:textId="77777777" w:rsidTr="00780B13">
      <w:trPr>
        <w:trHeight w:val="660"/>
      </w:trPr>
      <w:tc>
        <w:tcPr>
          <w:tcW w:w="1667" w:type="pct"/>
          <w:tcBorders>
            <w:bottom w:val="single" w:sz="4" w:space="0" w:color="auto"/>
          </w:tcBorders>
          <w:vAlign w:val="bottom"/>
        </w:tcPr>
        <w:p w14:paraId="72432DFD" w14:textId="77777777" w:rsidR="002E5CFB" w:rsidRPr="0015062E" w:rsidRDefault="002E5CFB" w:rsidP="008B5C33">
          <w:pPr>
            <w:pStyle w:val="Header"/>
            <w:tabs>
              <w:tab w:val="clear" w:pos="4320"/>
              <w:tab w:val="clear" w:pos="8640"/>
            </w:tabs>
            <w:jc w:val="left"/>
          </w:pPr>
          <w:r>
            <w:rPr>
              <w:noProof/>
              <w:lang w:val="en-GB" w:eastAsia="en-GB" w:bidi="ta-IN"/>
            </w:rPr>
            <w:drawing>
              <wp:inline distT="0" distB="0" distL="0" distR="0" wp14:anchorId="72432E21" wp14:editId="72432E22">
                <wp:extent cx="1097280" cy="4025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97280" cy="402590"/>
                        </a:xfrm>
                        <a:prstGeom prst="rect">
                          <a:avLst/>
                        </a:prstGeom>
                        <a:noFill/>
                      </pic:spPr>
                    </pic:pic>
                  </a:graphicData>
                </a:graphic>
              </wp:inline>
            </w:drawing>
          </w:r>
        </w:p>
      </w:tc>
      <w:tc>
        <w:tcPr>
          <w:tcW w:w="1667" w:type="pct"/>
          <w:tcBorders>
            <w:bottom w:val="single" w:sz="4" w:space="0" w:color="auto"/>
          </w:tcBorders>
          <w:vAlign w:val="bottom"/>
        </w:tcPr>
        <w:p w14:paraId="72432DFE" w14:textId="77777777" w:rsidR="002E5CFB" w:rsidRPr="0015062E" w:rsidRDefault="002E5CFB" w:rsidP="008B5C33">
          <w:pPr>
            <w:pStyle w:val="Header"/>
            <w:tabs>
              <w:tab w:val="clear" w:pos="4320"/>
              <w:tab w:val="clear" w:pos="8640"/>
            </w:tabs>
            <w:jc w:val="right"/>
          </w:pPr>
        </w:p>
      </w:tc>
      <w:tc>
        <w:tcPr>
          <w:tcW w:w="1666" w:type="pct"/>
          <w:tcBorders>
            <w:bottom w:val="single" w:sz="4" w:space="0" w:color="auto"/>
          </w:tcBorders>
          <w:vAlign w:val="bottom"/>
        </w:tcPr>
        <w:p w14:paraId="72432DFF" w14:textId="77777777" w:rsidR="002E5CFB" w:rsidRDefault="002E5CFB" w:rsidP="008B5C33">
          <w:pPr>
            <w:pStyle w:val="Header"/>
            <w:tabs>
              <w:tab w:val="clear" w:pos="4320"/>
              <w:tab w:val="clear" w:pos="8640"/>
            </w:tabs>
            <w:jc w:val="right"/>
          </w:pPr>
          <w:r w:rsidRPr="00B32F15">
            <w:rPr>
              <w:noProof/>
              <w:sz w:val="20"/>
              <w:lang w:val="en-GB" w:eastAsia="en-GB" w:bidi="ta-IN"/>
            </w:rPr>
            <w:drawing>
              <wp:inline distT="0" distB="0" distL="0" distR="0" wp14:anchorId="72432E23" wp14:editId="72432E24">
                <wp:extent cx="752475" cy="398612"/>
                <wp:effectExtent l="0" t="0" r="0" b="1905"/>
                <wp:docPr id="4" name="Picture 4" descr="http://intranet.plc.hs.int/intranet/brand/documents/logos/HomeServe Logo - Portrait (whit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intranet.plc.hs.int/intranet/brand/documents/logos/HomeServe Logo - Portrait (white).JPG"/>
                        <pic:cNvPicPr>
                          <a:picLocks noChangeAspect="1" noChangeArrowheads="1"/>
                        </pic:cNvPicPr>
                      </pic:nvPicPr>
                      <pic:blipFill>
                        <a:blip r:embed="rId2" cstate="print"/>
                        <a:srcRect/>
                        <a:stretch>
                          <a:fillRect/>
                        </a:stretch>
                      </pic:blipFill>
                      <pic:spPr bwMode="auto">
                        <a:xfrm>
                          <a:off x="0" y="0"/>
                          <a:ext cx="752475" cy="398612"/>
                        </a:xfrm>
                        <a:prstGeom prst="rect">
                          <a:avLst/>
                        </a:prstGeom>
                        <a:noFill/>
                        <a:ln w="9525">
                          <a:noFill/>
                          <a:miter lim="800000"/>
                          <a:headEnd/>
                          <a:tailEnd/>
                        </a:ln>
                      </pic:spPr>
                    </pic:pic>
                  </a:graphicData>
                </a:graphic>
              </wp:inline>
            </w:drawing>
          </w:r>
        </w:p>
      </w:tc>
    </w:tr>
  </w:tbl>
  <w:p w14:paraId="72432E01" w14:textId="77777777" w:rsidR="002E5CFB" w:rsidRDefault="002E5CFB">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181"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59"/>
      <w:gridCol w:w="3060"/>
      <w:gridCol w:w="3058"/>
    </w:tblGrid>
    <w:tr w:rsidR="002E5CFB" w14:paraId="72432E0E" w14:textId="77777777" w:rsidTr="00DF4917">
      <w:trPr>
        <w:trHeight w:val="690"/>
      </w:trPr>
      <w:tc>
        <w:tcPr>
          <w:tcW w:w="1667" w:type="pct"/>
          <w:tcBorders>
            <w:bottom w:val="single" w:sz="8" w:space="0" w:color="auto"/>
          </w:tcBorders>
          <w:vAlign w:val="bottom"/>
        </w:tcPr>
        <w:p w14:paraId="72432E0B" w14:textId="77777777" w:rsidR="002E5CFB" w:rsidRPr="0015062E" w:rsidRDefault="002E5CFB" w:rsidP="008B5C33">
          <w:pPr>
            <w:pStyle w:val="Header"/>
            <w:tabs>
              <w:tab w:val="clear" w:pos="4320"/>
              <w:tab w:val="clear" w:pos="8640"/>
            </w:tabs>
            <w:jc w:val="left"/>
          </w:pPr>
          <w:r>
            <w:rPr>
              <w:noProof/>
              <w:lang w:val="en-GB" w:eastAsia="en-GB" w:bidi="ta-IN"/>
            </w:rPr>
            <w:drawing>
              <wp:inline distT="0" distB="0" distL="0" distR="0" wp14:anchorId="72432E25" wp14:editId="72432E26">
                <wp:extent cx="1097280" cy="40259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97280" cy="402590"/>
                        </a:xfrm>
                        <a:prstGeom prst="rect">
                          <a:avLst/>
                        </a:prstGeom>
                        <a:noFill/>
                      </pic:spPr>
                    </pic:pic>
                  </a:graphicData>
                </a:graphic>
              </wp:inline>
            </w:drawing>
          </w:r>
        </w:p>
      </w:tc>
      <w:tc>
        <w:tcPr>
          <w:tcW w:w="1667" w:type="pct"/>
          <w:tcBorders>
            <w:bottom w:val="single" w:sz="8" w:space="0" w:color="auto"/>
          </w:tcBorders>
          <w:vAlign w:val="bottom"/>
        </w:tcPr>
        <w:p w14:paraId="72432E0C" w14:textId="77777777" w:rsidR="002E5CFB" w:rsidRPr="0015062E" w:rsidRDefault="002E5CFB" w:rsidP="008B5C33">
          <w:pPr>
            <w:pStyle w:val="Header"/>
            <w:tabs>
              <w:tab w:val="clear" w:pos="4320"/>
              <w:tab w:val="clear" w:pos="8640"/>
            </w:tabs>
            <w:jc w:val="right"/>
          </w:pPr>
        </w:p>
      </w:tc>
      <w:tc>
        <w:tcPr>
          <w:tcW w:w="1666" w:type="pct"/>
          <w:tcBorders>
            <w:bottom w:val="single" w:sz="8" w:space="0" w:color="auto"/>
          </w:tcBorders>
          <w:vAlign w:val="bottom"/>
        </w:tcPr>
        <w:p w14:paraId="72432E0D" w14:textId="77777777" w:rsidR="002E5CFB" w:rsidRDefault="002E5CFB" w:rsidP="008B5C33">
          <w:pPr>
            <w:pStyle w:val="Header"/>
            <w:tabs>
              <w:tab w:val="clear" w:pos="4320"/>
              <w:tab w:val="clear" w:pos="8640"/>
            </w:tabs>
            <w:jc w:val="right"/>
          </w:pPr>
          <w:r w:rsidRPr="00B32F15">
            <w:rPr>
              <w:noProof/>
              <w:sz w:val="20"/>
              <w:lang w:val="en-GB" w:eastAsia="en-GB" w:bidi="ta-IN"/>
            </w:rPr>
            <w:drawing>
              <wp:inline distT="0" distB="0" distL="0" distR="0" wp14:anchorId="72432E27" wp14:editId="72432E28">
                <wp:extent cx="752475" cy="398612"/>
                <wp:effectExtent l="0" t="0" r="0" b="1905"/>
                <wp:docPr id="16" name="Picture 16" descr="http://intranet.plc.hs.int/intranet/brand/documents/logos/HomeServe Logo - Portrait (whit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intranet.plc.hs.int/intranet/brand/documents/logos/HomeServe Logo - Portrait (white).JPG"/>
                        <pic:cNvPicPr>
                          <a:picLocks noChangeAspect="1" noChangeArrowheads="1"/>
                        </pic:cNvPicPr>
                      </pic:nvPicPr>
                      <pic:blipFill>
                        <a:blip r:embed="rId2" cstate="print"/>
                        <a:srcRect/>
                        <a:stretch>
                          <a:fillRect/>
                        </a:stretch>
                      </pic:blipFill>
                      <pic:spPr bwMode="auto">
                        <a:xfrm>
                          <a:off x="0" y="0"/>
                          <a:ext cx="752475" cy="398612"/>
                        </a:xfrm>
                        <a:prstGeom prst="rect">
                          <a:avLst/>
                        </a:prstGeom>
                        <a:noFill/>
                        <a:ln w="9525">
                          <a:noFill/>
                          <a:miter lim="800000"/>
                          <a:headEnd/>
                          <a:tailEnd/>
                        </a:ln>
                      </pic:spPr>
                    </pic:pic>
                  </a:graphicData>
                </a:graphic>
              </wp:inline>
            </w:drawing>
          </w:r>
        </w:p>
      </w:tc>
    </w:tr>
  </w:tbl>
  <w:p w14:paraId="72432E0F" w14:textId="77777777" w:rsidR="002E5CFB" w:rsidRDefault="002E5CF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9"/>
    <w:multiLevelType w:val="singleLevel"/>
    <w:tmpl w:val="D4B272BC"/>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00A9037D"/>
    <w:multiLevelType w:val="multilevel"/>
    <w:tmpl w:val="1C4272AC"/>
    <w:lvl w:ilvl="0">
      <w:start w:val="1"/>
      <w:numFmt w:val="bullet"/>
      <w:lvlText w:val=""/>
      <w:lvlJc w:val="left"/>
      <w:pPr>
        <w:tabs>
          <w:tab w:val="num" w:pos="720"/>
        </w:tabs>
        <w:ind w:left="72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2">
    <w:nsid w:val="01D62FE8"/>
    <w:multiLevelType w:val="hybridMultilevel"/>
    <w:tmpl w:val="0D5AA81C"/>
    <w:lvl w:ilvl="0" w:tplc="0409000F">
      <w:start w:val="1"/>
      <w:numFmt w:val="decimal"/>
      <w:lvlText w:val="%1."/>
      <w:lvlJc w:val="lef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3">
    <w:nsid w:val="02E828B8"/>
    <w:multiLevelType w:val="multilevel"/>
    <w:tmpl w:val="D90E9AB8"/>
    <w:lvl w:ilvl="0">
      <w:start w:val="1"/>
      <w:numFmt w:val="decimal"/>
      <w:lvlText w:val="%1."/>
      <w:lvlJc w:val="left"/>
      <w:pPr>
        <w:ind w:left="900" w:hanging="360"/>
      </w:pPr>
      <w:rPr>
        <w:rFonts w:hint="default"/>
        <w:b w:val="0"/>
      </w:rPr>
    </w:lvl>
    <w:lvl w:ilvl="1" w:tentative="1">
      <w:start w:val="1"/>
      <w:numFmt w:val="lowerLetter"/>
      <w:lvlText w:val="%2."/>
      <w:lvlJc w:val="left"/>
      <w:pPr>
        <w:ind w:left="1656" w:hanging="360"/>
      </w:pPr>
    </w:lvl>
    <w:lvl w:ilvl="2" w:tentative="1">
      <w:start w:val="1"/>
      <w:numFmt w:val="lowerRoman"/>
      <w:lvlText w:val="%3."/>
      <w:lvlJc w:val="right"/>
      <w:pPr>
        <w:ind w:left="2376" w:hanging="180"/>
      </w:pPr>
    </w:lvl>
    <w:lvl w:ilvl="3" w:tentative="1">
      <w:start w:val="1"/>
      <w:numFmt w:val="decimal"/>
      <w:lvlText w:val="%4."/>
      <w:lvlJc w:val="left"/>
      <w:pPr>
        <w:ind w:left="3096" w:hanging="360"/>
      </w:pPr>
    </w:lvl>
    <w:lvl w:ilvl="4" w:tentative="1">
      <w:start w:val="1"/>
      <w:numFmt w:val="lowerLetter"/>
      <w:lvlText w:val="%5."/>
      <w:lvlJc w:val="left"/>
      <w:pPr>
        <w:ind w:left="3816" w:hanging="360"/>
      </w:pPr>
    </w:lvl>
    <w:lvl w:ilvl="5" w:tentative="1">
      <w:start w:val="1"/>
      <w:numFmt w:val="lowerRoman"/>
      <w:lvlText w:val="%6."/>
      <w:lvlJc w:val="right"/>
      <w:pPr>
        <w:ind w:left="4536" w:hanging="180"/>
      </w:pPr>
    </w:lvl>
    <w:lvl w:ilvl="6" w:tentative="1">
      <w:start w:val="1"/>
      <w:numFmt w:val="decimal"/>
      <w:lvlText w:val="%7."/>
      <w:lvlJc w:val="left"/>
      <w:pPr>
        <w:ind w:left="5256" w:hanging="360"/>
      </w:pPr>
    </w:lvl>
    <w:lvl w:ilvl="7" w:tentative="1">
      <w:start w:val="1"/>
      <w:numFmt w:val="lowerLetter"/>
      <w:lvlText w:val="%8."/>
      <w:lvlJc w:val="left"/>
      <w:pPr>
        <w:ind w:left="5976" w:hanging="360"/>
      </w:pPr>
    </w:lvl>
    <w:lvl w:ilvl="8" w:tentative="1">
      <w:start w:val="1"/>
      <w:numFmt w:val="lowerRoman"/>
      <w:lvlText w:val="%9."/>
      <w:lvlJc w:val="right"/>
      <w:pPr>
        <w:ind w:left="6696" w:hanging="180"/>
      </w:pPr>
    </w:lvl>
  </w:abstractNum>
  <w:abstractNum w:abstractNumId="4">
    <w:nsid w:val="04142FA2"/>
    <w:multiLevelType w:val="hybridMultilevel"/>
    <w:tmpl w:val="46E4FF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D5404E6"/>
    <w:multiLevelType w:val="hybridMultilevel"/>
    <w:tmpl w:val="4F501B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DA47264"/>
    <w:multiLevelType w:val="hybridMultilevel"/>
    <w:tmpl w:val="252EC54E"/>
    <w:lvl w:ilvl="0" w:tplc="E582284E">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0FA976AE"/>
    <w:multiLevelType w:val="hybridMultilevel"/>
    <w:tmpl w:val="867250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17D2248"/>
    <w:multiLevelType w:val="hybridMultilevel"/>
    <w:tmpl w:val="A650B9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nsid w:val="13A55655"/>
    <w:multiLevelType w:val="multilevel"/>
    <w:tmpl w:val="7C7C1D2A"/>
    <w:lvl w:ilvl="0">
      <w:start w:val="1"/>
      <w:numFmt w:val="bullet"/>
      <w:lvlText w:val=""/>
      <w:lvlJc w:val="left"/>
      <w:pPr>
        <w:tabs>
          <w:tab w:val="num" w:pos="432"/>
        </w:tabs>
        <w:ind w:left="432" w:hanging="432"/>
      </w:pPr>
      <w:rPr>
        <w:rFonts w:ascii="Symbol" w:hAnsi="Symbol" w:hint="default"/>
      </w:r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0">
    <w:nsid w:val="141C26AA"/>
    <w:multiLevelType w:val="hybridMultilevel"/>
    <w:tmpl w:val="0E2E56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nsid w:val="1F007141"/>
    <w:multiLevelType w:val="multilevel"/>
    <w:tmpl w:val="1748A06A"/>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sz w:val="24"/>
        <w:szCs w:val="24"/>
      </w:rPr>
    </w:lvl>
    <w:lvl w:ilvl="2">
      <w:start w:val="1"/>
      <w:numFmt w:val="decimal"/>
      <w:lvlText w:val="%1.%2.%3"/>
      <w:lvlJc w:val="left"/>
      <w:pPr>
        <w:tabs>
          <w:tab w:val="num" w:pos="720"/>
        </w:tabs>
        <w:ind w:left="720" w:hanging="720"/>
      </w:pPr>
      <w:rPr>
        <w:rFonts w:hint="default"/>
        <w:sz w:val="24"/>
        <w:szCs w:val="24"/>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2">
    <w:nsid w:val="238D0814"/>
    <w:multiLevelType w:val="multilevel"/>
    <w:tmpl w:val="0C9AF540"/>
    <w:lvl w:ilvl="0">
      <w:start w:val="1"/>
      <w:numFmt w:val="bullet"/>
      <w:lvlText w:val=""/>
      <w:lvlJc w:val="left"/>
      <w:pPr>
        <w:tabs>
          <w:tab w:val="num" w:pos="792"/>
        </w:tabs>
        <w:ind w:left="792" w:hanging="432"/>
      </w:pPr>
      <w:rPr>
        <w:rFonts w:ascii="Symbol" w:hAnsi="Symbol" w:hint="default"/>
      </w:rPr>
    </w:lvl>
    <w:lvl w:ilvl="1">
      <w:start w:val="1"/>
      <w:numFmt w:val="decimal"/>
      <w:lvlText w:val="%1.%2"/>
      <w:lvlJc w:val="left"/>
      <w:pPr>
        <w:tabs>
          <w:tab w:val="num" w:pos="936"/>
        </w:tabs>
        <w:ind w:left="936" w:hanging="576"/>
      </w:pPr>
    </w:lvl>
    <w:lvl w:ilvl="2">
      <w:start w:val="1"/>
      <w:numFmt w:val="decimal"/>
      <w:lvlText w:val="%1.%2.%3"/>
      <w:lvlJc w:val="left"/>
      <w:pPr>
        <w:tabs>
          <w:tab w:val="num" w:pos="1080"/>
        </w:tabs>
        <w:ind w:left="1080" w:hanging="720"/>
      </w:pPr>
    </w:lvl>
    <w:lvl w:ilvl="3">
      <w:start w:val="1"/>
      <w:numFmt w:val="decimal"/>
      <w:lvlText w:val="%1.%2.%3.%4"/>
      <w:lvlJc w:val="left"/>
      <w:pPr>
        <w:tabs>
          <w:tab w:val="num" w:pos="1224"/>
        </w:tabs>
        <w:ind w:left="1224" w:hanging="864"/>
      </w:pPr>
    </w:lvl>
    <w:lvl w:ilvl="4">
      <w:start w:val="1"/>
      <w:numFmt w:val="decimal"/>
      <w:lvlText w:val="%1.%2.%3.%4.%5"/>
      <w:lvlJc w:val="left"/>
      <w:pPr>
        <w:tabs>
          <w:tab w:val="num" w:pos="1368"/>
        </w:tabs>
        <w:ind w:left="1368" w:hanging="1008"/>
      </w:pPr>
    </w:lvl>
    <w:lvl w:ilvl="5">
      <w:start w:val="1"/>
      <w:numFmt w:val="decimal"/>
      <w:lvlText w:val="%1.%2.%3.%4.%5.%6"/>
      <w:lvlJc w:val="left"/>
      <w:pPr>
        <w:tabs>
          <w:tab w:val="num" w:pos="1512"/>
        </w:tabs>
        <w:ind w:left="1512" w:hanging="1152"/>
      </w:pPr>
    </w:lvl>
    <w:lvl w:ilvl="6">
      <w:start w:val="1"/>
      <w:numFmt w:val="decimal"/>
      <w:lvlText w:val="%1.%2.%3.%4.%5.%6.%7"/>
      <w:lvlJc w:val="left"/>
      <w:pPr>
        <w:tabs>
          <w:tab w:val="num" w:pos="1656"/>
        </w:tabs>
        <w:ind w:left="1656" w:hanging="1296"/>
      </w:pPr>
    </w:lvl>
    <w:lvl w:ilvl="7">
      <w:start w:val="1"/>
      <w:numFmt w:val="decimal"/>
      <w:lvlText w:val="%1.%2.%3.%4.%5.%6.%7.%8"/>
      <w:lvlJc w:val="left"/>
      <w:pPr>
        <w:tabs>
          <w:tab w:val="num" w:pos="1800"/>
        </w:tabs>
        <w:ind w:left="1800" w:hanging="1440"/>
      </w:pPr>
    </w:lvl>
    <w:lvl w:ilvl="8">
      <w:start w:val="1"/>
      <w:numFmt w:val="decimal"/>
      <w:lvlText w:val="%1.%2.%3.%4.%5.%6.%7.%8.%9"/>
      <w:lvlJc w:val="left"/>
      <w:pPr>
        <w:tabs>
          <w:tab w:val="num" w:pos="1944"/>
        </w:tabs>
        <w:ind w:left="1944" w:hanging="1584"/>
      </w:pPr>
    </w:lvl>
  </w:abstractNum>
  <w:abstractNum w:abstractNumId="13">
    <w:nsid w:val="23971B4A"/>
    <w:multiLevelType w:val="hybridMultilevel"/>
    <w:tmpl w:val="4B08EB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3DA0D37"/>
    <w:multiLevelType w:val="hybridMultilevel"/>
    <w:tmpl w:val="47142C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24A20B62"/>
    <w:multiLevelType w:val="multilevel"/>
    <w:tmpl w:val="AD8EB86C"/>
    <w:lvl w:ilvl="0">
      <w:start w:val="1"/>
      <w:numFmt w:val="bullet"/>
      <w:lvlText w:val=""/>
      <w:lvlJc w:val="left"/>
      <w:pPr>
        <w:tabs>
          <w:tab w:val="num" w:pos="432"/>
        </w:tabs>
        <w:ind w:left="432" w:hanging="432"/>
      </w:pPr>
      <w:rPr>
        <w:rFonts w:ascii="Symbol" w:hAnsi="Symbol" w:hint="default"/>
      </w:r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6">
    <w:nsid w:val="292E1305"/>
    <w:multiLevelType w:val="hybridMultilevel"/>
    <w:tmpl w:val="B65449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2C5B4881"/>
    <w:multiLevelType w:val="hybridMultilevel"/>
    <w:tmpl w:val="857A3A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2C7B3495"/>
    <w:multiLevelType w:val="hybridMultilevel"/>
    <w:tmpl w:val="EB4EC7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3837638A"/>
    <w:multiLevelType w:val="hybridMultilevel"/>
    <w:tmpl w:val="729E8992"/>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nsid w:val="3A83780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nsid w:val="48D83D69"/>
    <w:multiLevelType w:val="multilevel"/>
    <w:tmpl w:val="2BFA9106"/>
    <w:lvl w:ilvl="0">
      <w:start w:val="1"/>
      <w:numFmt w:val="bullet"/>
      <w:lvlText w:val=""/>
      <w:lvlJc w:val="left"/>
      <w:pPr>
        <w:tabs>
          <w:tab w:val="num" w:pos="720"/>
        </w:tabs>
        <w:ind w:left="72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22">
    <w:nsid w:val="4FAB1B10"/>
    <w:multiLevelType w:val="multilevel"/>
    <w:tmpl w:val="CB68DB5A"/>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sz w:val="24"/>
        <w:szCs w:val="24"/>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3">
    <w:nsid w:val="5082642C"/>
    <w:multiLevelType w:val="hybridMultilevel"/>
    <w:tmpl w:val="5EEE2FB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nsid w:val="53B80DB4"/>
    <w:multiLevelType w:val="hybridMultilevel"/>
    <w:tmpl w:val="D236E4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544F1F33"/>
    <w:multiLevelType w:val="hybridMultilevel"/>
    <w:tmpl w:val="2AC089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nsid w:val="590030B7"/>
    <w:multiLevelType w:val="hybridMultilevel"/>
    <w:tmpl w:val="2348EBEE"/>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27">
    <w:nsid w:val="5BD5496E"/>
    <w:multiLevelType w:val="hybridMultilevel"/>
    <w:tmpl w:val="6F3014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5F051813"/>
    <w:multiLevelType w:val="multilevel"/>
    <w:tmpl w:val="7C7C1D2A"/>
    <w:lvl w:ilvl="0">
      <w:start w:val="1"/>
      <w:numFmt w:val="bullet"/>
      <w:lvlText w:val=""/>
      <w:lvlJc w:val="left"/>
      <w:pPr>
        <w:tabs>
          <w:tab w:val="num" w:pos="432"/>
        </w:tabs>
        <w:ind w:left="432" w:hanging="432"/>
      </w:pPr>
      <w:rPr>
        <w:rFonts w:ascii="Symbol" w:hAnsi="Symbol" w:hint="default"/>
      </w:r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9">
    <w:nsid w:val="5F300140"/>
    <w:multiLevelType w:val="hybridMultilevel"/>
    <w:tmpl w:val="403C9C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61461443"/>
    <w:multiLevelType w:val="hybridMultilevel"/>
    <w:tmpl w:val="D90E9AB8"/>
    <w:lvl w:ilvl="0" w:tplc="29F4BA4A">
      <w:start w:val="1"/>
      <w:numFmt w:val="decimal"/>
      <w:lvlText w:val="%1."/>
      <w:lvlJc w:val="left"/>
      <w:pPr>
        <w:ind w:left="900" w:hanging="360"/>
      </w:pPr>
      <w:rPr>
        <w:rFonts w:hint="default"/>
        <w:b w:val="0"/>
      </w:r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31">
    <w:nsid w:val="62966586"/>
    <w:multiLevelType w:val="multilevel"/>
    <w:tmpl w:val="7C7C1D2A"/>
    <w:lvl w:ilvl="0">
      <w:start w:val="1"/>
      <w:numFmt w:val="bullet"/>
      <w:lvlText w:val=""/>
      <w:lvlJc w:val="left"/>
      <w:pPr>
        <w:tabs>
          <w:tab w:val="num" w:pos="432"/>
        </w:tabs>
        <w:ind w:left="432" w:hanging="432"/>
      </w:pPr>
      <w:rPr>
        <w:rFonts w:ascii="Symbol" w:hAnsi="Symbol" w:hint="default"/>
      </w:r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32">
    <w:nsid w:val="663E12C6"/>
    <w:multiLevelType w:val="hybridMultilevel"/>
    <w:tmpl w:val="F0406C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6A9E0887"/>
    <w:multiLevelType w:val="hybridMultilevel"/>
    <w:tmpl w:val="1DEAE6E8"/>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nsid w:val="707C12AC"/>
    <w:multiLevelType w:val="multilevel"/>
    <w:tmpl w:val="CB68DB5A"/>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35">
    <w:nsid w:val="73CF1582"/>
    <w:multiLevelType w:val="hybridMultilevel"/>
    <w:tmpl w:val="A74ED2A2"/>
    <w:lvl w:ilvl="0" w:tplc="4E72EEEA">
      <w:start w:val="1"/>
      <w:numFmt w:val="bullet"/>
      <w:lvlText w:val="•"/>
      <w:lvlJc w:val="left"/>
      <w:pPr>
        <w:tabs>
          <w:tab w:val="num" w:pos="720"/>
        </w:tabs>
        <w:ind w:left="720" w:hanging="360"/>
      </w:pPr>
      <w:rPr>
        <w:rFonts w:ascii="Arial" w:hAnsi="Arial" w:hint="default"/>
      </w:rPr>
    </w:lvl>
    <w:lvl w:ilvl="1" w:tplc="04D6CA50" w:tentative="1">
      <w:start w:val="1"/>
      <w:numFmt w:val="bullet"/>
      <w:lvlText w:val="•"/>
      <w:lvlJc w:val="left"/>
      <w:pPr>
        <w:tabs>
          <w:tab w:val="num" w:pos="1440"/>
        </w:tabs>
        <w:ind w:left="1440" w:hanging="360"/>
      </w:pPr>
      <w:rPr>
        <w:rFonts w:ascii="Arial" w:hAnsi="Arial" w:hint="default"/>
      </w:rPr>
    </w:lvl>
    <w:lvl w:ilvl="2" w:tplc="15A23EE8" w:tentative="1">
      <w:start w:val="1"/>
      <w:numFmt w:val="bullet"/>
      <w:lvlText w:val="•"/>
      <w:lvlJc w:val="left"/>
      <w:pPr>
        <w:tabs>
          <w:tab w:val="num" w:pos="2160"/>
        </w:tabs>
        <w:ind w:left="2160" w:hanging="360"/>
      </w:pPr>
      <w:rPr>
        <w:rFonts w:ascii="Arial" w:hAnsi="Arial" w:hint="default"/>
      </w:rPr>
    </w:lvl>
    <w:lvl w:ilvl="3" w:tplc="AC10652A" w:tentative="1">
      <w:start w:val="1"/>
      <w:numFmt w:val="bullet"/>
      <w:lvlText w:val="•"/>
      <w:lvlJc w:val="left"/>
      <w:pPr>
        <w:tabs>
          <w:tab w:val="num" w:pos="2880"/>
        </w:tabs>
        <w:ind w:left="2880" w:hanging="360"/>
      </w:pPr>
      <w:rPr>
        <w:rFonts w:ascii="Arial" w:hAnsi="Arial" w:hint="default"/>
      </w:rPr>
    </w:lvl>
    <w:lvl w:ilvl="4" w:tplc="5F40B6DC" w:tentative="1">
      <w:start w:val="1"/>
      <w:numFmt w:val="bullet"/>
      <w:lvlText w:val="•"/>
      <w:lvlJc w:val="left"/>
      <w:pPr>
        <w:tabs>
          <w:tab w:val="num" w:pos="3600"/>
        </w:tabs>
        <w:ind w:left="3600" w:hanging="360"/>
      </w:pPr>
      <w:rPr>
        <w:rFonts w:ascii="Arial" w:hAnsi="Arial" w:hint="default"/>
      </w:rPr>
    </w:lvl>
    <w:lvl w:ilvl="5" w:tplc="AAFAAD9E" w:tentative="1">
      <w:start w:val="1"/>
      <w:numFmt w:val="bullet"/>
      <w:lvlText w:val="•"/>
      <w:lvlJc w:val="left"/>
      <w:pPr>
        <w:tabs>
          <w:tab w:val="num" w:pos="4320"/>
        </w:tabs>
        <w:ind w:left="4320" w:hanging="360"/>
      </w:pPr>
      <w:rPr>
        <w:rFonts w:ascii="Arial" w:hAnsi="Arial" w:hint="default"/>
      </w:rPr>
    </w:lvl>
    <w:lvl w:ilvl="6" w:tplc="F29CD99E" w:tentative="1">
      <w:start w:val="1"/>
      <w:numFmt w:val="bullet"/>
      <w:lvlText w:val="•"/>
      <w:lvlJc w:val="left"/>
      <w:pPr>
        <w:tabs>
          <w:tab w:val="num" w:pos="5040"/>
        </w:tabs>
        <w:ind w:left="5040" w:hanging="360"/>
      </w:pPr>
      <w:rPr>
        <w:rFonts w:ascii="Arial" w:hAnsi="Arial" w:hint="default"/>
      </w:rPr>
    </w:lvl>
    <w:lvl w:ilvl="7" w:tplc="21A654F2" w:tentative="1">
      <w:start w:val="1"/>
      <w:numFmt w:val="bullet"/>
      <w:lvlText w:val="•"/>
      <w:lvlJc w:val="left"/>
      <w:pPr>
        <w:tabs>
          <w:tab w:val="num" w:pos="5760"/>
        </w:tabs>
        <w:ind w:left="5760" w:hanging="360"/>
      </w:pPr>
      <w:rPr>
        <w:rFonts w:ascii="Arial" w:hAnsi="Arial" w:hint="default"/>
      </w:rPr>
    </w:lvl>
    <w:lvl w:ilvl="8" w:tplc="21E8186E" w:tentative="1">
      <w:start w:val="1"/>
      <w:numFmt w:val="bullet"/>
      <w:lvlText w:val="•"/>
      <w:lvlJc w:val="left"/>
      <w:pPr>
        <w:tabs>
          <w:tab w:val="num" w:pos="6480"/>
        </w:tabs>
        <w:ind w:left="6480" w:hanging="360"/>
      </w:pPr>
      <w:rPr>
        <w:rFonts w:ascii="Arial" w:hAnsi="Arial" w:hint="default"/>
      </w:rPr>
    </w:lvl>
  </w:abstractNum>
  <w:abstractNum w:abstractNumId="36">
    <w:nsid w:val="74302A96"/>
    <w:multiLevelType w:val="hybridMultilevel"/>
    <w:tmpl w:val="050ABC86"/>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37">
    <w:nsid w:val="7518667C"/>
    <w:multiLevelType w:val="hybridMultilevel"/>
    <w:tmpl w:val="8DE87F6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nsid w:val="782B54BD"/>
    <w:multiLevelType w:val="hybridMultilevel"/>
    <w:tmpl w:val="598CCF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7A12679E"/>
    <w:multiLevelType w:val="hybridMultilevel"/>
    <w:tmpl w:val="D31093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7C7905D9"/>
    <w:multiLevelType w:val="hybridMultilevel"/>
    <w:tmpl w:val="FBEC37A0"/>
    <w:lvl w:ilvl="0" w:tplc="04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nsid w:val="7E5149E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nsid w:val="7EFD02C8"/>
    <w:multiLevelType w:val="hybridMultilevel"/>
    <w:tmpl w:val="101204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num>
  <w:num w:numId="2">
    <w:abstractNumId w:val="11"/>
  </w:num>
  <w:num w:numId="3">
    <w:abstractNumId w:val="34"/>
  </w:num>
  <w:num w:numId="4">
    <w:abstractNumId w:val="16"/>
  </w:num>
  <w:num w:numId="5">
    <w:abstractNumId w:val="33"/>
  </w:num>
  <w:num w:numId="6">
    <w:abstractNumId w:val="19"/>
  </w:num>
  <w:num w:numId="7">
    <w:abstractNumId w:val="40"/>
  </w:num>
  <w:num w:numId="8">
    <w:abstractNumId w:val="23"/>
  </w:num>
  <w:num w:numId="9">
    <w:abstractNumId w:val="37"/>
  </w:num>
  <w:num w:numId="10">
    <w:abstractNumId w:val="21"/>
  </w:num>
  <w:num w:numId="11">
    <w:abstractNumId w:val="1"/>
  </w:num>
  <w:num w:numId="12">
    <w:abstractNumId w:val="15"/>
  </w:num>
  <w:num w:numId="13">
    <w:abstractNumId w:val="11"/>
  </w:num>
  <w:num w:numId="14">
    <w:abstractNumId w:val="14"/>
  </w:num>
  <w:num w:numId="15">
    <w:abstractNumId w:val="0"/>
  </w:num>
  <w:num w:numId="16">
    <w:abstractNumId w:val="9"/>
  </w:num>
  <w:num w:numId="17">
    <w:abstractNumId w:val="31"/>
  </w:num>
  <w:num w:numId="18">
    <w:abstractNumId w:val="28"/>
  </w:num>
  <w:num w:numId="19">
    <w:abstractNumId w:val="13"/>
  </w:num>
  <w:num w:numId="20">
    <w:abstractNumId w:val="24"/>
  </w:num>
  <w:num w:numId="21">
    <w:abstractNumId w:val="8"/>
  </w:num>
  <w:num w:numId="22">
    <w:abstractNumId w:val="10"/>
  </w:num>
  <w:num w:numId="23">
    <w:abstractNumId w:val="32"/>
  </w:num>
  <w:num w:numId="24">
    <w:abstractNumId w:val="18"/>
  </w:num>
  <w:num w:numId="25">
    <w:abstractNumId w:val="11"/>
  </w:num>
  <w:num w:numId="26">
    <w:abstractNumId w:val="12"/>
  </w:num>
  <w:num w:numId="27">
    <w:abstractNumId w:val="7"/>
  </w:num>
  <w:num w:numId="28">
    <w:abstractNumId w:val="35"/>
  </w:num>
  <w:num w:numId="29">
    <w:abstractNumId w:val="25"/>
  </w:num>
  <w:num w:numId="30">
    <w:abstractNumId w:val="42"/>
  </w:num>
  <w:num w:numId="31">
    <w:abstractNumId w:val="2"/>
  </w:num>
  <w:num w:numId="32">
    <w:abstractNumId w:val="27"/>
  </w:num>
  <w:num w:numId="33">
    <w:abstractNumId w:val="41"/>
  </w:num>
  <w:num w:numId="34">
    <w:abstractNumId w:val="6"/>
  </w:num>
  <w:num w:numId="35">
    <w:abstractNumId w:val="22"/>
  </w:num>
  <w:num w:numId="36">
    <w:abstractNumId w:val="20"/>
  </w:num>
  <w:num w:numId="37">
    <w:abstractNumId w:val="5"/>
  </w:num>
  <w:num w:numId="38">
    <w:abstractNumId w:val="36"/>
  </w:num>
  <w:num w:numId="39">
    <w:abstractNumId w:val="26"/>
  </w:num>
  <w:num w:numId="40">
    <w:abstractNumId w:val="30"/>
  </w:num>
  <w:num w:numId="41">
    <w:abstractNumId w:val="17"/>
  </w:num>
  <w:num w:numId="42">
    <w:abstractNumId w:val="3"/>
  </w:num>
  <w:num w:numId="43">
    <w:abstractNumId w:val="38"/>
  </w:num>
  <w:num w:numId="44">
    <w:abstractNumId w:val="4"/>
  </w:num>
  <w:num w:numId="45">
    <w:abstractNumId w:val="39"/>
  </w:num>
  <w:num w:numId="46">
    <w:abstractNumId w:val="29"/>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rawingGridHorizontalSpacing w:val="120"/>
  <w:displayHorizontalDrawingGridEvery w:val="2"/>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4537E9"/>
    <w:rsid w:val="000007C1"/>
    <w:rsid w:val="00000CEF"/>
    <w:rsid w:val="00001205"/>
    <w:rsid w:val="00003F97"/>
    <w:rsid w:val="00004413"/>
    <w:rsid w:val="00005159"/>
    <w:rsid w:val="00005AA9"/>
    <w:rsid w:val="00006086"/>
    <w:rsid w:val="0000649C"/>
    <w:rsid w:val="000073D2"/>
    <w:rsid w:val="00007C24"/>
    <w:rsid w:val="00007CCF"/>
    <w:rsid w:val="00010A7D"/>
    <w:rsid w:val="00011679"/>
    <w:rsid w:val="0001266A"/>
    <w:rsid w:val="00013880"/>
    <w:rsid w:val="00014DF4"/>
    <w:rsid w:val="00015ED0"/>
    <w:rsid w:val="00016D64"/>
    <w:rsid w:val="0002057C"/>
    <w:rsid w:val="00020DFA"/>
    <w:rsid w:val="0002103D"/>
    <w:rsid w:val="0002204E"/>
    <w:rsid w:val="000229A6"/>
    <w:rsid w:val="00022CCA"/>
    <w:rsid w:val="0002343F"/>
    <w:rsid w:val="00023D92"/>
    <w:rsid w:val="0002445C"/>
    <w:rsid w:val="00025B11"/>
    <w:rsid w:val="00026559"/>
    <w:rsid w:val="00027F90"/>
    <w:rsid w:val="00031AD2"/>
    <w:rsid w:val="00031BC6"/>
    <w:rsid w:val="00032D3B"/>
    <w:rsid w:val="000332B8"/>
    <w:rsid w:val="0003352D"/>
    <w:rsid w:val="0003374F"/>
    <w:rsid w:val="000354C9"/>
    <w:rsid w:val="0003566E"/>
    <w:rsid w:val="00035F16"/>
    <w:rsid w:val="000368B8"/>
    <w:rsid w:val="0003706E"/>
    <w:rsid w:val="00037392"/>
    <w:rsid w:val="00042A31"/>
    <w:rsid w:val="00043109"/>
    <w:rsid w:val="000435A7"/>
    <w:rsid w:val="0004386D"/>
    <w:rsid w:val="00044C68"/>
    <w:rsid w:val="00050318"/>
    <w:rsid w:val="000512D0"/>
    <w:rsid w:val="00052C3B"/>
    <w:rsid w:val="000533A5"/>
    <w:rsid w:val="00054D6F"/>
    <w:rsid w:val="00055489"/>
    <w:rsid w:val="000555AB"/>
    <w:rsid w:val="00055DB3"/>
    <w:rsid w:val="0006238B"/>
    <w:rsid w:val="00063D02"/>
    <w:rsid w:val="00064965"/>
    <w:rsid w:val="00065871"/>
    <w:rsid w:val="00065D9A"/>
    <w:rsid w:val="00066BB4"/>
    <w:rsid w:val="00066D07"/>
    <w:rsid w:val="00072345"/>
    <w:rsid w:val="0007321A"/>
    <w:rsid w:val="00073B61"/>
    <w:rsid w:val="00074D9A"/>
    <w:rsid w:val="00075ED6"/>
    <w:rsid w:val="0008009B"/>
    <w:rsid w:val="00080AAF"/>
    <w:rsid w:val="000816C9"/>
    <w:rsid w:val="00081A85"/>
    <w:rsid w:val="00082BD1"/>
    <w:rsid w:val="00082E1C"/>
    <w:rsid w:val="000836A2"/>
    <w:rsid w:val="000838A4"/>
    <w:rsid w:val="000842BC"/>
    <w:rsid w:val="000849C6"/>
    <w:rsid w:val="00084BB0"/>
    <w:rsid w:val="000859E4"/>
    <w:rsid w:val="00085AC8"/>
    <w:rsid w:val="00086136"/>
    <w:rsid w:val="00086742"/>
    <w:rsid w:val="00086E00"/>
    <w:rsid w:val="00087CFC"/>
    <w:rsid w:val="0009118F"/>
    <w:rsid w:val="00092C69"/>
    <w:rsid w:val="000942E5"/>
    <w:rsid w:val="000957AD"/>
    <w:rsid w:val="00096CB9"/>
    <w:rsid w:val="000972A9"/>
    <w:rsid w:val="000A034D"/>
    <w:rsid w:val="000A0FE3"/>
    <w:rsid w:val="000A193C"/>
    <w:rsid w:val="000A1FAE"/>
    <w:rsid w:val="000A310C"/>
    <w:rsid w:val="000A3D37"/>
    <w:rsid w:val="000A485C"/>
    <w:rsid w:val="000B03E0"/>
    <w:rsid w:val="000B13F0"/>
    <w:rsid w:val="000B14BB"/>
    <w:rsid w:val="000B1A88"/>
    <w:rsid w:val="000B23AC"/>
    <w:rsid w:val="000B3032"/>
    <w:rsid w:val="000B354F"/>
    <w:rsid w:val="000B3942"/>
    <w:rsid w:val="000B406A"/>
    <w:rsid w:val="000B45DD"/>
    <w:rsid w:val="000B4E3F"/>
    <w:rsid w:val="000B541B"/>
    <w:rsid w:val="000B63B2"/>
    <w:rsid w:val="000B70DA"/>
    <w:rsid w:val="000B7599"/>
    <w:rsid w:val="000B7828"/>
    <w:rsid w:val="000C1485"/>
    <w:rsid w:val="000C2CA4"/>
    <w:rsid w:val="000C6248"/>
    <w:rsid w:val="000C6FB2"/>
    <w:rsid w:val="000C714E"/>
    <w:rsid w:val="000D034F"/>
    <w:rsid w:val="000D06B0"/>
    <w:rsid w:val="000D12B5"/>
    <w:rsid w:val="000D6C6F"/>
    <w:rsid w:val="000D6D53"/>
    <w:rsid w:val="000D7C83"/>
    <w:rsid w:val="000E084C"/>
    <w:rsid w:val="000E0DD0"/>
    <w:rsid w:val="000E1612"/>
    <w:rsid w:val="000E1F2A"/>
    <w:rsid w:val="000E2933"/>
    <w:rsid w:val="000E2FBB"/>
    <w:rsid w:val="000E3235"/>
    <w:rsid w:val="000E394F"/>
    <w:rsid w:val="000E3CBD"/>
    <w:rsid w:val="000E3F53"/>
    <w:rsid w:val="000E4ED7"/>
    <w:rsid w:val="000E5333"/>
    <w:rsid w:val="000E54C7"/>
    <w:rsid w:val="000E5577"/>
    <w:rsid w:val="000E58DB"/>
    <w:rsid w:val="000E64B1"/>
    <w:rsid w:val="000E758C"/>
    <w:rsid w:val="000F0C24"/>
    <w:rsid w:val="000F1127"/>
    <w:rsid w:val="000F1FBB"/>
    <w:rsid w:val="000F3F6E"/>
    <w:rsid w:val="000F57C4"/>
    <w:rsid w:val="000F5BC1"/>
    <w:rsid w:val="000F615A"/>
    <w:rsid w:val="000F6E61"/>
    <w:rsid w:val="000F70DF"/>
    <w:rsid w:val="000F721F"/>
    <w:rsid w:val="000F7DA6"/>
    <w:rsid w:val="000F7E0A"/>
    <w:rsid w:val="00100527"/>
    <w:rsid w:val="00100890"/>
    <w:rsid w:val="00100FA4"/>
    <w:rsid w:val="0010109E"/>
    <w:rsid w:val="00101283"/>
    <w:rsid w:val="00104334"/>
    <w:rsid w:val="0010488A"/>
    <w:rsid w:val="00104EDA"/>
    <w:rsid w:val="00105D0C"/>
    <w:rsid w:val="00105D48"/>
    <w:rsid w:val="00111166"/>
    <w:rsid w:val="00112884"/>
    <w:rsid w:val="0011298A"/>
    <w:rsid w:val="001130FB"/>
    <w:rsid w:val="0011545F"/>
    <w:rsid w:val="00116384"/>
    <w:rsid w:val="00117362"/>
    <w:rsid w:val="0011776E"/>
    <w:rsid w:val="0012020A"/>
    <w:rsid w:val="00121527"/>
    <w:rsid w:val="001216B4"/>
    <w:rsid w:val="001219DD"/>
    <w:rsid w:val="00123283"/>
    <w:rsid w:val="001235A5"/>
    <w:rsid w:val="00123B02"/>
    <w:rsid w:val="00124A78"/>
    <w:rsid w:val="00124DD6"/>
    <w:rsid w:val="00125111"/>
    <w:rsid w:val="00125DE6"/>
    <w:rsid w:val="00126808"/>
    <w:rsid w:val="0012690E"/>
    <w:rsid w:val="00126DDF"/>
    <w:rsid w:val="001301FD"/>
    <w:rsid w:val="0013066B"/>
    <w:rsid w:val="00132AC5"/>
    <w:rsid w:val="00132C47"/>
    <w:rsid w:val="00133E15"/>
    <w:rsid w:val="0013406C"/>
    <w:rsid w:val="001341B7"/>
    <w:rsid w:val="001346BC"/>
    <w:rsid w:val="001365DA"/>
    <w:rsid w:val="00137692"/>
    <w:rsid w:val="001420B0"/>
    <w:rsid w:val="00142A15"/>
    <w:rsid w:val="001431FE"/>
    <w:rsid w:val="00143975"/>
    <w:rsid w:val="00143B81"/>
    <w:rsid w:val="00144021"/>
    <w:rsid w:val="00144EEA"/>
    <w:rsid w:val="00146A12"/>
    <w:rsid w:val="00146D76"/>
    <w:rsid w:val="00147A52"/>
    <w:rsid w:val="0015062E"/>
    <w:rsid w:val="001506A8"/>
    <w:rsid w:val="00150F19"/>
    <w:rsid w:val="00151622"/>
    <w:rsid w:val="001529B3"/>
    <w:rsid w:val="00153D65"/>
    <w:rsid w:val="00154683"/>
    <w:rsid w:val="00154E61"/>
    <w:rsid w:val="0015510B"/>
    <w:rsid w:val="00155E80"/>
    <w:rsid w:val="0015607E"/>
    <w:rsid w:val="001579DE"/>
    <w:rsid w:val="00160FD8"/>
    <w:rsid w:val="00161291"/>
    <w:rsid w:val="00162D04"/>
    <w:rsid w:val="00163F26"/>
    <w:rsid w:val="00165172"/>
    <w:rsid w:val="00165A35"/>
    <w:rsid w:val="00165E8F"/>
    <w:rsid w:val="00166322"/>
    <w:rsid w:val="001667B8"/>
    <w:rsid w:val="001701DB"/>
    <w:rsid w:val="00171D0C"/>
    <w:rsid w:val="00172452"/>
    <w:rsid w:val="00172A20"/>
    <w:rsid w:val="00173317"/>
    <w:rsid w:val="00174C52"/>
    <w:rsid w:val="00175D7C"/>
    <w:rsid w:val="001763A8"/>
    <w:rsid w:val="0017650A"/>
    <w:rsid w:val="00176722"/>
    <w:rsid w:val="001769C7"/>
    <w:rsid w:val="00176B94"/>
    <w:rsid w:val="0017749F"/>
    <w:rsid w:val="00182F6F"/>
    <w:rsid w:val="00183FAF"/>
    <w:rsid w:val="001865D1"/>
    <w:rsid w:val="001869A3"/>
    <w:rsid w:val="00186C6F"/>
    <w:rsid w:val="00187080"/>
    <w:rsid w:val="00187CEB"/>
    <w:rsid w:val="00190838"/>
    <w:rsid w:val="00190A24"/>
    <w:rsid w:val="001917D5"/>
    <w:rsid w:val="00193939"/>
    <w:rsid w:val="001954F7"/>
    <w:rsid w:val="00195B47"/>
    <w:rsid w:val="0019696C"/>
    <w:rsid w:val="001A0599"/>
    <w:rsid w:val="001A05A0"/>
    <w:rsid w:val="001A0879"/>
    <w:rsid w:val="001A1152"/>
    <w:rsid w:val="001A1224"/>
    <w:rsid w:val="001A124B"/>
    <w:rsid w:val="001A1927"/>
    <w:rsid w:val="001A209D"/>
    <w:rsid w:val="001A22C7"/>
    <w:rsid w:val="001A2AA3"/>
    <w:rsid w:val="001A327C"/>
    <w:rsid w:val="001A34C7"/>
    <w:rsid w:val="001A42FB"/>
    <w:rsid w:val="001A463C"/>
    <w:rsid w:val="001A4850"/>
    <w:rsid w:val="001A52F9"/>
    <w:rsid w:val="001A618A"/>
    <w:rsid w:val="001A6BB6"/>
    <w:rsid w:val="001A6E1D"/>
    <w:rsid w:val="001B03C6"/>
    <w:rsid w:val="001B07A5"/>
    <w:rsid w:val="001B11D7"/>
    <w:rsid w:val="001B18EF"/>
    <w:rsid w:val="001B2E9C"/>
    <w:rsid w:val="001B3918"/>
    <w:rsid w:val="001B4CE3"/>
    <w:rsid w:val="001B58DC"/>
    <w:rsid w:val="001B5F99"/>
    <w:rsid w:val="001B6312"/>
    <w:rsid w:val="001C07E5"/>
    <w:rsid w:val="001C0C26"/>
    <w:rsid w:val="001C1E6F"/>
    <w:rsid w:val="001C20FB"/>
    <w:rsid w:val="001C29D4"/>
    <w:rsid w:val="001C3B9B"/>
    <w:rsid w:val="001C3C02"/>
    <w:rsid w:val="001C5695"/>
    <w:rsid w:val="001C5D4E"/>
    <w:rsid w:val="001C7EEB"/>
    <w:rsid w:val="001D0269"/>
    <w:rsid w:val="001D0D92"/>
    <w:rsid w:val="001D1AC3"/>
    <w:rsid w:val="001D1B55"/>
    <w:rsid w:val="001D2021"/>
    <w:rsid w:val="001D2323"/>
    <w:rsid w:val="001D40F6"/>
    <w:rsid w:val="001D413E"/>
    <w:rsid w:val="001D497D"/>
    <w:rsid w:val="001D4988"/>
    <w:rsid w:val="001D4A29"/>
    <w:rsid w:val="001D56F3"/>
    <w:rsid w:val="001D5C91"/>
    <w:rsid w:val="001D6484"/>
    <w:rsid w:val="001D68AF"/>
    <w:rsid w:val="001E2380"/>
    <w:rsid w:val="001E27D5"/>
    <w:rsid w:val="001E29E8"/>
    <w:rsid w:val="001E45EE"/>
    <w:rsid w:val="001E4D44"/>
    <w:rsid w:val="001E4F77"/>
    <w:rsid w:val="001E564E"/>
    <w:rsid w:val="001E5D56"/>
    <w:rsid w:val="001E7D78"/>
    <w:rsid w:val="001F0A23"/>
    <w:rsid w:val="001F14D8"/>
    <w:rsid w:val="001F1EA6"/>
    <w:rsid w:val="001F23F6"/>
    <w:rsid w:val="001F2457"/>
    <w:rsid w:val="001F270C"/>
    <w:rsid w:val="001F4914"/>
    <w:rsid w:val="001F4B97"/>
    <w:rsid w:val="001F4D6C"/>
    <w:rsid w:val="001F5BF5"/>
    <w:rsid w:val="001F6548"/>
    <w:rsid w:val="001F6B09"/>
    <w:rsid w:val="001F6D3A"/>
    <w:rsid w:val="001F70FE"/>
    <w:rsid w:val="001F72BB"/>
    <w:rsid w:val="001F7558"/>
    <w:rsid w:val="00200BEF"/>
    <w:rsid w:val="002026C1"/>
    <w:rsid w:val="002044D7"/>
    <w:rsid w:val="002047E6"/>
    <w:rsid w:val="00204B5F"/>
    <w:rsid w:val="00206300"/>
    <w:rsid w:val="00206BEF"/>
    <w:rsid w:val="00207A05"/>
    <w:rsid w:val="00210648"/>
    <w:rsid w:val="00210BB9"/>
    <w:rsid w:val="00211620"/>
    <w:rsid w:val="00211F3B"/>
    <w:rsid w:val="002132E2"/>
    <w:rsid w:val="0021339F"/>
    <w:rsid w:val="0021363D"/>
    <w:rsid w:val="00213E89"/>
    <w:rsid w:val="00215991"/>
    <w:rsid w:val="00217C97"/>
    <w:rsid w:val="00217F82"/>
    <w:rsid w:val="00222658"/>
    <w:rsid w:val="00222F71"/>
    <w:rsid w:val="00223E59"/>
    <w:rsid w:val="0022525E"/>
    <w:rsid w:val="002257DC"/>
    <w:rsid w:val="00225B72"/>
    <w:rsid w:val="0022677F"/>
    <w:rsid w:val="002276F6"/>
    <w:rsid w:val="0023207C"/>
    <w:rsid w:val="00235511"/>
    <w:rsid w:val="00235AC8"/>
    <w:rsid w:val="002367E6"/>
    <w:rsid w:val="00237285"/>
    <w:rsid w:val="00237532"/>
    <w:rsid w:val="0024014C"/>
    <w:rsid w:val="002408EE"/>
    <w:rsid w:val="0024104C"/>
    <w:rsid w:val="00241204"/>
    <w:rsid w:val="002415CA"/>
    <w:rsid w:val="00241CA8"/>
    <w:rsid w:val="00243315"/>
    <w:rsid w:val="00243DA9"/>
    <w:rsid w:val="00244B76"/>
    <w:rsid w:val="00245452"/>
    <w:rsid w:val="00246611"/>
    <w:rsid w:val="002504D0"/>
    <w:rsid w:val="00250561"/>
    <w:rsid w:val="002507C7"/>
    <w:rsid w:val="00251462"/>
    <w:rsid w:val="00251B7F"/>
    <w:rsid w:val="0025224E"/>
    <w:rsid w:val="00253174"/>
    <w:rsid w:val="00254207"/>
    <w:rsid w:val="00254702"/>
    <w:rsid w:val="00255565"/>
    <w:rsid w:val="00255ABB"/>
    <w:rsid w:val="00255B92"/>
    <w:rsid w:val="00255BE1"/>
    <w:rsid w:val="002563ED"/>
    <w:rsid w:val="00257982"/>
    <w:rsid w:val="00257AA4"/>
    <w:rsid w:val="00257DC6"/>
    <w:rsid w:val="00260FF0"/>
    <w:rsid w:val="00260FF8"/>
    <w:rsid w:val="002610BC"/>
    <w:rsid w:val="00263C36"/>
    <w:rsid w:val="00263E85"/>
    <w:rsid w:val="00263ECB"/>
    <w:rsid w:val="0026408C"/>
    <w:rsid w:val="00265199"/>
    <w:rsid w:val="002664A8"/>
    <w:rsid w:val="002702F1"/>
    <w:rsid w:val="0027076E"/>
    <w:rsid w:val="002711F5"/>
    <w:rsid w:val="00271895"/>
    <w:rsid w:val="0027191D"/>
    <w:rsid w:val="00272265"/>
    <w:rsid w:val="00272455"/>
    <w:rsid w:val="00272D35"/>
    <w:rsid w:val="00273A9D"/>
    <w:rsid w:val="00274D91"/>
    <w:rsid w:val="00274FAA"/>
    <w:rsid w:val="00275A8D"/>
    <w:rsid w:val="00275FA0"/>
    <w:rsid w:val="0027663E"/>
    <w:rsid w:val="00277F3A"/>
    <w:rsid w:val="002803D9"/>
    <w:rsid w:val="00280A11"/>
    <w:rsid w:val="00281A73"/>
    <w:rsid w:val="00282175"/>
    <w:rsid w:val="00283590"/>
    <w:rsid w:val="00283B9A"/>
    <w:rsid w:val="002854E7"/>
    <w:rsid w:val="00286098"/>
    <w:rsid w:val="00286808"/>
    <w:rsid w:val="00286946"/>
    <w:rsid w:val="002871C0"/>
    <w:rsid w:val="002904A6"/>
    <w:rsid w:val="002904CF"/>
    <w:rsid w:val="0029077C"/>
    <w:rsid w:val="00291E3D"/>
    <w:rsid w:val="00294181"/>
    <w:rsid w:val="002966B9"/>
    <w:rsid w:val="00296ADC"/>
    <w:rsid w:val="00297831"/>
    <w:rsid w:val="00297DB3"/>
    <w:rsid w:val="002A039F"/>
    <w:rsid w:val="002A0B52"/>
    <w:rsid w:val="002A1158"/>
    <w:rsid w:val="002A1598"/>
    <w:rsid w:val="002A1772"/>
    <w:rsid w:val="002A22BB"/>
    <w:rsid w:val="002A2C2F"/>
    <w:rsid w:val="002A344D"/>
    <w:rsid w:val="002A3C81"/>
    <w:rsid w:val="002A3CB2"/>
    <w:rsid w:val="002A5A34"/>
    <w:rsid w:val="002A610C"/>
    <w:rsid w:val="002A6516"/>
    <w:rsid w:val="002A677F"/>
    <w:rsid w:val="002A6F02"/>
    <w:rsid w:val="002A7861"/>
    <w:rsid w:val="002A7C4A"/>
    <w:rsid w:val="002A7D4E"/>
    <w:rsid w:val="002B1575"/>
    <w:rsid w:val="002B1720"/>
    <w:rsid w:val="002B23F4"/>
    <w:rsid w:val="002B2C76"/>
    <w:rsid w:val="002B3407"/>
    <w:rsid w:val="002B3E36"/>
    <w:rsid w:val="002B4EF8"/>
    <w:rsid w:val="002B598F"/>
    <w:rsid w:val="002B6084"/>
    <w:rsid w:val="002B61F6"/>
    <w:rsid w:val="002C0AC3"/>
    <w:rsid w:val="002C118E"/>
    <w:rsid w:val="002C2059"/>
    <w:rsid w:val="002C39CE"/>
    <w:rsid w:val="002C479F"/>
    <w:rsid w:val="002C4A2A"/>
    <w:rsid w:val="002C52D1"/>
    <w:rsid w:val="002C68F0"/>
    <w:rsid w:val="002C7266"/>
    <w:rsid w:val="002C76A2"/>
    <w:rsid w:val="002C7987"/>
    <w:rsid w:val="002C79EB"/>
    <w:rsid w:val="002C7B1D"/>
    <w:rsid w:val="002D036E"/>
    <w:rsid w:val="002D06EC"/>
    <w:rsid w:val="002D129B"/>
    <w:rsid w:val="002D1373"/>
    <w:rsid w:val="002D1380"/>
    <w:rsid w:val="002D182E"/>
    <w:rsid w:val="002D2936"/>
    <w:rsid w:val="002D29BA"/>
    <w:rsid w:val="002D2CA4"/>
    <w:rsid w:val="002D2CBC"/>
    <w:rsid w:val="002D4641"/>
    <w:rsid w:val="002D4A8E"/>
    <w:rsid w:val="002D6B7A"/>
    <w:rsid w:val="002D6CBB"/>
    <w:rsid w:val="002D6EB0"/>
    <w:rsid w:val="002D77FD"/>
    <w:rsid w:val="002E00BE"/>
    <w:rsid w:val="002E0E42"/>
    <w:rsid w:val="002E159F"/>
    <w:rsid w:val="002E164B"/>
    <w:rsid w:val="002E38EE"/>
    <w:rsid w:val="002E4700"/>
    <w:rsid w:val="002E4843"/>
    <w:rsid w:val="002E4EE3"/>
    <w:rsid w:val="002E59EF"/>
    <w:rsid w:val="002E5C96"/>
    <w:rsid w:val="002E5CFB"/>
    <w:rsid w:val="002E6768"/>
    <w:rsid w:val="002F041F"/>
    <w:rsid w:val="002F0725"/>
    <w:rsid w:val="002F0882"/>
    <w:rsid w:val="002F1158"/>
    <w:rsid w:val="002F1FF0"/>
    <w:rsid w:val="002F2926"/>
    <w:rsid w:val="002F2C51"/>
    <w:rsid w:val="002F32B7"/>
    <w:rsid w:val="002F533D"/>
    <w:rsid w:val="002F5C9E"/>
    <w:rsid w:val="00300AA8"/>
    <w:rsid w:val="00300FDD"/>
    <w:rsid w:val="003028A1"/>
    <w:rsid w:val="003037DF"/>
    <w:rsid w:val="003042A6"/>
    <w:rsid w:val="00304748"/>
    <w:rsid w:val="003048E2"/>
    <w:rsid w:val="00305909"/>
    <w:rsid w:val="00305C54"/>
    <w:rsid w:val="00305EBD"/>
    <w:rsid w:val="00306889"/>
    <w:rsid w:val="00311C9A"/>
    <w:rsid w:val="00311E9F"/>
    <w:rsid w:val="00312B9A"/>
    <w:rsid w:val="00314290"/>
    <w:rsid w:val="00314AA0"/>
    <w:rsid w:val="0031561C"/>
    <w:rsid w:val="003162FF"/>
    <w:rsid w:val="00316C99"/>
    <w:rsid w:val="00316CFE"/>
    <w:rsid w:val="00320612"/>
    <w:rsid w:val="00320FEB"/>
    <w:rsid w:val="0032101C"/>
    <w:rsid w:val="003212ED"/>
    <w:rsid w:val="00321FAC"/>
    <w:rsid w:val="0032386E"/>
    <w:rsid w:val="00323C39"/>
    <w:rsid w:val="0032466A"/>
    <w:rsid w:val="00326728"/>
    <w:rsid w:val="0032779C"/>
    <w:rsid w:val="00327E03"/>
    <w:rsid w:val="0033073E"/>
    <w:rsid w:val="003307A2"/>
    <w:rsid w:val="003319AC"/>
    <w:rsid w:val="00331E5C"/>
    <w:rsid w:val="003335BC"/>
    <w:rsid w:val="003354E1"/>
    <w:rsid w:val="003413AF"/>
    <w:rsid w:val="003416C6"/>
    <w:rsid w:val="00341B86"/>
    <w:rsid w:val="003424E6"/>
    <w:rsid w:val="0034270C"/>
    <w:rsid w:val="00343F4D"/>
    <w:rsid w:val="00343FBA"/>
    <w:rsid w:val="00344B6E"/>
    <w:rsid w:val="003453D4"/>
    <w:rsid w:val="0034546E"/>
    <w:rsid w:val="00345B3D"/>
    <w:rsid w:val="00350269"/>
    <w:rsid w:val="00350904"/>
    <w:rsid w:val="00350F8F"/>
    <w:rsid w:val="003521B1"/>
    <w:rsid w:val="00352E90"/>
    <w:rsid w:val="0035315B"/>
    <w:rsid w:val="0035465A"/>
    <w:rsid w:val="00354DCE"/>
    <w:rsid w:val="00354E6E"/>
    <w:rsid w:val="00355EFD"/>
    <w:rsid w:val="00356252"/>
    <w:rsid w:val="003565C3"/>
    <w:rsid w:val="003569B2"/>
    <w:rsid w:val="003569FC"/>
    <w:rsid w:val="00357C2F"/>
    <w:rsid w:val="00357F77"/>
    <w:rsid w:val="00362039"/>
    <w:rsid w:val="00363A6E"/>
    <w:rsid w:val="00364840"/>
    <w:rsid w:val="00364D6E"/>
    <w:rsid w:val="00365501"/>
    <w:rsid w:val="003655E9"/>
    <w:rsid w:val="00365D83"/>
    <w:rsid w:val="00367EC9"/>
    <w:rsid w:val="00370A77"/>
    <w:rsid w:val="00372641"/>
    <w:rsid w:val="0037402D"/>
    <w:rsid w:val="0037469C"/>
    <w:rsid w:val="00374EA3"/>
    <w:rsid w:val="003752A3"/>
    <w:rsid w:val="00375808"/>
    <w:rsid w:val="00375846"/>
    <w:rsid w:val="00380F05"/>
    <w:rsid w:val="003816BF"/>
    <w:rsid w:val="00383099"/>
    <w:rsid w:val="00383A74"/>
    <w:rsid w:val="00383F66"/>
    <w:rsid w:val="0038449F"/>
    <w:rsid w:val="00385BB1"/>
    <w:rsid w:val="00385F03"/>
    <w:rsid w:val="00386D93"/>
    <w:rsid w:val="003872FD"/>
    <w:rsid w:val="00391CA3"/>
    <w:rsid w:val="003923DA"/>
    <w:rsid w:val="00392FD4"/>
    <w:rsid w:val="00393455"/>
    <w:rsid w:val="00395AEE"/>
    <w:rsid w:val="00396B26"/>
    <w:rsid w:val="003978DB"/>
    <w:rsid w:val="00397A4D"/>
    <w:rsid w:val="00397D6B"/>
    <w:rsid w:val="00397EF1"/>
    <w:rsid w:val="003A025A"/>
    <w:rsid w:val="003A03E2"/>
    <w:rsid w:val="003A06A7"/>
    <w:rsid w:val="003A0CD3"/>
    <w:rsid w:val="003A1657"/>
    <w:rsid w:val="003A16B0"/>
    <w:rsid w:val="003A1959"/>
    <w:rsid w:val="003A3446"/>
    <w:rsid w:val="003A3CC5"/>
    <w:rsid w:val="003A3E0A"/>
    <w:rsid w:val="003A406D"/>
    <w:rsid w:val="003A55E0"/>
    <w:rsid w:val="003A69C1"/>
    <w:rsid w:val="003A6CE3"/>
    <w:rsid w:val="003B00CF"/>
    <w:rsid w:val="003B07DC"/>
    <w:rsid w:val="003B0DB2"/>
    <w:rsid w:val="003B13F4"/>
    <w:rsid w:val="003B1611"/>
    <w:rsid w:val="003B197A"/>
    <w:rsid w:val="003B24E7"/>
    <w:rsid w:val="003B316D"/>
    <w:rsid w:val="003B3F1B"/>
    <w:rsid w:val="003B43CD"/>
    <w:rsid w:val="003B58A9"/>
    <w:rsid w:val="003B770B"/>
    <w:rsid w:val="003C0D1B"/>
    <w:rsid w:val="003C16EF"/>
    <w:rsid w:val="003C2046"/>
    <w:rsid w:val="003C3131"/>
    <w:rsid w:val="003C522F"/>
    <w:rsid w:val="003C642F"/>
    <w:rsid w:val="003C7363"/>
    <w:rsid w:val="003C77CA"/>
    <w:rsid w:val="003C7BBA"/>
    <w:rsid w:val="003C7D27"/>
    <w:rsid w:val="003D0E45"/>
    <w:rsid w:val="003D123B"/>
    <w:rsid w:val="003D1FEC"/>
    <w:rsid w:val="003D20A8"/>
    <w:rsid w:val="003D324D"/>
    <w:rsid w:val="003D39AE"/>
    <w:rsid w:val="003D504E"/>
    <w:rsid w:val="003E10D0"/>
    <w:rsid w:val="003E45F5"/>
    <w:rsid w:val="003F2F4F"/>
    <w:rsid w:val="003F38BF"/>
    <w:rsid w:val="003F4D6D"/>
    <w:rsid w:val="003F52A7"/>
    <w:rsid w:val="003F7B8B"/>
    <w:rsid w:val="003F7F04"/>
    <w:rsid w:val="0040036D"/>
    <w:rsid w:val="00400578"/>
    <w:rsid w:val="004007C3"/>
    <w:rsid w:val="00401397"/>
    <w:rsid w:val="004025CC"/>
    <w:rsid w:val="00402B36"/>
    <w:rsid w:val="0040492A"/>
    <w:rsid w:val="00404BE1"/>
    <w:rsid w:val="00405871"/>
    <w:rsid w:val="00405A06"/>
    <w:rsid w:val="0040640F"/>
    <w:rsid w:val="00406B32"/>
    <w:rsid w:val="00407E80"/>
    <w:rsid w:val="00410287"/>
    <w:rsid w:val="00410398"/>
    <w:rsid w:val="00410B66"/>
    <w:rsid w:val="00410E8B"/>
    <w:rsid w:val="004115C8"/>
    <w:rsid w:val="00411FFE"/>
    <w:rsid w:val="00414B69"/>
    <w:rsid w:val="00415AC5"/>
    <w:rsid w:val="00415CC7"/>
    <w:rsid w:val="0041759B"/>
    <w:rsid w:val="00421771"/>
    <w:rsid w:val="0042730F"/>
    <w:rsid w:val="0042766D"/>
    <w:rsid w:val="00427962"/>
    <w:rsid w:val="00430BD1"/>
    <w:rsid w:val="004314AA"/>
    <w:rsid w:val="004316F1"/>
    <w:rsid w:val="0043192E"/>
    <w:rsid w:val="00433577"/>
    <w:rsid w:val="00435932"/>
    <w:rsid w:val="00435D04"/>
    <w:rsid w:val="00436882"/>
    <w:rsid w:val="00436886"/>
    <w:rsid w:val="00436A70"/>
    <w:rsid w:val="00437B4A"/>
    <w:rsid w:val="00437ED7"/>
    <w:rsid w:val="00437FDC"/>
    <w:rsid w:val="00440198"/>
    <w:rsid w:val="0044137E"/>
    <w:rsid w:val="004413A4"/>
    <w:rsid w:val="00441788"/>
    <w:rsid w:val="004418C1"/>
    <w:rsid w:val="00444835"/>
    <w:rsid w:val="004448DE"/>
    <w:rsid w:val="00444A4E"/>
    <w:rsid w:val="00445050"/>
    <w:rsid w:val="00445166"/>
    <w:rsid w:val="00445A2B"/>
    <w:rsid w:val="00445BE2"/>
    <w:rsid w:val="0044653D"/>
    <w:rsid w:val="00446940"/>
    <w:rsid w:val="0044751A"/>
    <w:rsid w:val="004477B3"/>
    <w:rsid w:val="00447F6B"/>
    <w:rsid w:val="004500A1"/>
    <w:rsid w:val="004504F5"/>
    <w:rsid w:val="00451564"/>
    <w:rsid w:val="004518A2"/>
    <w:rsid w:val="004537E9"/>
    <w:rsid w:val="00454747"/>
    <w:rsid w:val="0045705B"/>
    <w:rsid w:val="004579CB"/>
    <w:rsid w:val="004605F5"/>
    <w:rsid w:val="0046251B"/>
    <w:rsid w:val="00463774"/>
    <w:rsid w:val="004644B6"/>
    <w:rsid w:val="00464912"/>
    <w:rsid w:val="00464F95"/>
    <w:rsid w:val="004656BB"/>
    <w:rsid w:val="00465AC9"/>
    <w:rsid w:val="0046746C"/>
    <w:rsid w:val="004701FE"/>
    <w:rsid w:val="00471928"/>
    <w:rsid w:val="00472698"/>
    <w:rsid w:val="00472AEE"/>
    <w:rsid w:val="00472C4C"/>
    <w:rsid w:val="00472CA9"/>
    <w:rsid w:val="004739E1"/>
    <w:rsid w:val="00473DD8"/>
    <w:rsid w:val="00476FAC"/>
    <w:rsid w:val="004770DA"/>
    <w:rsid w:val="00477266"/>
    <w:rsid w:val="00477D9D"/>
    <w:rsid w:val="00480EF3"/>
    <w:rsid w:val="00480F65"/>
    <w:rsid w:val="00481D63"/>
    <w:rsid w:val="004825E2"/>
    <w:rsid w:val="0048456B"/>
    <w:rsid w:val="00484814"/>
    <w:rsid w:val="00485568"/>
    <w:rsid w:val="00485742"/>
    <w:rsid w:val="00485801"/>
    <w:rsid w:val="00485F08"/>
    <w:rsid w:val="00485FCB"/>
    <w:rsid w:val="004902F8"/>
    <w:rsid w:val="004918F8"/>
    <w:rsid w:val="00491BD5"/>
    <w:rsid w:val="00493567"/>
    <w:rsid w:val="00495433"/>
    <w:rsid w:val="00495739"/>
    <w:rsid w:val="004A0D3C"/>
    <w:rsid w:val="004A269F"/>
    <w:rsid w:val="004A3B93"/>
    <w:rsid w:val="004A4AEF"/>
    <w:rsid w:val="004A702B"/>
    <w:rsid w:val="004A7EF6"/>
    <w:rsid w:val="004B05BA"/>
    <w:rsid w:val="004B254F"/>
    <w:rsid w:val="004B2E3D"/>
    <w:rsid w:val="004B33E2"/>
    <w:rsid w:val="004B3B36"/>
    <w:rsid w:val="004B4183"/>
    <w:rsid w:val="004B45F1"/>
    <w:rsid w:val="004B5BDD"/>
    <w:rsid w:val="004B64CA"/>
    <w:rsid w:val="004C0284"/>
    <w:rsid w:val="004C05ED"/>
    <w:rsid w:val="004C0725"/>
    <w:rsid w:val="004C0F20"/>
    <w:rsid w:val="004C4627"/>
    <w:rsid w:val="004C6258"/>
    <w:rsid w:val="004C6AEA"/>
    <w:rsid w:val="004C72E0"/>
    <w:rsid w:val="004D12A2"/>
    <w:rsid w:val="004D1E6F"/>
    <w:rsid w:val="004D33F2"/>
    <w:rsid w:val="004D5076"/>
    <w:rsid w:val="004D522F"/>
    <w:rsid w:val="004D583A"/>
    <w:rsid w:val="004D5BD4"/>
    <w:rsid w:val="004D60DD"/>
    <w:rsid w:val="004D62E8"/>
    <w:rsid w:val="004D7A0D"/>
    <w:rsid w:val="004E2372"/>
    <w:rsid w:val="004E2E7E"/>
    <w:rsid w:val="004E5E98"/>
    <w:rsid w:val="004E62A7"/>
    <w:rsid w:val="004E645C"/>
    <w:rsid w:val="004F0153"/>
    <w:rsid w:val="004F0F9E"/>
    <w:rsid w:val="004F1149"/>
    <w:rsid w:val="004F2F31"/>
    <w:rsid w:val="004F4A13"/>
    <w:rsid w:val="004F4FF4"/>
    <w:rsid w:val="004F60C2"/>
    <w:rsid w:val="004F7077"/>
    <w:rsid w:val="00502EB0"/>
    <w:rsid w:val="00503EF2"/>
    <w:rsid w:val="0050425C"/>
    <w:rsid w:val="0050471F"/>
    <w:rsid w:val="00505FF5"/>
    <w:rsid w:val="00506C2E"/>
    <w:rsid w:val="00511851"/>
    <w:rsid w:val="0051344C"/>
    <w:rsid w:val="00513C50"/>
    <w:rsid w:val="0051746A"/>
    <w:rsid w:val="0052149A"/>
    <w:rsid w:val="00521921"/>
    <w:rsid w:val="00522B7A"/>
    <w:rsid w:val="00522C7E"/>
    <w:rsid w:val="0052337B"/>
    <w:rsid w:val="005249E4"/>
    <w:rsid w:val="005270A0"/>
    <w:rsid w:val="00530A6E"/>
    <w:rsid w:val="00530F25"/>
    <w:rsid w:val="005332D5"/>
    <w:rsid w:val="005341FE"/>
    <w:rsid w:val="00534653"/>
    <w:rsid w:val="00536164"/>
    <w:rsid w:val="00536189"/>
    <w:rsid w:val="00536510"/>
    <w:rsid w:val="0053760D"/>
    <w:rsid w:val="00537775"/>
    <w:rsid w:val="00540A28"/>
    <w:rsid w:val="0054262B"/>
    <w:rsid w:val="005427C9"/>
    <w:rsid w:val="00543A9B"/>
    <w:rsid w:val="00543D29"/>
    <w:rsid w:val="00543DA7"/>
    <w:rsid w:val="005442AD"/>
    <w:rsid w:val="00550AE0"/>
    <w:rsid w:val="00551D77"/>
    <w:rsid w:val="00551EE4"/>
    <w:rsid w:val="005521E4"/>
    <w:rsid w:val="005527AE"/>
    <w:rsid w:val="00552A68"/>
    <w:rsid w:val="005530E8"/>
    <w:rsid w:val="0055356B"/>
    <w:rsid w:val="00553C6A"/>
    <w:rsid w:val="005541F9"/>
    <w:rsid w:val="00554E44"/>
    <w:rsid w:val="00555353"/>
    <w:rsid w:val="00555513"/>
    <w:rsid w:val="0055598D"/>
    <w:rsid w:val="00556008"/>
    <w:rsid w:val="0055673D"/>
    <w:rsid w:val="00556EB5"/>
    <w:rsid w:val="005574C5"/>
    <w:rsid w:val="00560831"/>
    <w:rsid w:val="005612FC"/>
    <w:rsid w:val="005615A1"/>
    <w:rsid w:val="00563D84"/>
    <w:rsid w:val="0056494E"/>
    <w:rsid w:val="00564C6E"/>
    <w:rsid w:val="00565816"/>
    <w:rsid w:val="00566C65"/>
    <w:rsid w:val="00566EB4"/>
    <w:rsid w:val="00567542"/>
    <w:rsid w:val="00567D1E"/>
    <w:rsid w:val="00567F13"/>
    <w:rsid w:val="00567F3E"/>
    <w:rsid w:val="00571CE5"/>
    <w:rsid w:val="00571FDC"/>
    <w:rsid w:val="0057225E"/>
    <w:rsid w:val="00573BD3"/>
    <w:rsid w:val="00573F52"/>
    <w:rsid w:val="005742FC"/>
    <w:rsid w:val="005749B0"/>
    <w:rsid w:val="00575EC8"/>
    <w:rsid w:val="005765D7"/>
    <w:rsid w:val="005773FD"/>
    <w:rsid w:val="00580009"/>
    <w:rsid w:val="00580243"/>
    <w:rsid w:val="00580DFB"/>
    <w:rsid w:val="00581BCF"/>
    <w:rsid w:val="005821BE"/>
    <w:rsid w:val="005825A0"/>
    <w:rsid w:val="0058297C"/>
    <w:rsid w:val="005833FA"/>
    <w:rsid w:val="0058388C"/>
    <w:rsid w:val="00583E41"/>
    <w:rsid w:val="00585432"/>
    <w:rsid w:val="00585A3A"/>
    <w:rsid w:val="00586B0D"/>
    <w:rsid w:val="00586FD3"/>
    <w:rsid w:val="00587AA0"/>
    <w:rsid w:val="00587C50"/>
    <w:rsid w:val="00587D14"/>
    <w:rsid w:val="00587D6E"/>
    <w:rsid w:val="00590717"/>
    <w:rsid w:val="00590EF8"/>
    <w:rsid w:val="005924DF"/>
    <w:rsid w:val="005933B2"/>
    <w:rsid w:val="00594786"/>
    <w:rsid w:val="00595DD9"/>
    <w:rsid w:val="00596926"/>
    <w:rsid w:val="00596FCC"/>
    <w:rsid w:val="00597352"/>
    <w:rsid w:val="005A0C1D"/>
    <w:rsid w:val="005A1D64"/>
    <w:rsid w:val="005A2A0D"/>
    <w:rsid w:val="005A3AB1"/>
    <w:rsid w:val="005A4A94"/>
    <w:rsid w:val="005A4EB3"/>
    <w:rsid w:val="005A55B9"/>
    <w:rsid w:val="005A5FC0"/>
    <w:rsid w:val="005A6878"/>
    <w:rsid w:val="005A7AA6"/>
    <w:rsid w:val="005B0E76"/>
    <w:rsid w:val="005B169A"/>
    <w:rsid w:val="005B16BA"/>
    <w:rsid w:val="005B1CC4"/>
    <w:rsid w:val="005B2282"/>
    <w:rsid w:val="005B2ADC"/>
    <w:rsid w:val="005B4875"/>
    <w:rsid w:val="005B567D"/>
    <w:rsid w:val="005B5EC9"/>
    <w:rsid w:val="005B6685"/>
    <w:rsid w:val="005B684A"/>
    <w:rsid w:val="005B767A"/>
    <w:rsid w:val="005B772A"/>
    <w:rsid w:val="005C0D69"/>
    <w:rsid w:val="005C169E"/>
    <w:rsid w:val="005C1DBE"/>
    <w:rsid w:val="005C2D3F"/>
    <w:rsid w:val="005C35E4"/>
    <w:rsid w:val="005C3F5D"/>
    <w:rsid w:val="005C4FDB"/>
    <w:rsid w:val="005C68F6"/>
    <w:rsid w:val="005C6FD1"/>
    <w:rsid w:val="005D0BDD"/>
    <w:rsid w:val="005D137C"/>
    <w:rsid w:val="005D2BFE"/>
    <w:rsid w:val="005D4AC5"/>
    <w:rsid w:val="005D55B4"/>
    <w:rsid w:val="005D6535"/>
    <w:rsid w:val="005D67EF"/>
    <w:rsid w:val="005D6B11"/>
    <w:rsid w:val="005E004F"/>
    <w:rsid w:val="005E169D"/>
    <w:rsid w:val="005E2A9F"/>
    <w:rsid w:val="005E3C21"/>
    <w:rsid w:val="005E42BD"/>
    <w:rsid w:val="005E5988"/>
    <w:rsid w:val="005E59CB"/>
    <w:rsid w:val="005E6098"/>
    <w:rsid w:val="005F1BA6"/>
    <w:rsid w:val="005F23C4"/>
    <w:rsid w:val="005F2F5E"/>
    <w:rsid w:val="005F300D"/>
    <w:rsid w:val="005F4402"/>
    <w:rsid w:val="005F490C"/>
    <w:rsid w:val="005F6B50"/>
    <w:rsid w:val="005F77B4"/>
    <w:rsid w:val="006006DF"/>
    <w:rsid w:val="0060196A"/>
    <w:rsid w:val="00601C32"/>
    <w:rsid w:val="0060208D"/>
    <w:rsid w:val="00602463"/>
    <w:rsid w:val="0060258D"/>
    <w:rsid w:val="00603359"/>
    <w:rsid w:val="00603B8B"/>
    <w:rsid w:val="00603F7D"/>
    <w:rsid w:val="00604BB4"/>
    <w:rsid w:val="00604EF9"/>
    <w:rsid w:val="006050E8"/>
    <w:rsid w:val="00605854"/>
    <w:rsid w:val="00605E25"/>
    <w:rsid w:val="00606240"/>
    <w:rsid w:val="00606305"/>
    <w:rsid w:val="00606875"/>
    <w:rsid w:val="00607A05"/>
    <w:rsid w:val="00610E54"/>
    <w:rsid w:val="00611183"/>
    <w:rsid w:val="006124FA"/>
    <w:rsid w:val="00612A4D"/>
    <w:rsid w:val="00614110"/>
    <w:rsid w:val="00614C48"/>
    <w:rsid w:val="00616098"/>
    <w:rsid w:val="0061726E"/>
    <w:rsid w:val="00617E0B"/>
    <w:rsid w:val="0062002C"/>
    <w:rsid w:val="00620F61"/>
    <w:rsid w:val="00621628"/>
    <w:rsid w:val="006238A3"/>
    <w:rsid w:val="006245FC"/>
    <w:rsid w:val="006248B4"/>
    <w:rsid w:val="00624A8E"/>
    <w:rsid w:val="00625162"/>
    <w:rsid w:val="00625E26"/>
    <w:rsid w:val="006274BF"/>
    <w:rsid w:val="006275D1"/>
    <w:rsid w:val="00630EB5"/>
    <w:rsid w:val="00631CE6"/>
    <w:rsid w:val="00631D94"/>
    <w:rsid w:val="006320E9"/>
    <w:rsid w:val="006323BC"/>
    <w:rsid w:val="006329C3"/>
    <w:rsid w:val="00633851"/>
    <w:rsid w:val="00634AE8"/>
    <w:rsid w:val="00634DAC"/>
    <w:rsid w:val="0063530C"/>
    <w:rsid w:val="006366B1"/>
    <w:rsid w:val="006368B6"/>
    <w:rsid w:val="00637E93"/>
    <w:rsid w:val="006410AC"/>
    <w:rsid w:val="00641528"/>
    <w:rsid w:val="00642727"/>
    <w:rsid w:val="006433C7"/>
    <w:rsid w:val="00643FA0"/>
    <w:rsid w:val="00644220"/>
    <w:rsid w:val="006446EB"/>
    <w:rsid w:val="00645050"/>
    <w:rsid w:val="00645848"/>
    <w:rsid w:val="00646D89"/>
    <w:rsid w:val="006474A0"/>
    <w:rsid w:val="00647C4E"/>
    <w:rsid w:val="0065012C"/>
    <w:rsid w:val="00650318"/>
    <w:rsid w:val="0065078C"/>
    <w:rsid w:val="0065091C"/>
    <w:rsid w:val="0065122B"/>
    <w:rsid w:val="0065199C"/>
    <w:rsid w:val="00651B23"/>
    <w:rsid w:val="00651E3D"/>
    <w:rsid w:val="00652036"/>
    <w:rsid w:val="0065370F"/>
    <w:rsid w:val="006542A4"/>
    <w:rsid w:val="00654EA6"/>
    <w:rsid w:val="00655A71"/>
    <w:rsid w:val="00657728"/>
    <w:rsid w:val="006579BC"/>
    <w:rsid w:val="006602A3"/>
    <w:rsid w:val="00660AC5"/>
    <w:rsid w:val="0066154B"/>
    <w:rsid w:val="0066215B"/>
    <w:rsid w:val="00663F7A"/>
    <w:rsid w:val="00665B14"/>
    <w:rsid w:val="006662D1"/>
    <w:rsid w:val="006678A2"/>
    <w:rsid w:val="00667D2D"/>
    <w:rsid w:val="00671ADB"/>
    <w:rsid w:val="00671FB3"/>
    <w:rsid w:val="006721B6"/>
    <w:rsid w:val="00674815"/>
    <w:rsid w:val="00676458"/>
    <w:rsid w:val="0067697A"/>
    <w:rsid w:val="006769DE"/>
    <w:rsid w:val="00677888"/>
    <w:rsid w:val="00677D30"/>
    <w:rsid w:val="00680206"/>
    <w:rsid w:val="00681BD6"/>
    <w:rsid w:val="006835C0"/>
    <w:rsid w:val="006837DE"/>
    <w:rsid w:val="0068473B"/>
    <w:rsid w:val="00684807"/>
    <w:rsid w:val="00684EF2"/>
    <w:rsid w:val="00686304"/>
    <w:rsid w:val="006863DA"/>
    <w:rsid w:val="00691D39"/>
    <w:rsid w:val="00692D57"/>
    <w:rsid w:val="0069326D"/>
    <w:rsid w:val="006934E7"/>
    <w:rsid w:val="00693BB1"/>
    <w:rsid w:val="00694419"/>
    <w:rsid w:val="006950EB"/>
    <w:rsid w:val="00695428"/>
    <w:rsid w:val="0069657E"/>
    <w:rsid w:val="00696B6C"/>
    <w:rsid w:val="006978AD"/>
    <w:rsid w:val="0069795E"/>
    <w:rsid w:val="00697C2D"/>
    <w:rsid w:val="006A03D7"/>
    <w:rsid w:val="006A1D61"/>
    <w:rsid w:val="006A3696"/>
    <w:rsid w:val="006A36FB"/>
    <w:rsid w:val="006A3ADD"/>
    <w:rsid w:val="006A563B"/>
    <w:rsid w:val="006A598A"/>
    <w:rsid w:val="006A614E"/>
    <w:rsid w:val="006A6308"/>
    <w:rsid w:val="006A7054"/>
    <w:rsid w:val="006A79B5"/>
    <w:rsid w:val="006B1586"/>
    <w:rsid w:val="006B1B3E"/>
    <w:rsid w:val="006B2072"/>
    <w:rsid w:val="006B3A00"/>
    <w:rsid w:val="006B48F2"/>
    <w:rsid w:val="006B4ED0"/>
    <w:rsid w:val="006B70AB"/>
    <w:rsid w:val="006C024B"/>
    <w:rsid w:val="006C0A37"/>
    <w:rsid w:val="006C1616"/>
    <w:rsid w:val="006C3C93"/>
    <w:rsid w:val="006C4377"/>
    <w:rsid w:val="006C4611"/>
    <w:rsid w:val="006C5D35"/>
    <w:rsid w:val="006C62CF"/>
    <w:rsid w:val="006C64DD"/>
    <w:rsid w:val="006D0B78"/>
    <w:rsid w:val="006D109E"/>
    <w:rsid w:val="006D1AD5"/>
    <w:rsid w:val="006D1BB3"/>
    <w:rsid w:val="006D236E"/>
    <w:rsid w:val="006D3F1A"/>
    <w:rsid w:val="006D4889"/>
    <w:rsid w:val="006D4DDF"/>
    <w:rsid w:val="006D5156"/>
    <w:rsid w:val="006D5CC2"/>
    <w:rsid w:val="006D611E"/>
    <w:rsid w:val="006D6AA6"/>
    <w:rsid w:val="006E02F0"/>
    <w:rsid w:val="006E0892"/>
    <w:rsid w:val="006E1801"/>
    <w:rsid w:val="006E22ED"/>
    <w:rsid w:val="006E4248"/>
    <w:rsid w:val="006E4A67"/>
    <w:rsid w:val="006E4B8B"/>
    <w:rsid w:val="006E4C69"/>
    <w:rsid w:val="006E4FEE"/>
    <w:rsid w:val="006E51A9"/>
    <w:rsid w:val="006E529A"/>
    <w:rsid w:val="006E554B"/>
    <w:rsid w:val="006E5760"/>
    <w:rsid w:val="006E6413"/>
    <w:rsid w:val="006E67FC"/>
    <w:rsid w:val="006E681B"/>
    <w:rsid w:val="006E69FA"/>
    <w:rsid w:val="006F01DF"/>
    <w:rsid w:val="006F0A03"/>
    <w:rsid w:val="006F107B"/>
    <w:rsid w:val="006F1DD9"/>
    <w:rsid w:val="006F2A03"/>
    <w:rsid w:val="006F3AD0"/>
    <w:rsid w:val="006F4097"/>
    <w:rsid w:val="006F45BF"/>
    <w:rsid w:val="006F478B"/>
    <w:rsid w:val="006F4A8D"/>
    <w:rsid w:val="006F4BAE"/>
    <w:rsid w:val="006F4FF7"/>
    <w:rsid w:val="006F57B4"/>
    <w:rsid w:val="006F6838"/>
    <w:rsid w:val="006F6F8A"/>
    <w:rsid w:val="006F77D5"/>
    <w:rsid w:val="00700FC6"/>
    <w:rsid w:val="00701AF5"/>
    <w:rsid w:val="00701E1F"/>
    <w:rsid w:val="007028EC"/>
    <w:rsid w:val="00702F0E"/>
    <w:rsid w:val="00703547"/>
    <w:rsid w:val="00703A7A"/>
    <w:rsid w:val="0070438E"/>
    <w:rsid w:val="00704537"/>
    <w:rsid w:val="00704B1A"/>
    <w:rsid w:val="007062FD"/>
    <w:rsid w:val="00706404"/>
    <w:rsid w:val="0071083A"/>
    <w:rsid w:val="00711545"/>
    <w:rsid w:val="00714129"/>
    <w:rsid w:val="00714330"/>
    <w:rsid w:val="00714957"/>
    <w:rsid w:val="007160E3"/>
    <w:rsid w:val="00716812"/>
    <w:rsid w:val="00717543"/>
    <w:rsid w:val="0072024A"/>
    <w:rsid w:val="0072059E"/>
    <w:rsid w:val="00720B13"/>
    <w:rsid w:val="00721002"/>
    <w:rsid w:val="007214A7"/>
    <w:rsid w:val="00722110"/>
    <w:rsid w:val="00722F17"/>
    <w:rsid w:val="007231BE"/>
    <w:rsid w:val="00724992"/>
    <w:rsid w:val="0072501B"/>
    <w:rsid w:val="007250D1"/>
    <w:rsid w:val="007257B2"/>
    <w:rsid w:val="00725B01"/>
    <w:rsid w:val="00726B25"/>
    <w:rsid w:val="00727199"/>
    <w:rsid w:val="00730114"/>
    <w:rsid w:val="00730E46"/>
    <w:rsid w:val="0073114C"/>
    <w:rsid w:val="00731490"/>
    <w:rsid w:val="00731911"/>
    <w:rsid w:val="00731BE1"/>
    <w:rsid w:val="00732143"/>
    <w:rsid w:val="0073241B"/>
    <w:rsid w:val="00733A68"/>
    <w:rsid w:val="00736F38"/>
    <w:rsid w:val="00740DC8"/>
    <w:rsid w:val="00740E84"/>
    <w:rsid w:val="00740F2A"/>
    <w:rsid w:val="00740F87"/>
    <w:rsid w:val="00742CE4"/>
    <w:rsid w:val="00742DDF"/>
    <w:rsid w:val="00743279"/>
    <w:rsid w:val="0074382B"/>
    <w:rsid w:val="00743AB5"/>
    <w:rsid w:val="0074553B"/>
    <w:rsid w:val="007474C9"/>
    <w:rsid w:val="00752E03"/>
    <w:rsid w:val="00753AB2"/>
    <w:rsid w:val="00754497"/>
    <w:rsid w:val="007544F1"/>
    <w:rsid w:val="00754692"/>
    <w:rsid w:val="00754DB8"/>
    <w:rsid w:val="00755769"/>
    <w:rsid w:val="00755821"/>
    <w:rsid w:val="00755A89"/>
    <w:rsid w:val="00755F45"/>
    <w:rsid w:val="00756442"/>
    <w:rsid w:val="00757385"/>
    <w:rsid w:val="0075786C"/>
    <w:rsid w:val="00762A27"/>
    <w:rsid w:val="00762B1D"/>
    <w:rsid w:val="0076382C"/>
    <w:rsid w:val="007655C2"/>
    <w:rsid w:val="00766DF0"/>
    <w:rsid w:val="00767B8B"/>
    <w:rsid w:val="00770806"/>
    <w:rsid w:val="00770891"/>
    <w:rsid w:val="00770B44"/>
    <w:rsid w:val="00770E0B"/>
    <w:rsid w:val="00770F2D"/>
    <w:rsid w:val="0077150C"/>
    <w:rsid w:val="0077252D"/>
    <w:rsid w:val="00772576"/>
    <w:rsid w:val="0077311E"/>
    <w:rsid w:val="00773123"/>
    <w:rsid w:val="00773594"/>
    <w:rsid w:val="00773B91"/>
    <w:rsid w:val="00773CCE"/>
    <w:rsid w:val="00773D06"/>
    <w:rsid w:val="00774BE7"/>
    <w:rsid w:val="00774C0A"/>
    <w:rsid w:val="00774E1D"/>
    <w:rsid w:val="0077559A"/>
    <w:rsid w:val="007756C0"/>
    <w:rsid w:val="00775CBD"/>
    <w:rsid w:val="00775DFF"/>
    <w:rsid w:val="00775F99"/>
    <w:rsid w:val="00777A59"/>
    <w:rsid w:val="00777F53"/>
    <w:rsid w:val="00780B13"/>
    <w:rsid w:val="00781C1F"/>
    <w:rsid w:val="00783A9D"/>
    <w:rsid w:val="00783C3C"/>
    <w:rsid w:val="007849DE"/>
    <w:rsid w:val="00785171"/>
    <w:rsid w:val="00785576"/>
    <w:rsid w:val="0079060F"/>
    <w:rsid w:val="007909B8"/>
    <w:rsid w:val="007914A2"/>
    <w:rsid w:val="0079158F"/>
    <w:rsid w:val="00792112"/>
    <w:rsid w:val="00794399"/>
    <w:rsid w:val="0079454A"/>
    <w:rsid w:val="00794E18"/>
    <w:rsid w:val="007953B2"/>
    <w:rsid w:val="007953CC"/>
    <w:rsid w:val="00795A3C"/>
    <w:rsid w:val="00797B55"/>
    <w:rsid w:val="00797CA0"/>
    <w:rsid w:val="007A022E"/>
    <w:rsid w:val="007A1042"/>
    <w:rsid w:val="007A1CA7"/>
    <w:rsid w:val="007A5023"/>
    <w:rsid w:val="007A5F49"/>
    <w:rsid w:val="007A70F6"/>
    <w:rsid w:val="007A7E31"/>
    <w:rsid w:val="007B06C4"/>
    <w:rsid w:val="007B3E19"/>
    <w:rsid w:val="007B481C"/>
    <w:rsid w:val="007B5327"/>
    <w:rsid w:val="007B5594"/>
    <w:rsid w:val="007B600E"/>
    <w:rsid w:val="007B644B"/>
    <w:rsid w:val="007B65F0"/>
    <w:rsid w:val="007B6698"/>
    <w:rsid w:val="007B7C4F"/>
    <w:rsid w:val="007C111E"/>
    <w:rsid w:val="007C1585"/>
    <w:rsid w:val="007C1833"/>
    <w:rsid w:val="007C2CFB"/>
    <w:rsid w:val="007C3A9E"/>
    <w:rsid w:val="007C439F"/>
    <w:rsid w:val="007C49B4"/>
    <w:rsid w:val="007C4DBD"/>
    <w:rsid w:val="007C5032"/>
    <w:rsid w:val="007C5A7E"/>
    <w:rsid w:val="007C6864"/>
    <w:rsid w:val="007D063E"/>
    <w:rsid w:val="007D0D30"/>
    <w:rsid w:val="007D1365"/>
    <w:rsid w:val="007D1743"/>
    <w:rsid w:val="007D1807"/>
    <w:rsid w:val="007D1B53"/>
    <w:rsid w:val="007D22EE"/>
    <w:rsid w:val="007D24F5"/>
    <w:rsid w:val="007D3321"/>
    <w:rsid w:val="007D412A"/>
    <w:rsid w:val="007D5307"/>
    <w:rsid w:val="007D617D"/>
    <w:rsid w:val="007D7E20"/>
    <w:rsid w:val="007E0770"/>
    <w:rsid w:val="007E0F8E"/>
    <w:rsid w:val="007E22C1"/>
    <w:rsid w:val="007E2780"/>
    <w:rsid w:val="007E372D"/>
    <w:rsid w:val="007E38C5"/>
    <w:rsid w:val="007E38E9"/>
    <w:rsid w:val="007E3DCD"/>
    <w:rsid w:val="007E4B2C"/>
    <w:rsid w:val="007E57FB"/>
    <w:rsid w:val="007E6812"/>
    <w:rsid w:val="007E68A5"/>
    <w:rsid w:val="007E6F7F"/>
    <w:rsid w:val="007E710C"/>
    <w:rsid w:val="007E7C0C"/>
    <w:rsid w:val="007E7DD0"/>
    <w:rsid w:val="007F0254"/>
    <w:rsid w:val="007F1592"/>
    <w:rsid w:val="007F1EE9"/>
    <w:rsid w:val="007F1F89"/>
    <w:rsid w:val="007F3FC3"/>
    <w:rsid w:val="007F5026"/>
    <w:rsid w:val="007F5190"/>
    <w:rsid w:val="007F5261"/>
    <w:rsid w:val="007F5356"/>
    <w:rsid w:val="007F558C"/>
    <w:rsid w:val="007F5A64"/>
    <w:rsid w:val="007F5D26"/>
    <w:rsid w:val="007F6776"/>
    <w:rsid w:val="007F747A"/>
    <w:rsid w:val="008001C8"/>
    <w:rsid w:val="008015BD"/>
    <w:rsid w:val="00801738"/>
    <w:rsid w:val="00801C3F"/>
    <w:rsid w:val="008020F3"/>
    <w:rsid w:val="00802AA1"/>
    <w:rsid w:val="00803229"/>
    <w:rsid w:val="00804DEF"/>
    <w:rsid w:val="00804F04"/>
    <w:rsid w:val="00805A89"/>
    <w:rsid w:val="008061D4"/>
    <w:rsid w:val="00806FA2"/>
    <w:rsid w:val="008076FF"/>
    <w:rsid w:val="008101E4"/>
    <w:rsid w:val="00810336"/>
    <w:rsid w:val="00810E1C"/>
    <w:rsid w:val="00810EAA"/>
    <w:rsid w:val="00811553"/>
    <w:rsid w:val="00811A4B"/>
    <w:rsid w:val="00811B89"/>
    <w:rsid w:val="008129E7"/>
    <w:rsid w:val="008134F7"/>
    <w:rsid w:val="00813582"/>
    <w:rsid w:val="008146C9"/>
    <w:rsid w:val="00817266"/>
    <w:rsid w:val="008204BC"/>
    <w:rsid w:val="00820643"/>
    <w:rsid w:val="008219AC"/>
    <w:rsid w:val="00821C79"/>
    <w:rsid w:val="0082295C"/>
    <w:rsid w:val="008230CA"/>
    <w:rsid w:val="0082377D"/>
    <w:rsid w:val="008238B3"/>
    <w:rsid w:val="00824531"/>
    <w:rsid w:val="00825BE8"/>
    <w:rsid w:val="008261BF"/>
    <w:rsid w:val="00826391"/>
    <w:rsid w:val="00826655"/>
    <w:rsid w:val="00827471"/>
    <w:rsid w:val="008274DC"/>
    <w:rsid w:val="008275A7"/>
    <w:rsid w:val="00827AC5"/>
    <w:rsid w:val="00827C4F"/>
    <w:rsid w:val="00830948"/>
    <w:rsid w:val="00830BED"/>
    <w:rsid w:val="00831444"/>
    <w:rsid w:val="00831501"/>
    <w:rsid w:val="00832520"/>
    <w:rsid w:val="008352D4"/>
    <w:rsid w:val="008355E3"/>
    <w:rsid w:val="00835A2A"/>
    <w:rsid w:val="00835BDB"/>
    <w:rsid w:val="00836666"/>
    <w:rsid w:val="00836DF4"/>
    <w:rsid w:val="00841CA8"/>
    <w:rsid w:val="00841CDA"/>
    <w:rsid w:val="0084242A"/>
    <w:rsid w:val="008425A3"/>
    <w:rsid w:val="00842A6F"/>
    <w:rsid w:val="00842BDD"/>
    <w:rsid w:val="00842D6A"/>
    <w:rsid w:val="00843AD7"/>
    <w:rsid w:val="00843CC6"/>
    <w:rsid w:val="008448A1"/>
    <w:rsid w:val="00845D6F"/>
    <w:rsid w:val="008469D6"/>
    <w:rsid w:val="00846B35"/>
    <w:rsid w:val="008474F5"/>
    <w:rsid w:val="0085095F"/>
    <w:rsid w:val="00850965"/>
    <w:rsid w:val="008516BE"/>
    <w:rsid w:val="00851D62"/>
    <w:rsid w:val="00851E6D"/>
    <w:rsid w:val="008536B9"/>
    <w:rsid w:val="008539B4"/>
    <w:rsid w:val="00853B49"/>
    <w:rsid w:val="00853CB2"/>
    <w:rsid w:val="008543C8"/>
    <w:rsid w:val="008543E1"/>
    <w:rsid w:val="008545C5"/>
    <w:rsid w:val="00854C32"/>
    <w:rsid w:val="00854C8A"/>
    <w:rsid w:val="00855B6E"/>
    <w:rsid w:val="00856AA0"/>
    <w:rsid w:val="00856C52"/>
    <w:rsid w:val="008579CC"/>
    <w:rsid w:val="0086015B"/>
    <w:rsid w:val="00861665"/>
    <w:rsid w:val="00861C0A"/>
    <w:rsid w:val="0086246C"/>
    <w:rsid w:val="00863011"/>
    <w:rsid w:val="00863964"/>
    <w:rsid w:val="00863A35"/>
    <w:rsid w:val="00865514"/>
    <w:rsid w:val="00865FB4"/>
    <w:rsid w:val="00866216"/>
    <w:rsid w:val="008663AE"/>
    <w:rsid w:val="0086663D"/>
    <w:rsid w:val="008668FF"/>
    <w:rsid w:val="008669F4"/>
    <w:rsid w:val="00866F84"/>
    <w:rsid w:val="008672B3"/>
    <w:rsid w:val="00867FE8"/>
    <w:rsid w:val="008720FA"/>
    <w:rsid w:val="00872469"/>
    <w:rsid w:val="008737E9"/>
    <w:rsid w:val="00873D8F"/>
    <w:rsid w:val="00873DB6"/>
    <w:rsid w:val="008741D6"/>
    <w:rsid w:val="00874811"/>
    <w:rsid w:val="008753FA"/>
    <w:rsid w:val="008755BF"/>
    <w:rsid w:val="00875971"/>
    <w:rsid w:val="0087623E"/>
    <w:rsid w:val="0087632B"/>
    <w:rsid w:val="00876AF9"/>
    <w:rsid w:val="00876B46"/>
    <w:rsid w:val="008777D8"/>
    <w:rsid w:val="0087783E"/>
    <w:rsid w:val="00877E03"/>
    <w:rsid w:val="008805DA"/>
    <w:rsid w:val="00880D0F"/>
    <w:rsid w:val="00881363"/>
    <w:rsid w:val="00881B47"/>
    <w:rsid w:val="00881D88"/>
    <w:rsid w:val="008820F7"/>
    <w:rsid w:val="00882E95"/>
    <w:rsid w:val="008834A6"/>
    <w:rsid w:val="008835B0"/>
    <w:rsid w:val="0088588D"/>
    <w:rsid w:val="0088607C"/>
    <w:rsid w:val="008870E7"/>
    <w:rsid w:val="008902B7"/>
    <w:rsid w:val="008902FD"/>
    <w:rsid w:val="0089124C"/>
    <w:rsid w:val="00892A99"/>
    <w:rsid w:val="00892EAA"/>
    <w:rsid w:val="008961C2"/>
    <w:rsid w:val="00896388"/>
    <w:rsid w:val="00896C64"/>
    <w:rsid w:val="00897801"/>
    <w:rsid w:val="008A00DA"/>
    <w:rsid w:val="008A0F82"/>
    <w:rsid w:val="008A12BE"/>
    <w:rsid w:val="008A151D"/>
    <w:rsid w:val="008A1AFE"/>
    <w:rsid w:val="008A200E"/>
    <w:rsid w:val="008A2568"/>
    <w:rsid w:val="008A488F"/>
    <w:rsid w:val="008A5229"/>
    <w:rsid w:val="008A5857"/>
    <w:rsid w:val="008A5E0D"/>
    <w:rsid w:val="008A6A79"/>
    <w:rsid w:val="008A6EE9"/>
    <w:rsid w:val="008A7039"/>
    <w:rsid w:val="008A780E"/>
    <w:rsid w:val="008A798B"/>
    <w:rsid w:val="008B2ABC"/>
    <w:rsid w:val="008B37AD"/>
    <w:rsid w:val="008B43C8"/>
    <w:rsid w:val="008B45C1"/>
    <w:rsid w:val="008B5C33"/>
    <w:rsid w:val="008B607F"/>
    <w:rsid w:val="008C3746"/>
    <w:rsid w:val="008C4765"/>
    <w:rsid w:val="008C53CA"/>
    <w:rsid w:val="008C5A53"/>
    <w:rsid w:val="008C63CB"/>
    <w:rsid w:val="008C6F87"/>
    <w:rsid w:val="008D0ED4"/>
    <w:rsid w:val="008D1146"/>
    <w:rsid w:val="008D143A"/>
    <w:rsid w:val="008D335B"/>
    <w:rsid w:val="008D3495"/>
    <w:rsid w:val="008D3EE2"/>
    <w:rsid w:val="008D4E5B"/>
    <w:rsid w:val="008D4F59"/>
    <w:rsid w:val="008D6CB9"/>
    <w:rsid w:val="008D7374"/>
    <w:rsid w:val="008E02EA"/>
    <w:rsid w:val="008E170D"/>
    <w:rsid w:val="008E2E80"/>
    <w:rsid w:val="008E33F7"/>
    <w:rsid w:val="008E43CC"/>
    <w:rsid w:val="008E528A"/>
    <w:rsid w:val="008E5383"/>
    <w:rsid w:val="008E5BF2"/>
    <w:rsid w:val="008E61B9"/>
    <w:rsid w:val="008E631E"/>
    <w:rsid w:val="008E6E9C"/>
    <w:rsid w:val="008E79AB"/>
    <w:rsid w:val="008F0331"/>
    <w:rsid w:val="008F08D7"/>
    <w:rsid w:val="008F08FA"/>
    <w:rsid w:val="008F0DD9"/>
    <w:rsid w:val="008F0F95"/>
    <w:rsid w:val="008F1B52"/>
    <w:rsid w:val="008F1C3B"/>
    <w:rsid w:val="008F1DAE"/>
    <w:rsid w:val="008F24AB"/>
    <w:rsid w:val="008F37EF"/>
    <w:rsid w:val="008F53E6"/>
    <w:rsid w:val="008F5EE6"/>
    <w:rsid w:val="008F6F4F"/>
    <w:rsid w:val="008F7F1F"/>
    <w:rsid w:val="00902718"/>
    <w:rsid w:val="009034DE"/>
    <w:rsid w:val="00904313"/>
    <w:rsid w:val="0090444E"/>
    <w:rsid w:val="00904648"/>
    <w:rsid w:val="00905945"/>
    <w:rsid w:val="0090599D"/>
    <w:rsid w:val="009103B3"/>
    <w:rsid w:val="0091058F"/>
    <w:rsid w:val="009107CE"/>
    <w:rsid w:val="00910C94"/>
    <w:rsid w:val="00910F23"/>
    <w:rsid w:val="009118C4"/>
    <w:rsid w:val="00911D79"/>
    <w:rsid w:val="0091278A"/>
    <w:rsid w:val="009129F1"/>
    <w:rsid w:val="00912D41"/>
    <w:rsid w:val="00912DBD"/>
    <w:rsid w:val="00912FFD"/>
    <w:rsid w:val="0091461A"/>
    <w:rsid w:val="00914671"/>
    <w:rsid w:val="00914CAA"/>
    <w:rsid w:val="00915843"/>
    <w:rsid w:val="00915A9B"/>
    <w:rsid w:val="00915CE1"/>
    <w:rsid w:val="009162F6"/>
    <w:rsid w:val="00916A2B"/>
    <w:rsid w:val="009170C6"/>
    <w:rsid w:val="00917D44"/>
    <w:rsid w:val="00920521"/>
    <w:rsid w:val="009205ED"/>
    <w:rsid w:val="00920C85"/>
    <w:rsid w:val="00921307"/>
    <w:rsid w:val="009231FD"/>
    <w:rsid w:val="0092370E"/>
    <w:rsid w:val="0092400F"/>
    <w:rsid w:val="009253B4"/>
    <w:rsid w:val="00926CF3"/>
    <w:rsid w:val="00927B1F"/>
    <w:rsid w:val="0093007D"/>
    <w:rsid w:val="00930395"/>
    <w:rsid w:val="009307BD"/>
    <w:rsid w:val="0093123C"/>
    <w:rsid w:val="00931392"/>
    <w:rsid w:val="009327CB"/>
    <w:rsid w:val="009329F0"/>
    <w:rsid w:val="00932C40"/>
    <w:rsid w:val="00932E33"/>
    <w:rsid w:val="009333F3"/>
    <w:rsid w:val="00934360"/>
    <w:rsid w:val="00934470"/>
    <w:rsid w:val="0093466B"/>
    <w:rsid w:val="00935416"/>
    <w:rsid w:val="00935709"/>
    <w:rsid w:val="00935D8B"/>
    <w:rsid w:val="009412BC"/>
    <w:rsid w:val="00945687"/>
    <w:rsid w:val="00946EC3"/>
    <w:rsid w:val="00947124"/>
    <w:rsid w:val="009471D4"/>
    <w:rsid w:val="00950130"/>
    <w:rsid w:val="00952F1A"/>
    <w:rsid w:val="00953C0F"/>
    <w:rsid w:val="00954301"/>
    <w:rsid w:val="009549B3"/>
    <w:rsid w:val="00955761"/>
    <w:rsid w:val="009564F7"/>
    <w:rsid w:val="009568A1"/>
    <w:rsid w:val="00956D69"/>
    <w:rsid w:val="00957515"/>
    <w:rsid w:val="00960959"/>
    <w:rsid w:val="00962A08"/>
    <w:rsid w:val="00962F61"/>
    <w:rsid w:val="00963C65"/>
    <w:rsid w:val="0096410F"/>
    <w:rsid w:val="00964C18"/>
    <w:rsid w:val="00964D6A"/>
    <w:rsid w:val="00965C27"/>
    <w:rsid w:val="0096641F"/>
    <w:rsid w:val="00967BFA"/>
    <w:rsid w:val="00970B60"/>
    <w:rsid w:val="0097106A"/>
    <w:rsid w:val="009711C3"/>
    <w:rsid w:val="009713D6"/>
    <w:rsid w:val="00971C27"/>
    <w:rsid w:val="00971DB4"/>
    <w:rsid w:val="00973038"/>
    <w:rsid w:val="009732D3"/>
    <w:rsid w:val="00973409"/>
    <w:rsid w:val="0097437E"/>
    <w:rsid w:val="00975749"/>
    <w:rsid w:val="009758F5"/>
    <w:rsid w:val="00977457"/>
    <w:rsid w:val="00980645"/>
    <w:rsid w:val="00980BC6"/>
    <w:rsid w:val="00981226"/>
    <w:rsid w:val="00982014"/>
    <w:rsid w:val="009822C7"/>
    <w:rsid w:val="00982E39"/>
    <w:rsid w:val="00982E60"/>
    <w:rsid w:val="009835DB"/>
    <w:rsid w:val="009846C4"/>
    <w:rsid w:val="009851CD"/>
    <w:rsid w:val="0098531E"/>
    <w:rsid w:val="00985A94"/>
    <w:rsid w:val="00987678"/>
    <w:rsid w:val="00987F18"/>
    <w:rsid w:val="00990E3C"/>
    <w:rsid w:val="0099134F"/>
    <w:rsid w:val="00992F64"/>
    <w:rsid w:val="0099371C"/>
    <w:rsid w:val="00993836"/>
    <w:rsid w:val="00995882"/>
    <w:rsid w:val="0099689D"/>
    <w:rsid w:val="009972F7"/>
    <w:rsid w:val="009A0689"/>
    <w:rsid w:val="009A098D"/>
    <w:rsid w:val="009A1624"/>
    <w:rsid w:val="009A1750"/>
    <w:rsid w:val="009A1A19"/>
    <w:rsid w:val="009A2A74"/>
    <w:rsid w:val="009A392C"/>
    <w:rsid w:val="009A3CC3"/>
    <w:rsid w:val="009A3F62"/>
    <w:rsid w:val="009A4190"/>
    <w:rsid w:val="009A4268"/>
    <w:rsid w:val="009A4F33"/>
    <w:rsid w:val="009A5698"/>
    <w:rsid w:val="009A575A"/>
    <w:rsid w:val="009A6363"/>
    <w:rsid w:val="009A737B"/>
    <w:rsid w:val="009B015A"/>
    <w:rsid w:val="009B11F2"/>
    <w:rsid w:val="009B1EA8"/>
    <w:rsid w:val="009B3663"/>
    <w:rsid w:val="009B48E6"/>
    <w:rsid w:val="009B4904"/>
    <w:rsid w:val="009B5944"/>
    <w:rsid w:val="009B610D"/>
    <w:rsid w:val="009B6CC0"/>
    <w:rsid w:val="009C08E0"/>
    <w:rsid w:val="009C0BB7"/>
    <w:rsid w:val="009C0BEF"/>
    <w:rsid w:val="009C13D1"/>
    <w:rsid w:val="009C258A"/>
    <w:rsid w:val="009C28BC"/>
    <w:rsid w:val="009C29B9"/>
    <w:rsid w:val="009C3777"/>
    <w:rsid w:val="009C4024"/>
    <w:rsid w:val="009C4A35"/>
    <w:rsid w:val="009C649F"/>
    <w:rsid w:val="009C659B"/>
    <w:rsid w:val="009C7142"/>
    <w:rsid w:val="009C79C4"/>
    <w:rsid w:val="009D031F"/>
    <w:rsid w:val="009D0FA4"/>
    <w:rsid w:val="009D110F"/>
    <w:rsid w:val="009D1A76"/>
    <w:rsid w:val="009D2BB0"/>
    <w:rsid w:val="009D36F1"/>
    <w:rsid w:val="009D39BA"/>
    <w:rsid w:val="009D469A"/>
    <w:rsid w:val="009D5906"/>
    <w:rsid w:val="009D749D"/>
    <w:rsid w:val="009D757A"/>
    <w:rsid w:val="009D7906"/>
    <w:rsid w:val="009D7B93"/>
    <w:rsid w:val="009D7E2B"/>
    <w:rsid w:val="009E05A5"/>
    <w:rsid w:val="009E0CED"/>
    <w:rsid w:val="009E11AE"/>
    <w:rsid w:val="009E126F"/>
    <w:rsid w:val="009E1F3A"/>
    <w:rsid w:val="009E22FE"/>
    <w:rsid w:val="009E3788"/>
    <w:rsid w:val="009E4CAB"/>
    <w:rsid w:val="009E553C"/>
    <w:rsid w:val="009F08AD"/>
    <w:rsid w:val="009F20B7"/>
    <w:rsid w:val="009F2AED"/>
    <w:rsid w:val="009F3E55"/>
    <w:rsid w:val="009F4D70"/>
    <w:rsid w:val="009F5914"/>
    <w:rsid w:val="009F738C"/>
    <w:rsid w:val="009F746B"/>
    <w:rsid w:val="00A00870"/>
    <w:rsid w:val="00A02B2B"/>
    <w:rsid w:val="00A0432E"/>
    <w:rsid w:val="00A04CEF"/>
    <w:rsid w:val="00A04DDC"/>
    <w:rsid w:val="00A05A64"/>
    <w:rsid w:val="00A06CBA"/>
    <w:rsid w:val="00A07947"/>
    <w:rsid w:val="00A10C60"/>
    <w:rsid w:val="00A10D24"/>
    <w:rsid w:val="00A113AE"/>
    <w:rsid w:val="00A1285E"/>
    <w:rsid w:val="00A144EA"/>
    <w:rsid w:val="00A1463B"/>
    <w:rsid w:val="00A16F2A"/>
    <w:rsid w:val="00A20A16"/>
    <w:rsid w:val="00A21168"/>
    <w:rsid w:val="00A21223"/>
    <w:rsid w:val="00A22763"/>
    <w:rsid w:val="00A23050"/>
    <w:rsid w:val="00A233B0"/>
    <w:rsid w:val="00A23F4E"/>
    <w:rsid w:val="00A24B3C"/>
    <w:rsid w:val="00A24BF8"/>
    <w:rsid w:val="00A25F5E"/>
    <w:rsid w:val="00A26AB9"/>
    <w:rsid w:val="00A26C99"/>
    <w:rsid w:val="00A2736C"/>
    <w:rsid w:val="00A27394"/>
    <w:rsid w:val="00A306F1"/>
    <w:rsid w:val="00A318C2"/>
    <w:rsid w:val="00A330CE"/>
    <w:rsid w:val="00A3560F"/>
    <w:rsid w:val="00A36429"/>
    <w:rsid w:val="00A36624"/>
    <w:rsid w:val="00A36821"/>
    <w:rsid w:val="00A3685F"/>
    <w:rsid w:val="00A403C0"/>
    <w:rsid w:val="00A40C49"/>
    <w:rsid w:val="00A41BDF"/>
    <w:rsid w:val="00A435F7"/>
    <w:rsid w:val="00A43EE8"/>
    <w:rsid w:val="00A452F7"/>
    <w:rsid w:val="00A460A0"/>
    <w:rsid w:val="00A47084"/>
    <w:rsid w:val="00A472E4"/>
    <w:rsid w:val="00A47C4D"/>
    <w:rsid w:val="00A509BB"/>
    <w:rsid w:val="00A50ACF"/>
    <w:rsid w:val="00A518B9"/>
    <w:rsid w:val="00A52098"/>
    <w:rsid w:val="00A53C62"/>
    <w:rsid w:val="00A54079"/>
    <w:rsid w:val="00A549F3"/>
    <w:rsid w:val="00A550FB"/>
    <w:rsid w:val="00A5650A"/>
    <w:rsid w:val="00A5701E"/>
    <w:rsid w:val="00A57F91"/>
    <w:rsid w:val="00A601A8"/>
    <w:rsid w:val="00A61C28"/>
    <w:rsid w:val="00A6401E"/>
    <w:rsid w:val="00A648BB"/>
    <w:rsid w:val="00A64B31"/>
    <w:rsid w:val="00A64F42"/>
    <w:rsid w:val="00A66328"/>
    <w:rsid w:val="00A66B31"/>
    <w:rsid w:val="00A66E2F"/>
    <w:rsid w:val="00A6700B"/>
    <w:rsid w:val="00A67B1C"/>
    <w:rsid w:val="00A70569"/>
    <w:rsid w:val="00A71030"/>
    <w:rsid w:val="00A71397"/>
    <w:rsid w:val="00A7159D"/>
    <w:rsid w:val="00A72CF9"/>
    <w:rsid w:val="00A73785"/>
    <w:rsid w:val="00A742C4"/>
    <w:rsid w:val="00A749DF"/>
    <w:rsid w:val="00A750F5"/>
    <w:rsid w:val="00A75ACA"/>
    <w:rsid w:val="00A76C18"/>
    <w:rsid w:val="00A7745B"/>
    <w:rsid w:val="00A811E6"/>
    <w:rsid w:val="00A813F5"/>
    <w:rsid w:val="00A82DCE"/>
    <w:rsid w:val="00A83656"/>
    <w:rsid w:val="00A8438E"/>
    <w:rsid w:val="00A8540F"/>
    <w:rsid w:val="00A874BE"/>
    <w:rsid w:val="00A90900"/>
    <w:rsid w:val="00A90B92"/>
    <w:rsid w:val="00A9137A"/>
    <w:rsid w:val="00A914F6"/>
    <w:rsid w:val="00A92C19"/>
    <w:rsid w:val="00A93724"/>
    <w:rsid w:val="00A9430D"/>
    <w:rsid w:val="00A94752"/>
    <w:rsid w:val="00A95935"/>
    <w:rsid w:val="00A96869"/>
    <w:rsid w:val="00A96889"/>
    <w:rsid w:val="00A970BD"/>
    <w:rsid w:val="00A973CB"/>
    <w:rsid w:val="00AA0588"/>
    <w:rsid w:val="00AA1204"/>
    <w:rsid w:val="00AA2CB2"/>
    <w:rsid w:val="00AA3933"/>
    <w:rsid w:val="00AA3965"/>
    <w:rsid w:val="00AA3FC0"/>
    <w:rsid w:val="00AA426D"/>
    <w:rsid w:val="00AA42D7"/>
    <w:rsid w:val="00AA47CC"/>
    <w:rsid w:val="00AA7EC3"/>
    <w:rsid w:val="00AB0158"/>
    <w:rsid w:val="00AB01F7"/>
    <w:rsid w:val="00AB024A"/>
    <w:rsid w:val="00AB0CFD"/>
    <w:rsid w:val="00AB1682"/>
    <w:rsid w:val="00AB2870"/>
    <w:rsid w:val="00AB2BD0"/>
    <w:rsid w:val="00AB6E52"/>
    <w:rsid w:val="00AB6F56"/>
    <w:rsid w:val="00AB7424"/>
    <w:rsid w:val="00AB774A"/>
    <w:rsid w:val="00AC2F3C"/>
    <w:rsid w:val="00AC3030"/>
    <w:rsid w:val="00AC4887"/>
    <w:rsid w:val="00AC5DF3"/>
    <w:rsid w:val="00AC6462"/>
    <w:rsid w:val="00AC67BE"/>
    <w:rsid w:val="00AC7FE0"/>
    <w:rsid w:val="00AD05C9"/>
    <w:rsid w:val="00AD0CF8"/>
    <w:rsid w:val="00AD190A"/>
    <w:rsid w:val="00AD26B0"/>
    <w:rsid w:val="00AD2882"/>
    <w:rsid w:val="00AD299F"/>
    <w:rsid w:val="00AD31FC"/>
    <w:rsid w:val="00AD45F9"/>
    <w:rsid w:val="00AD4DC8"/>
    <w:rsid w:val="00AD5435"/>
    <w:rsid w:val="00AD57D0"/>
    <w:rsid w:val="00AD5ED4"/>
    <w:rsid w:val="00AD62FE"/>
    <w:rsid w:val="00AD6444"/>
    <w:rsid w:val="00AD6D43"/>
    <w:rsid w:val="00AD7003"/>
    <w:rsid w:val="00AE0AFC"/>
    <w:rsid w:val="00AE123C"/>
    <w:rsid w:val="00AE1BB8"/>
    <w:rsid w:val="00AE267A"/>
    <w:rsid w:val="00AE3DAF"/>
    <w:rsid w:val="00AE4428"/>
    <w:rsid w:val="00AE5FB2"/>
    <w:rsid w:val="00AE6E46"/>
    <w:rsid w:val="00AE7DEA"/>
    <w:rsid w:val="00AF03DB"/>
    <w:rsid w:val="00AF078E"/>
    <w:rsid w:val="00AF1097"/>
    <w:rsid w:val="00AF1299"/>
    <w:rsid w:val="00AF20B6"/>
    <w:rsid w:val="00AF300C"/>
    <w:rsid w:val="00AF3398"/>
    <w:rsid w:val="00AF36CF"/>
    <w:rsid w:val="00AF3D8F"/>
    <w:rsid w:val="00AF444D"/>
    <w:rsid w:val="00AF54FA"/>
    <w:rsid w:val="00AF6367"/>
    <w:rsid w:val="00AF67CC"/>
    <w:rsid w:val="00AF73B7"/>
    <w:rsid w:val="00AF7A6B"/>
    <w:rsid w:val="00AF7FE9"/>
    <w:rsid w:val="00B019DB"/>
    <w:rsid w:val="00B03E70"/>
    <w:rsid w:val="00B057AC"/>
    <w:rsid w:val="00B06351"/>
    <w:rsid w:val="00B06D5A"/>
    <w:rsid w:val="00B07FE6"/>
    <w:rsid w:val="00B11661"/>
    <w:rsid w:val="00B12421"/>
    <w:rsid w:val="00B12F99"/>
    <w:rsid w:val="00B13EB7"/>
    <w:rsid w:val="00B16A39"/>
    <w:rsid w:val="00B1798A"/>
    <w:rsid w:val="00B17AE2"/>
    <w:rsid w:val="00B20B3C"/>
    <w:rsid w:val="00B22F1A"/>
    <w:rsid w:val="00B230D8"/>
    <w:rsid w:val="00B242ED"/>
    <w:rsid w:val="00B25D0A"/>
    <w:rsid w:val="00B25DC8"/>
    <w:rsid w:val="00B25F6A"/>
    <w:rsid w:val="00B26582"/>
    <w:rsid w:val="00B30773"/>
    <w:rsid w:val="00B30D11"/>
    <w:rsid w:val="00B31BF3"/>
    <w:rsid w:val="00B33F03"/>
    <w:rsid w:val="00B3422E"/>
    <w:rsid w:val="00B34886"/>
    <w:rsid w:val="00B34BC9"/>
    <w:rsid w:val="00B3696B"/>
    <w:rsid w:val="00B36E5C"/>
    <w:rsid w:val="00B40B36"/>
    <w:rsid w:val="00B41BF0"/>
    <w:rsid w:val="00B42549"/>
    <w:rsid w:val="00B42F33"/>
    <w:rsid w:val="00B44110"/>
    <w:rsid w:val="00B44BBB"/>
    <w:rsid w:val="00B44D22"/>
    <w:rsid w:val="00B468A8"/>
    <w:rsid w:val="00B54226"/>
    <w:rsid w:val="00B55155"/>
    <w:rsid w:val="00B559B0"/>
    <w:rsid w:val="00B55B00"/>
    <w:rsid w:val="00B57CF0"/>
    <w:rsid w:val="00B60147"/>
    <w:rsid w:val="00B60ECF"/>
    <w:rsid w:val="00B6249A"/>
    <w:rsid w:val="00B6273D"/>
    <w:rsid w:val="00B62FF1"/>
    <w:rsid w:val="00B636BC"/>
    <w:rsid w:val="00B647C3"/>
    <w:rsid w:val="00B64E74"/>
    <w:rsid w:val="00B65C4D"/>
    <w:rsid w:val="00B65C69"/>
    <w:rsid w:val="00B65E8D"/>
    <w:rsid w:val="00B679A1"/>
    <w:rsid w:val="00B71DDF"/>
    <w:rsid w:val="00B72062"/>
    <w:rsid w:val="00B723BE"/>
    <w:rsid w:val="00B7330F"/>
    <w:rsid w:val="00B7357F"/>
    <w:rsid w:val="00B7417F"/>
    <w:rsid w:val="00B74271"/>
    <w:rsid w:val="00B74486"/>
    <w:rsid w:val="00B74B6F"/>
    <w:rsid w:val="00B74F1A"/>
    <w:rsid w:val="00B74F3F"/>
    <w:rsid w:val="00B75025"/>
    <w:rsid w:val="00B76F45"/>
    <w:rsid w:val="00B77715"/>
    <w:rsid w:val="00B7784C"/>
    <w:rsid w:val="00B77AD5"/>
    <w:rsid w:val="00B805C5"/>
    <w:rsid w:val="00B81390"/>
    <w:rsid w:val="00B8189A"/>
    <w:rsid w:val="00B81CA8"/>
    <w:rsid w:val="00B82B0B"/>
    <w:rsid w:val="00B83F02"/>
    <w:rsid w:val="00B83FBC"/>
    <w:rsid w:val="00B854E6"/>
    <w:rsid w:val="00B8693E"/>
    <w:rsid w:val="00B92E23"/>
    <w:rsid w:val="00B939FC"/>
    <w:rsid w:val="00B94E4E"/>
    <w:rsid w:val="00B954E0"/>
    <w:rsid w:val="00B95DCC"/>
    <w:rsid w:val="00B971D6"/>
    <w:rsid w:val="00B97B48"/>
    <w:rsid w:val="00BA01F2"/>
    <w:rsid w:val="00BA0516"/>
    <w:rsid w:val="00BA0537"/>
    <w:rsid w:val="00BA06FF"/>
    <w:rsid w:val="00BA1746"/>
    <w:rsid w:val="00BA2EB6"/>
    <w:rsid w:val="00BA37F6"/>
    <w:rsid w:val="00BA447C"/>
    <w:rsid w:val="00BA53EE"/>
    <w:rsid w:val="00BA5B64"/>
    <w:rsid w:val="00BA5E2B"/>
    <w:rsid w:val="00BA5EDD"/>
    <w:rsid w:val="00BB192F"/>
    <w:rsid w:val="00BB1F2F"/>
    <w:rsid w:val="00BB3EF9"/>
    <w:rsid w:val="00BB4450"/>
    <w:rsid w:val="00BB4700"/>
    <w:rsid w:val="00BB4732"/>
    <w:rsid w:val="00BB4876"/>
    <w:rsid w:val="00BB4F0A"/>
    <w:rsid w:val="00BB5CD8"/>
    <w:rsid w:val="00BB7612"/>
    <w:rsid w:val="00BC0242"/>
    <w:rsid w:val="00BC1620"/>
    <w:rsid w:val="00BC169C"/>
    <w:rsid w:val="00BC18DE"/>
    <w:rsid w:val="00BC3707"/>
    <w:rsid w:val="00BC47B2"/>
    <w:rsid w:val="00BC4DBC"/>
    <w:rsid w:val="00BC5710"/>
    <w:rsid w:val="00BC57A8"/>
    <w:rsid w:val="00BC6F25"/>
    <w:rsid w:val="00BC73AD"/>
    <w:rsid w:val="00BC7932"/>
    <w:rsid w:val="00BD03ED"/>
    <w:rsid w:val="00BD0827"/>
    <w:rsid w:val="00BD09E9"/>
    <w:rsid w:val="00BD0EED"/>
    <w:rsid w:val="00BD1264"/>
    <w:rsid w:val="00BD161F"/>
    <w:rsid w:val="00BD1A20"/>
    <w:rsid w:val="00BD1C2C"/>
    <w:rsid w:val="00BD1C5F"/>
    <w:rsid w:val="00BD2604"/>
    <w:rsid w:val="00BD2963"/>
    <w:rsid w:val="00BD2CF8"/>
    <w:rsid w:val="00BD35AE"/>
    <w:rsid w:val="00BD4608"/>
    <w:rsid w:val="00BD60B1"/>
    <w:rsid w:val="00BD6FED"/>
    <w:rsid w:val="00BD7A38"/>
    <w:rsid w:val="00BE042B"/>
    <w:rsid w:val="00BE0489"/>
    <w:rsid w:val="00BE1012"/>
    <w:rsid w:val="00BE116C"/>
    <w:rsid w:val="00BE146D"/>
    <w:rsid w:val="00BE2642"/>
    <w:rsid w:val="00BE3A6C"/>
    <w:rsid w:val="00BE3D07"/>
    <w:rsid w:val="00BE4B9E"/>
    <w:rsid w:val="00BE5E74"/>
    <w:rsid w:val="00BE65A0"/>
    <w:rsid w:val="00BE6902"/>
    <w:rsid w:val="00BE76C2"/>
    <w:rsid w:val="00BE774A"/>
    <w:rsid w:val="00BE7DCD"/>
    <w:rsid w:val="00BF097A"/>
    <w:rsid w:val="00BF1D78"/>
    <w:rsid w:val="00BF1E7D"/>
    <w:rsid w:val="00BF2467"/>
    <w:rsid w:val="00BF46D8"/>
    <w:rsid w:val="00BF4C04"/>
    <w:rsid w:val="00BF4D6B"/>
    <w:rsid w:val="00C008F6"/>
    <w:rsid w:val="00C00975"/>
    <w:rsid w:val="00C01626"/>
    <w:rsid w:val="00C01A5E"/>
    <w:rsid w:val="00C01BD8"/>
    <w:rsid w:val="00C01C64"/>
    <w:rsid w:val="00C01D56"/>
    <w:rsid w:val="00C02AEC"/>
    <w:rsid w:val="00C03016"/>
    <w:rsid w:val="00C03F7A"/>
    <w:rsid w:val="00C041BF"/>
    <w:rsid w:val="00C05EC7"/>
    <w:rsid w:val="00C06F2A"/>
    <w:rsid w:val="00C109D5"/>
    <w:rsid w:val="00C10C5B"/>
    <w:rsid w:val="00C1113E"/>
    <w:rsid w:val="00C1179E"/>
    <w:rsid w:val="00C11AD2"/>
    <w:rsid w:val="00C11B08"/>
    <w:rsid w:val="00C11E1E"/>
    <w:rsid w:val="00C122CD"/>
    <w:rsid w:val="00C12F9E"/>
    <w:rsid w:val="00C13E43"/>
    <w:rsid w:val="00C141C5"/>
    <w:rsid w:val="00C14D1F"/>
    <w:rsid w:val="00C15073"/>
    <w:rsid w:val="00C15169"/>
    <w:rsid w:val="00C153CB"/>
    <w:rsid w:val="00C16807"/>
    <w:rsid w:val="00C175DC"/>
    <w:rsid w:val="00C17D01"/>
    <w:rsid w:val="00C20094"/>
    <w:rsid w:val="00C20B5F"/>
    <w:rsid w:val="00C20BE6"/>
    <w:rsid w:val="00C222E0"/>
    <w:rsid w:val="00C23723"/>
    <w:rsid w:val="00C238EF"/>
    <w:rsid w:val="00C27C1B"/>
    <w:rsid w:val="00C27CC4"/>
    <w:rsid w:val="00C30051"/>
    <w:rsid w:val="00C300BF"/>
    <w:rsid w:val="00C31557"/>
    <w:rsid w:val="00C31B3C"/>
    <w:rsid w:val="00C33516"/>
    <w:rsid w:val="00C33A7A"/>
    <w:rsid w:val="00C355D7"/>
    <w:rsid w:val="00C36481"/>
    <w:rsid w:val="00C37126"/>
    <w:rsid w:val="00C401E0"/>
    <w:rsid w:val="00C4143E"/>
    <w:rsid w:val="00C42B42"/>
    <w:rsid w:val="00C42C24"/>
    <w:rsid w:val="00C4463A"/>
    <w:rsid w:val="00C46B71"/>
    <w:rsid w:val="00C46E14"/>
    <w:rsid w:val="00C47848"/>
    <w:rsid w:val="00C47A10"/>
    <w:rsid w:val="00C5017E"/>
    <w:rsid w:val="00C505A0"/>
    <w:rsid w:val="00C508AA"/>
    <w:rsid w:val="00C53496"/>
    <w:rsid w:val="00C53E30"/>
    <w:rsid w:val="00C5413C"/>
    <w:rsid w:val="00C54AC7"/>
    <w:rsid w:val="00C55370"/>
    <w:rsid w:val="00C55F09"/>
    <w:rsid w:val="00C56563"/>
    <w:rsid w:val="00C56AF1"/>
    <w:rsid w:val="00C56E1A"/>
    <w:rsid w:val="00C615A2"/>
    <w:rsid w:val="00C61751"/>
    <w:rsid w:val="00C635F7"/>
    <w:rsid w:val="00C63A1D"/>
    <w:rsid w:val="00C642E3"/>
    <w:rsid w:val="00C6466D"/>
    <w:rsid w:val="00C64A5D"/>
    <w:rsid w:val="00C65208"/>
    <w:rsid w:val="00C65FEC"/>
    <w:rsid w:val="00C662F7"/>
    <w:rsid w:val="00C66869"/>
    <w:rsid w:val="00C669AB"/>
    <w:rsid w:val="00C67218"/>
    <w:rsid w:val="00C70E8C"/>
    <w:rsid w:val="00C72226"/>
    <w:rsid w:val="00C72E3D"/>
    <w:rsid w:val="00C72ECC"/>
    <w:rsid w:val="00C73784"/>
    <w:rsid w:val="00C73E48"/>
    <w:rsid w:val="00C746E1"/>
    <w:rsid w:val="00C7524C"/>
    <w:rsid w:val="00C755E2"/>
    <w:rsid w:val="00C7569D"/>
    <w:rsid w:val="00C76B1D"/>
    <w:rsid w:val="00C776E3"/>
    <w:rsid w:val="00C776ED"/>
    <w:rsid w:val="00C77D7E"/>
    <w:rsid w:val="00C813A3"/>
    <w:rsid w:val="00C81E22"/>
    <w:rsid w:val="00C8301C"/>
    <w:rsid w:val="00C844A1"/>
    <w:rsid w:val="00C85281"/>
    <w:rsid w:val="00C872BF"/>
    <w:rsid w:val="00C92A66"/>
    <w:rsid w:val="00C92A8D"/>
    <w:rsid w:val="00C95816"/>
    <w:rsid w:val="00C969D8"/>
    <w:rsid w:val="00C96AC0"/>
    <w:rsid w:val="00C96DE2"/>
    <w:rsid w:val="00C979CB"/>
    <w:rsid w:val="00C97F20"/>
    <w:rsid w:val="00CA0504"/>
    <w:rsid w:val="00CA0689"/>
    <w:rsid w:val="00CA2E24"/>
    <w:rsid w:val="00CA2F23"/>
    <w:rsid w:val="00CA39B7"/>
    <w:rsid w:val="00CA3B97"/>
    <w:rsid w:val="00CA3CD0"/>
    <w:rsid w:val="00CA47AA"/>
    <w:rsid w:val="00CA568E"/>
    <w:rsid w:val="00CA6863"/>
    <w:rsid w:val="00CA6C06"/>
    <w:rsid w:val="00CA72C1"/>
    <w:rsid w:val="00CA7454"/>
    <w:rsid w:val="00CB1287"/>
    <w:rsid w:val="00CB1BBD"/>
    <w:rsid w:val="00CB2673"/>
    <w:rsid w:val="00CB288C"/>
    <w:rsid w:val="00CB436E"/>
    <w:rsid w:val="00CB4E3A"/>
    <w:rsid w:val="00CB5789"/>
    <w:rsid w:val="00CB5D02"/>
    <w:rsid w:val="00CB5E00"/>
    <w:rsid w:val="00CB6C07"/>
    <w:rsid w:val="00CB6D29"/>
    <w:rsid w:val="00CB6D5A"/>
    <w:rsid w:val="00CC077F"/>
    <w:rsid w:val="00CC08D5"/>
    <w:rsid w:val="00CC09A7"/>
    <w:rsid w:val="00CC2EBD"/>
    <w:rsid w:val="00CC74AD"/>
    <w:rsid w:val="00CC7990"/>
    <w:rsid w:val="00CD058B"/>
    <w:rsid w:val="00CD13BD"/>
    <w:rsid w:val="00CD308F"/>
    <w:rsid w:val="00CD3960"/>
    <w:rsid w:val="00CD3970"/>
    <w:rsid w:val="00CD3AC0"/>
    <w:rsid w:val="00CD5748"/>
    <w:rsid w:val="00CD58EA"/>
    <w:rsid w:val="00CD6223"/>
    <w:rsid w:val="00CD6EEB"/>
    <w:rsid w:val="00CD70FE"/>
    <w:rsid w:val="00CE06CB"/>
    <w:rsid w:val="00CE124B"/>
    <w:rsid w:val="00CE1509"/>
    <w:rsid w:val="00CE4060"/>
    <w:rsid w:val="00CE4E22"/>
    <w:rsid w:val="00CE573B"/>
    <w:rsid w:val="00CE5A26"/>
    <w:rsid w:val="00CE5BCA"/>
    <w:rsid w:val="00CE6F75"/>
    <w:rsid w:val="00CE77BC"/>
    <w:rsid w:val="00CE7D00"/>
    <w:rsid w:val="00CF0230"/>
    <w:rsid w:val="00CF0525"/>
    <w:rsid w:val="00CF1861"/>
    <w:rsid w:val="00CF22C8"/>
    <w:rsid w:val="00CF2F1F"/>
    <w:rsid w:val="00CF3489"/>
    <w:rsid w:val="00CF4522"/>
    <w:rsid w:val="00CF57DE"/>
    <w:rsid w:val="00CF583F"/>
    <w:rsid w:val="00CF5BA2"/>
    <w:rsid w:val="00CF5D13"/>
    <w:rsid w:val="00CF65C7"/>
    <w:rsid w:val="00CF68C1"/>
    <w:rsid w:val="00CF6AD9"/>
    <w:rsid w:val="00CF6BEB"/>
    <w:rsid w:val="00CF7362"/>
    <w:rsid w:val="00CF7C3C"/>
    <w:rsid w:val="00D01317"/>
    <w:rsid w:val="00D03DE1"/>
    <w:rsid w:val="00D04519"/>
    <w:rsid w:val="00D05B47"/>
    <w:rsid w:val="00D0658F"/>
    <w:rsid w:val="00D06696"/>
    <w:rsid w:val="00D06776"/>
    <w:rsid w:val="00D071BA"/>
    <w:rsid w:val="00D077A3"/>
    <w:rsid w:val="00D10109"/>
    <w:rsid w:val="00D10951"/>
    <w:rsid w:val="00D11674"/>
    <w:rsid w:val="00D120A5"/>
    <w:rsid w:val="00D1265F"/>
    <w:rsid w:val="00D14123"/>
    <w:rsid w:val="00D159AD"/>
    <w:rsid w:val="00D163AF"/>
    <w:rsid w:val="00D1652C"/>
    <w:rsid w:val="00D16996"/>
    <w:rsid w:val="00D170C4"/>
    <w:rsid w:val="00D20390"/>
    <w:rsid w:val="00D21F90"/>
    <w:rsid w:val="00D222BD"/>
    <w:rsid w:val="00D22B69"/>
    <w:rsid w:val="00D23281"/>
    <w:rsid w:val="00D238DC"/>
    <w:rsid w:val="00D24387"/>
    <w:rsid w:val="00D251DD"/>
    <w:rsid w:val="00D2526E"/>
    <w:rsid w:val="00D26E45"/>
    <w:rsid w:val="00D30E0A"/>
    <w:rsid w:val="00D31A90"/>
    <w:rsid w:val="00D32629"/>
    <w:rsid w:val="00D32CA9"/>
    <w:rsid w:val="00D4076C"/>
    <w:rsid w:val="00D40DC2"/>
    <w:rsid w:val="00D4115E"/>
    <w:rsid w:val="00D414FB"/>
    <w:rsid w:val="00D415AF"/>
    <w:rsid w:val="00D42334"/>
    <w:rsid w:val="00D42486"/>
    <w:rsid w:val="00D4271D"/>
    <w:rsid w:val="00D42770"/>
    <w:rsid w:val="00D42B54"/>
    <w:rsid w:val="00D43B0C"/>
    <w:rsid w:val="00D44980"/>
    <w:rsid w:val="00D45599"/>
    <w:rsid w:val="00D4636A"/>
    <w:rsid w:val="00D47427"/>
    <w:rsid w:val="00D479D6"/>
    <w:rsid w:val="00D5155F"/>
    <w:rsid w:val="00D5186B"/>
    <w:rsid w:val="00D519B0"/>
    <w:rsid w:val="00D51C11"/>
    <w:rsid w:val="00D522E9"/>
    <w:rsid w:val="00D5241F"/>
    <w:rsid w:val="00D52C99"/>
    <w:rsid w:val="00D52EAE"/>
    <w:rsid w:val="00D5407A"/>
    <w:rsid w:val="00D545AC"/>
    <w:rsid w:val="00D545CE"/>
    <w:rsid w:val="00D54E26"/>
    <w:rsid w:val="00D54E3D"/>
    <w:rsid w:val="00D5503E"/>
    <w:rsid w:val="00D550CA"/>
    <w:rsid w:val="00D55513"/>
    <w:rsid w:val="00D559E5"/>
    <w:rsid w:val="00D56EDF"/>
    <w:rsid w:val="00D5767C"/>
    <w:rsid w:val="00D60572"/>
    <w:rsid w:val="00D615EA"/>
    <w:rsid w:val="00D61AF3"/>
    <w:rsid w:val="00D62261"/>
    <w:rsid w:val="00D62B85"/>
    <w:rsid w:val="00D62FE2"/>
    <w:rsid w:val="00D648C8"/>
    <w:rsid w:val="00D64D78"/>
    <w:rsid w:val="00D709A6"/>
    <w:rsid w:val="00D71110"/>
    <w:rsid w:val="00D714FF"/>
    <w:rsid w:val="00D71556"/>
    <w:rsid w:val="00D732EC"/>
    <w:rsid w:val="00D7650D"/>
    <w:rsid w:val="00D770AF"/>
    <w:rsid w:val="00D807F4"/>
    <w:rsid w:val="00D8167E"/>
    <w:rsid w:val="00D82188"/>
    <w:rsid w:val="00D8271A"/>
    <w:rsid w:val="00D82FDC"/>
    <w:rsid w:val="00D83C08"/>
    <w:rsid w:val="00D83D32"/>
    <w:rsid w:val="00D84F20"/>
    <w:rsid w:val="00D867C6"/>
    <w:rsid w:val="00D8769B"/>
    <w:rsid w:val="00D91025"/>
    <w:rsid w:val="00D9150E"/>
    <w:rsid w:val="00D91B89"/>
    <w:rsid w:val="00D9287C"/>
    <w:rsid w:val="00D9306D"/>
    <w:rsid w:val="00D93698"/>
    <w:rsid w:val="00D93E48"/>
    <w:rsid w:val="00D94052"/>
    <w:rsid w:val="00D94C87"/>
    <w:rsid w:val="00D960C3"/>
    <w:rsid w:val="00D96158"/>
    <w:rsid w:val="00D96D6C"/>
    <w:rsid w:val="00D97FA5"/>
    <w:rsid w:val="00D97FBF"/>
    <w:rsid w:val="00DA01F5"/>
    <w:rsid w:val="00DA1E5D"/>
    <w:rsid w:val="00DA225D"/>
    <w:rsid w:val="00DA2623"/>
    <w:rsid w:val="00DA27C8"/>
    <w:rsid w:val="00DA3823"/>
    <w:rsid w:val="00DA50C3"/>
    <w:rsid w:val="00DA5364"/>
    <w:rsid w:val="00DA5E01"/>
    <w:rsid w:val="00DA75BC"/>
    <w:rsid w:val="00DA7DD5"/>
    <w:rsid w:val="00DB049D"/>
    <w:rsid w:val="00DB0D14"/>
    <w:rsid w:val="00DB0D73"/>
    <w:rsid w:val="00DB0E8F"/>
    <w:rsid w:val="00DB13AA"/>
    <w:rsid w:val="00DB1B45"/>
    <w:rsid w:val="00DB2085"/>
    <w:rsid w:val="00DB2EAA"/>
    <w:rsid w:val="00DB3289"/>
    <w:rsid w:val="00DB3772"/>
    <w:rsid w:val="00DB5825"/>
    <w:rsid w:val="00DB5F2B"/>
    <w:rsid w:val="00DB7342"/>
    <w:rsid w:val="00DC0B2F"/>
    <w:rsid w:val="00DC0C5E"/>
    <w:rsid w:val="00DC2040"/>
    <w:rsid w:val="00DC2386"/>
    <w:rsid w:val="00DC24FB"/>
    <w:rsid w:val="00DC476F"/>
    <w:rsid w:val="00DC48BF"/>
    <w:rsid w:val="00DC4FE4"/>
    <w:rsid w:val="00DC54A3"/>
    <w:rsid w:val="00DC555B"/>
    <w:rsid w:val="00DC5727"/>
    <w:rsid w:val="00DC5816"/>
    <w:rsid w:val="00DC7E76"/>
    <w:rsid w:val="00DD044B"/>
    <w:rsid w:val="00DD0ABC"/>
    <w:rsid w:val="00DD2021"/>
    <w:rsid w:val="00DD345E"/>
    <w:rsid w:val="00DD3A27"/>
    <w:rsid w:val="00DD4E14"/>
    <w:rsid w:val="00DD5084"/>
    <w:rsid w:val="00DD64C1"/>
    <w:rsid w:val="00DE0C94"/>
    <w:rsid w:val="00DE11EE"/>
    <w:rsid w:val="00DE21B6"/>
    <w:rsid w:val="00DE252C"/>
    <w:rsid w:val="00DE3063"/>
    <w:rsid w:val="00DE3A57"/>
    <w:rsid w:val="00DE536B"/>
    <w:rsid w:val="00DE5C04"/>
    <w:rsid w:val="00DE5F33"/>
    <w:rsid w:val="00DF1086"/>
    <w:rsid w:val="00DF2848"/>
    <w:rsid w:val="00DF297F"/>
    <w:rsid w:val="00DF2EA2"/>
    <w:rsid w:val="00DF2EB5"/>
    <w:rsid w:val="00DF3177"/>
    <w:rsid w:val="00DF3A45"/>
    <w:rsid w:val="00DF4372"/>
    <w:rsid w:val="00DF4756"/>
    <w:rsid w:val="00DF4917"/>
    <w:rsid w:val="00DF493B"/>
    <w:rsid w:val="00DF6851"/>
    <w:rsid w:val="00DF6C8F"/>
    <w:rsid w:val="00DF763A"/>
    <w:rsid w:val="00DF783B"/>
    <w:rsid w:val="00DF7BE4"/>
    <w:rsid w:val="00E00A5A"/>
    <w:rsid w:val="00E00FE0"/>
    <w:rsid w:val="00E01682"/>
    <w:rsid w:val="00E0222B"/>
    <w:rsid w:val="00E02AAD"/>
    <w:rsid w:val="00E04ED0"/>
    <w:rsid w:val="00E050AA"/>
    <w:rsid w:val="00E055BD"/>
    <w:rsid w:val="00E05E1A"/>
    <w:rsid w:val="00E06AAB"/>
    <w:rsid w:val="00E06E19"/>
    <w:rsid w:val="00E07B4F"/>
    <w:rsid w:val="00E10C5D"/>
    <w:rsid w:val="00E11B7C"/>
    <w:rsid w:val="00E123B5"/>
    <w:rsid w:val="00E135E6"/>
    <w:rsid w:val="00E13BE9"/>
    <w:rsid w:val="00E1598A"/>
    <w:rsid w:val="00E17710"/>
    <w:rsid w:val="00E17DD8"/>
    <w:rsid w:val="00E204A2"/>
    <w:rsid w:val="00E211E0"/>
    <w:rsid w:val="00E253EA"/>
    <w:rsid w:val="00E256B4"/>
    <w:rsid w:val="00E2572F"/>
    <w:rsid w:val="00E2656E"/>
    <w:rsid w:val="00E26C41"/>
    <w:rsid w:val="00E30A99"/>
    <w:rsid w:val="00E3201A"/>
    <w:rsid w:val="00E32688"/>
    <w:rsid w:val="00E33174"/>
    <w:rsid w:val="00E33C0C"/>
    <w:rsid w:val="00E34109"/>
    <w:rsid w:val="00E351D7"/>
    <w:rsid w:val="00E3571F"/>
    <w:rsid w:val="00E36576"/>
    <w:rsid w:val="00E37182"/>
    <w:rsid w:val="00E40071"/>
    <w:rsid w:val="00E404B2"/>
    <w:rsid w:val="00E40556"/>
    <w:rsid w:val="00E408E4"/>
    <w:rsid w:val="00E40E6A"/>
    <w:rsid w:val="00E41425"/>
    <w:rsid w:val="00E41E19"/>
    <w:rsid w:val="00E43158"/>
    <w:rsid w:val="00E43E53"/>
    <w:rsid w:val="00E4457B"/>
    <w:rsid w:val="00E44655"/>
    <w:rsid w:val="00E4553E"/>
    <w:rsid w:val="00E466ED"/>
    <w:rsid w:val="00E46AC4"/>
    <w:rsid w:val="00E46DC5"/>
    <w:rsid w:val="00E474E9"/>
    <w:rsid w:val="00E50926"/>
    <w:rsid w:val="00E50E58"/>
    <w:rsid w:val="00E517BB"/>
    <w:rsid w:val="00E53E89"/>
    <w:rsid w:val="00E55CAA"/>
    <w:rsid w:val="00E55FB8"/>
    <w:rsid w:val="00E560F2"/>
    <w:rsid w:val="00E562E3"/>
    <w:rsid w:val="00E6050F"/>
    <w:rsid w:val="00E60829"/>
    <w:rsid w:val="00E60946"/>
    <w:rsid w:val="00E626D0"/>
    <w:rsid w:val="00E6401C"/>
    <w:rsid w:val="00E64BDF"/>
    <w:rsid w:val="00E651FA"/>
    <w:rsid w:val="00E66203"/>
    <w:rsid w:val="00E662E4"/>
    <w:rsid w:val="00E67D5E"/>
    <w:rsid w:val="00E7076C"/>
    <w:rsid w:val="00E71504"/>
    <w:rsid w:val="00E721F5"/>
    <w:rsid w:val="00E72497"/>
    <w:rsid w:val="00E72624"/>
    <w:rsid w:val="00E72D0B"/>
    <w:rsid w:val="00E73645"/>
    <w:rsid w:val="00E7514A"/>
    <w:rsid w:val="00E8060D"/>
    <w:rsid w:val="00E80AE1"/>
    <w:rsid w:val="00E8119F"/>
    <w:rsid w:val="00E82285"/>
    <w:rsid w:val="00E82FF8"/>
    <w:rsid w:val="00E83649"/>
    <w:rsid w:val="00E83F12"/>
    <w:rsid w:val="00E84A91"/>
    <w:rsid w:val="00E877D5"/>
    <w:rsid w:val="00E9128B"/>
    <w:rsid w:val="00E91875"/>
    <w:rsid w:val="00E91AE6"/>
    <w:rsid w:val="00E92E69"/>
    <w:rsid w:val="00E93434"/>
    <w:rsid w:val="00E936B4"/>
    <w:rsid w:val="00E948BA"/>
    <w:rsid w:val="00E948F6"/>
    <w:rsid w:val="00E95303"/>
    <w:rsid w:val="00E96D7F"/>
    <w:rsid w:val="00EA01F4"/>
    <w:rsid w:val="00EA1907"/>
    <w:rsid w:val="00EA28D8"/>
    <w:rsid w:val="00EA294E"/>
    <w:rsid w:val="00EA5597"/>
    <w:rsid w:val="00EA5BFD"/>
    <w:rsid w:val="00EA704D"/>
    <w:rsid w:val="00EB046D"/>
    <w:rsid w:val="00EB1F46"/>
    <w:rsid w:val="00EB2879"/>
    <w:rsid w:val="00EB4423"/>
    <w:rsid w:val="00EB4A9E"/>
    <w:rsid w:val="00EB52E8"/>
    <w:rsid w:val="00EB5F44"/>
    <w:rsid w:val="00EB61B8"/>
    <w:rsid w:val="00EB6CC0"/>
    <w:rsid w:val="00EB7C43"/>
    <w:rsid w:val="00EB7CCC"/>
    <w:rsid w:val="00EC00FE"/>
    <w:rsid w:val="00EC1907"/>
    <w:rsid w:val="00EC1CDB"/>
    <w:rsid w:val="00EC1E51"/>
    <w:rsid w:val="00EC1FAA"/>
    <w:rsid w:val="00EC3B8A"/>
    <w:rsid w:val="00EC4DA8"/>
    <w:rsid w:val="00EC6EFB"/>
    <w:rsid w:val="00ED01F9"/>
    <w:rsid w:val="00ED0A34"/>
    <w:rsid w:val="00ED0B35"/>
    <w:rsid w:val="00ED187D"/>
    <w:rsid w:val="00ED1927"/>
    <w:rsid w:val="00ED276D"/>
    <w:rsid w:val="00ED3152"/>
    <w:rsid w:val="00ED4522"/>
    <w:rsid w:val="00ED765B"/>
    <w:rsid w:val="00EE1143"/>
    <w:rsid w:val="00EE187B"/>
    <w:rsid w:val="00EE2C08"/>
    <w:rsid w:val="00EE2F25"/>
    <w:rsid w:val="00EE3052"/>
    <w:rsid w:val="00EE468B"/>
    <w:rsid w:val="00EE46B5"/>
    <w:rsid w:val="00EE4D39"/>
    <w:rsid w:val="00EE54E3"/>
    <w:rsid w:val="00EE572E"/>
    <w:rsid w:val="00EE6019"/>
    <w:rsid w:val="00EE6D91"/>
    <w:rsid w:val="00EE7489"/>
    <w:rsid w:val="00EE7D6D"/>
    <w:rsid w:val="00EF17C4"/>
    <w:rsid w:val="00EF32CF"/>
    <w:rsid w:val="00EF4F56"/>
    <w:rsid w:val="00EF6FC9"/>
    <w:rsid w:val="00F01701"/>
    <w:rsid w:val="00F01B74"/>
    <w:rsid w:val="00F02DD0"/>
    <w:rsid w:val="00F04598"/>
    <w:rsid w:val="00F051BA"/>
    <w:rsid w:val="00F0670C"/>
    <w:rsid w:val="00F10896"/>
    <w:rsid w:val="00F11601"/>
    <w:rsid w:val="00F11A95"/>
    <w:rsid w:val="00F11AC6"/>
    <w:rsid w:val="00F11B87"/>
    <w:rsid w:val="00F1369B"/>
    <w:rsid w:val="00F13922"/>
    <w:rsid w:val="00F139CE"/>
    <w:rsid w:val="00F14C42"/>
    <w:rsid w:val="00F158C2"/>
    <w:rsid w:val="00F15B1A"/>
    <w:rsid w:val="00F162F1"/>
    <w:rsid w:val="00F16820"/>
    <w:rsid w:val="00F16C6F"/>
    <w:rsid w:val="00F16E5C"/>
    <w:rsid w:val="00F20203"/>
    <w:rsid w:val="00F20F9A"/>
    <w:rsid w:val="00F21A5B"/>
    <w:rsid w:val="00F2286E"/>
    <w:rsid w:val="00F237D2"/>
    <w:rsid w:val="00F2454F"/>
    <w:rsid w:val="00F246CF"/>
    <w:rsid w:val="00F247CC"/>
    <w:rsid w:val="00F2487A"/>
    <w:rsid w:val="00F248ED"/>
    <w:rsid w:val="00F24F40"/>
    <w:rsid w:val="00F256FE"/>
    <w:rsid w:val="00F2573B"/>
    <w:rsid w:val="00F26E2F"/>
    <w:rsid w:val="00F27599"/>
    <w:rsid w:val="00F276D3"/>
    <w:rsid w:val="00F2793C"/>
    <w:rsid w:val="00F30516"/>
    <w:rsid w:val="00F311DB"/>
    <w:rsid w:val="00F312A8"/>
    <w:rsid w:val="00F31380"/>
    <w:rsid w:val="00F319F1"/>
    <w:rsid w:val="00F31C63"/>
    <w:rsid w:val="00F3308E"/>
    <w:rsid w:val="00F33304"/>
    <w:rsid w:val="00F34331"/>
    <w:rsid w:val="00F344A2"/>
    <w:rsid w:val="00F353E9"/>
    <w:rsid w:val="00F35EDC"/>
    <w:rsid w:val="00F37219"/>
    <w:rsid w:val="00F40080"/>
    <w:rsid w:val="00F40321"/>
    <w:rsid w:val="00F4059A"/>
    <w:rsid w:val="00F40F5E"/>
    <w:rsid w:val="00F410B7"/>
    <w:rsid w:val="00F41EDF"/>
    <w:rsid w:val="00F425DA"/>
    <w:rsid w:val="00F440C1"/>
    <w:rsid w:val="00F451AE"/>
    <w:rsid w:val="00F47A4C"/>
    <w:rsid w:val="00F5039C"/>
    <w:rsid w:val="00F50719"/>
    <w:rsid w:val="00F512FD"/>
    <w:rsid w:val="00F51C73"/>
    <w:rsid w:val="00F52A72"/>
    <w:rsid w:val="00F538B5"/>
    <w:rsid w:val="00F53E92"/>
    <w:rsid w:val="00F540DC"/>
    <w:rsid w:val="00F54484"/>
    <w:rsid w:val="00F55EF8"/>
    <w:rsid w:val="00F562CA"/>
    <w:rsid w:val="00F575AE"/>
    <w:rsid w:val="00F57D94"/>
    <w:rsid w:val="00F6105F"/>
    <w:rsid w:val="00F613E6"/>
    <w:rsid w:val="00F61A7A"/>
    <w:rsid w:val="00F62248"/>
    <w:rsid w:val="00F6296D"/>
    <w:rsid w:val="00F62CAC"/>
    <w:rsid w:val="00F62F26"/>
    <w:rsid w:val="00F646B3"/>
    <w:rsid w:val="00F64BE1"/>
    <w:rsid w:val="00F6614B"/>
    <w:rsid w:val="00F66199"/>
    <w:rsid w:val="00F70827"/>
    <w:rsid w:val="00F70E1C"/>
    <w:rsid w:val="00F714B6"/>
    <w:rsid w:val="00F71A1D"/>
    <w:rsid w:val="00F71E65"/>
    <w:rsid w:val="00F73880"/>
    <w:rsid w:val="00F74023"/>
    <w:rsid w:val="00F74DC1"/>
    <w:rsid w:val="00F754B4"/>
    <w:rsid w:val="00F75A26"/>
    <w:rsid w:val="00F76817"/>
    <w:rsid w:val="00F76D62"/>
    <w:rsid w:val="00F76D8B"/>
    <w:rsid w:val="00F77128"/>
    <w:rsid w:val="00F772AD"/>
    <w:rsid w:val="00F778DF"/>
    <w:rsid w:val="00F8046C"/>
    <w:rsid w:val="00F81183"/>
    <w:rsid w:val="00F81FE0"/>
    <w:rsid w:val="00F82A3E"/>
    <w:rsid w:val="00F82E1B"/>
    <w:rsid w:val="00F82F28"/>
    <w:rsid w:val="00F84553"/>
    <w:rsid w:val="00F84AE2"/>
    <w:rsid w:val="00F866D3"/>
    <w:rsid w:val="00F86DF5"/>
    <w:rsid w:val="00F871F8"/>
    <w:rsid w:val="00F87BB6"/>
    <w:rsid w:val="00F87C5D"/>
    <w:rsid w:val="00F9092A"/>
    <w:rsid w:val="00F91273"/>
    <w:rsid w:val="00F919F8"/>
    <w:rsid w:val="00F91CD0"/>
    <w:rsid w:val="00F921E8"/>
    <w:rsid w:val="00F924C3"/>
    <w:rsid w:val="00F92A83"/>
    <w:rsid w:val="00F93654"/>
    <w:rsid w:val="00F93BF1"/>
    <w:rsid w:val="00F9504D"/>
    <w:rsid w:val="00F95928"/>
    <w:rsid w:val="00F95DBE"/>
    <w:rsid w:val="00F963DC"/>
    <w:rsid w:val="00F96535"/>
    <w:rsid w:val="00F970BA"/>
    <w:rsid w:val="00FA0253"/>
    <w:rsid w:val="00FA0E46"/>
    <w:rsid w:val="00FA140B"/>
    <w:rsid w:val="00FA144D"/>
    <w:rsid w:val="00FA5312"/>
    <w:rsid w:val="00FA56F4"/>
    <w:rsid w:val="00FA5B9B"/>
    <w:rsid w:val="00FA6EA1"/>
    <w:rsid w:val="00FB196F"/>
    <w:rsid w:val="00FB26AF"/>
    <w:rsid w:val="00FB26B8"/>
    <w:rsid w:val="00FB2CA5"/>
    <w:rsid w:val="00FB3172"/>
    <w:rsid w:val="00FB335C"/>
    <w:rsid w:val="00FB480D"/>
    <w:rsid w:val="00FB490A"/>
    <w:rsid w:val="00FB4A0B"/>
    <w:rsid w:val="00FB53F0"/>
    <w:rsid w:val="00FB5C22"/>
    <w:rsid w:val="00FB5D25"/>
    <w:rsid w:val="00FB7549"/>
    <w:rsid w:val="00FC1B6A"/>
    <w:rsid w:val="00FC2B82"/>
    <w:rsid w:val="00FC2F2D"/>
    <w:rsid w:val="00FC36AC"/>
    <w:rsid w:val="00FC39A6"/>
    <w:rsid w:val="00FC4873"/>
    <w:rsid w:val="00FC4DE5"/>
    <w:rsid w:val="00FC61CA"/>
    <w:rsid w:val="00FC6E0F"/>
    <w:rsid w:val="00FC711E"/>
    <w:rsid w:val="00FD196B"/>
    <w:rsid w:val="00FD1C67"/>
    <w:rsid w:val="00FD2811"/>
    <w:rsid w:val="00FD2B89"/>
    <w:rsid w:val="00FD31FE"/>
    <w:rsid w:val="00FD4129"/>
    <w:rsid w:val="00FD41FE"/>
    <w:rsid w:val="00FD4DFB"/>
    <w:rsid w:val="00FD500A"/>
    <w:rsid w:val="00FD54A0"/>
    <w:rsid w:val="00FD7AA6"/>
    <w:rsid w:val="00FE00CC"/>
    <w:rsid w:val="00FE08BD"/>
    <w:rsid w:val="00FE2CF4"/>
    <w:rsid w:val="00FE364E"/>
    <w:rsid w:val="00FE40BE"/>
    <w:rsid w:val="00FE40EE"/>
    <w:rsid w:val="00FE5569"/>
    <w:rsid w:val="00FE5623"/>
    <w:rsid w:val="00FE7885"/>
    <w:rsid w:val="00FF04C9"/>
    <w:rsid w:val="00FF08E1"/>
    <w:rsid w:val="00FF0EDE"/>
    <w:rsid w:val="00FF10BC"/>
    <w:rsid w:val="00FF16A1"/>
    <w:rsid w:val="00FF1AF1"/>
    <w:rsid w:val="00FF1EAF"/>
    <w:rsid w:val="00FF2868"/>
    <w:rsid w:val="00FF3716"/>
    <w:rsid w:val="00FF49F6"/>
    <w:rsid w:val="00FF539A"/>
    <w:rsid w:val="00FF5F6A"/>
    <w:rsid w:val="00FF7BD9"/>
  </w:rsids>
  <m:mathPr>
    <m:mathFont m:val="Cambria Math"/>
    <m:brkBin m:val="before"/>
    <m:brkBinSub m:val="--"/>
    <m:smallFrac m:val="0"/>
    <m:dispDef/>
    <m:lMargin m:val="0"/>
    <m:rMargin m:val="0"/>
    <m:defJc m:val="centerGroup"/>
    <m:wrapIndent m:val="1440"/>
    <m:intLim m:val="subSup"/>
    <m:naryLim m:val="undOvr"/>
  </m:mathPr>
  <w:themeFontLang w:val="en-GB"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2432A3D"/>
  <w15:docId w15:val="{CB9D261D-384A-4075-8031-FB14B82767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B3A00"/>
    <w:pPr>
      <w:jc w:val="both"/>
    </w:pPr>
    <w:rPr>
      <w:rFonts w:ascii="Arial" w:hAnsi="Arial" w:cs="Arial"/>
      <w:bCs/>
      <w:sz w:val="24"/>
      <w:lang w:val="en-US" w:eastAsia="en-US"/>
    </w:rPr>
  </w:style>
  <w:style w:type="paragraph" w:styleId="Heading1">
    <w:name w:val="heading 1"/>
    <w:aliases w:val="MainHeader,tchead,1,h1,Header 1,Test Plan,Part,H1&lt;------------------,Main heading,Heading 10,Header1,chapternumber,Tertiary Heading,RFP Heading1,*,P,vorlage 1,PA Chapter,Attribute Heading 1,Bulletin Name,level 1,Level 1 Head,h13,h14,11,H1,h11"/>
    <w:basedOn w:val="Normal"/>
    <w:next w:val="Normal"/>
    <w:qFormat/>
    <w:rsid w:val="006B3A00"/>
    <w:pPr>
      <w:keepNext/>
      <w:spacing w:before="240" w:after="60"/>
      <w:outlineLvl w:val="0"/>
    </w:pPr>
    <w:rPr>
      <w:b/>
      <w:kern w:val="28"/>
      <w:sz w:val="28"/>
    </w:rPr>
  </w:style>
  <w:style w:type="paragraph" w:styleId="Heading2">
    <w:name w:val="heading 2"/>
    <w:aliases w:val="1.1,Heading 2 Hidden,Proposal,h2,2,Level 2 Heading,Numbered indent 2,ni2,Hanging 2 Indent,numbered indent 2,exercise,Heading 2 substyle,HD2,Titre3,H2,stepstone,Stepstones,Heading 0,Sub-section Title,Major,L2,Level 2 Topic Heading,Heading 22"/>
    <w:basedOn w:val="Normal"/>
    <w:next w:val="Normal"/>
    <w:qFormat/>
    <w:rsid w:val="006B3A00"/>
    <w:pPr>
      <w:keepNext/>
      <w:spacing w:before="240" w:after="60"/>
      <w:outlineLvl w:val="1"/>
    </w:pPr>
    <w:rPr>
      <w:b/>
      <w:i/>
    </w:rPr>
  </w:style>
  <w:style w:type="paragraph" w:styleId="Heading3">
    <w:name w:val="heading 3"/>
    <w:aliases w:val="sh3,H3,h3,h31,Heading Three,Prophead 3,TextProp,3,H31,H32,H33,H34,H35,summit,Project 3,Proposa,Heading 31,Heading 32,Heading 33,Heading 34,Heading 35,Heading 36,Minor,Level 1 - 1,sub-sub,RFP Heading 3,Task,Tsk,HHHeading,H36,H37,H38,H39,H310,l3"/>
    <w:basedOn w:val="Normal"/>
    <w:next w:val="Normal"/>
    <w:qFormat/>
    <w:rsid w:val="006B3A00"/>
    <w:pPr>
      <w:keepNext/>
      <w:spacing w:before="240" w:after="60"/>
      <w:outlineLvl w:val="2"/>
    </w:pPr>
  </w:style>
  <w:style w:type="paragraph" w:styleId="Heading4">
    <w:name w:val="heading 4"/>
    <w:aliases w:val="h4,Heading Four,(Alt+4),H41,(Alt+4)1,H42,(Alt+4)2,H43,(Alt+4)3,H44,(Alt+4)4,H45,(Alt+4)5,H411,(Alt+4)11,H421,(Alt+4)21,H431,(Alt+4)31,H46,(Alt+4)6,H412,(Alt+4)12,H422,(Alt+4)22,H432,(Alt+4)32,H47,(Alt+4)7,H48,(Alt+4)8,H49,(Alt+4)9,H,H4,h41,ph"/>
    <w:basedOn w:val="Normal"/>
    <w:next w:val="Normal"/>
    <w:qFormat/>
    <w:rsid w:val="006B3A00"/>
    <w:pPr>
      <w:keepNext/>
      <w:spacing w:before="240" w:after="60"/>
      <w:outlineLvl w:val="3"/>
    </w:pPr>
    <w:rPr>
      <w:b/>
    </w:rPr>
  </w:style>
  <w:style w:type="paragraph" w:styleId="Heading5">
    <w:name w:val="heading 5"/>
    <w:aliases w:val="h5,5 sub-bullet,sb,4,h51,Blank 1,Para5,Roman list,H5,Appendix A to X,Heading 5   Appendix A to X,ASAPHeading 5"/>
    <w:basedOn w:val="Normal"/>
    <w:next w:val="Normal"/>
    <w:qFormat/>
    <w:rsid w:val="006B3A00"/>
    <w:pPr>
      <w:spacing w:before="240" w:after="60"/>
      <w:outlineLvl w:val="4"/>
    </w:pPr>
    <w:rPr>
      <w:sz w:val="22"/>
    </w:rPr>
  </w:style>
  <w:style w:type="paragraph" w:styleId="Heading6">
    <w:name w:val="heading 6"/>
    <w:aliases w:val="h6,Appendix,T1,L1 Heading 6,H6,sub-dash,sd,5"/>
    <w:basedOn w:val="Normal"/>
    <w:next w:val="Normal"/>
    <w:qFormat/>
    <w:rsid w:val="006B3A00"/>
    <w:pPr>
      <w:spacing w:before="240" w:after="60"/>
      <w:outlineLvl w:val="5"/>
    </w:pPr>
    <w:rPr>
      <w:i/>
      <w:sz w:val="22"/>
    </w:rPr>
  </w:style>
  <w:style w:type="paragraph" w:styleId="Heading7">
    <w:name w:val="heading 7"/>
    <w:aliases w:val="L7,L1 Heading 7,letter list"/>
    <w:basedOn w:val="Normal"/>
    <w:next w:val="Normal"/>
    <w:qFormat/>
    <w:rsid w:val="006B3A00"/>
    <w:pPr>
      <w:spacing w:before="240" w:after="60"/>
      <w:outlineLvl w:val="6"/>
    </w:pPr>
  </w:style>
  <w:style w:type="paragraph" w:styleId="Heading8">
    <w:name w:val="heading 8"/>
    <w:aliases w:val="h8,Annex,L1 Heading 8,Legal Level 1.1.1.,Center Bold"/>
    <w:basedOn w:val="Normal"/>
    <w:next w:val="Normal"/>
    <w:qFormat/>
    <w:rsid w:val="006B3A00"/>
    <w:pPr>
      <w:spacing w:before="240" w:after="60"/>
      <w:outlineLvl w:val="7"/>
    </w:pPr>
    <w:rPr>
      <w:i/>
    </w:rPr>
  </w:style>
  <w:style w:type="paragraph" w:styleId="Heading9">
    <w:name w:val="heading 9"/>
    <w:aliases w:val="h9,App Heading,Annex1,Appen 1,L1 Heading 9,Titre 10,Appx Head 1,Blank 5"/>
    <w:basedOn w:val="Normal"/>
    <w:next w:val="Normal"/>
    <w:qFormat/>
    <w:rsid w:val="006B3A00"/>
    <w:pPr>
      <w:spacing w:before="240" w:after="6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rsid w:val="006B3A00"/>
    <w:pPr>
      <w:tabs>
        <w:tab w:val="left" w:pos="400"/>
        <w:tab w:val="left" w:pos="450"/>
        <w:tab w:val="right" w:leader="dot" w:pos="8820"/>
      </w:tabs>
      <w:spacing w:before="120" w:after="120"/>
    </w:pPr>
    <w:rPr>
      <w:b/>
      <w:caps/>
      <w:noProof/>
      <w:szCs w:val="28"/>
    </w:rPr>
  </w:style>
  <w:style w:type="paragraph" w:styleId="Header">
    <w:name w:val="header"/>
    <w:basedOn w:val="Normal"/>
    <w:rsid w:val="006B3A00"/>
    <w:pPr>
      <w:tabs>
        <w:tab w:val="center" w:pos="4320"/>
        <w:tab w:val="right" w:pos="8640"/>
      </w:tabs>
    </w:pPr>
  </w:style>
  <w:style w:type="paragraph" w:styleId="Footer">
    <w:name w:val="footer"/>
    <w:basedOn w:val="Normal"/>
    <w:rsid w:val="006B3A00"/>
    <w:pPr>
      <w:tabs>
        <w:tab w:val="center" w:pos="4320"/>
        <w:tab w:val="right" w:pos="8640"/>
      </w:tabs>
    </w:pPr>
  </w:style>
  <w:style w:type="character" w:styleId="PageNumber">
    <w:name w:val="page number"/>
    <w:rsid w:val="006B3A00"/>
    <w:rPr>
      <w:rFonts w:ascii="Arial" w:hAnsi="Arial"/>
      <w:sz w:val="20"/>
    </w:rPr>
  </w:style>
  <w:style w:type="paragraph" w:customStyle="1" w:styleId="BodyTextKeep">
    <w:name w:val="Body Text Keep"/>
    <w:basedOn w:val="BodyText"/>
    <w:rsid w:val="006B3A00"/>
    <w:pPr>
      <w:keepNext/>
      <w:spacing w:after="220" w:line="220" w:lineRule="atLeast"/>
      <w:ind w:left="1080"/>
      <w:jc w:val="left"/>
    </w:pPr>
    <w:rPr>
      <w:sz w:val="24"/>
    </w:rPr>
  </w:style>
  <w:style w:type="paragraph" w:styleId="BodyText">
    <w:name w:val="Body Text"/>
    <w:basedOn w:val="Normal"/>
    <w:rsid w:val="006B3A00"/>
    <w:pPr>
      <w:jc w:val="center"/>
    </w:pPr>
    <w:rPr>
      <w:sz w:val="72"/>
    </w:rPr>
  </w:style>
  <w:style w:type="paragraph" w:styleId="BodyText2">
    <w:name w:val="Body Text 2"/>
    <w:basedOn w:val="Normal"/>
    <w:rsid w:val="006B3A00"/>
  </w:style>
  <w:style w:type="paragraph" w:styleId="BodyText3">
    <w:name w:val="Body Text 3"/>
    <w:basedOn w:val="Normal"/>
    <w:rsid w:val="006B3A00"/>
    <w:rPr>
      <w:color w:val="0000FF"/>
    </w:rPr>
  </w:style>
  <w:style w:type="character" w:styleId="FollowedHyperlink">
    <w:name w:val="FollowedHyperlink"/>
    <w:rsid w:val="006B3A00"/>
    <w:rPr>
      <w:rFonts w:ascii="Arial" w:hAnsi="Arial"/>
      <w:color w:val="800080"/>
      <w:u w:val="single"/>
    </w:rPr>
  </w:style>
  <w:style w:type="paragraph" w:customStyle="1" w:styleId="HelpInfo">
    <w:name w:val="Help Info"/>
    <w:basedOn w:val="Normal"/>
    <w:rsid w:val="006B3A00"/>
    <w:rPr>
      <w:i/>
      <w:color w:val="0000FF"/>
    </w:rPr>
  </w:style>
  <w:style w:type="character" w:styleId="Hyperlink">
    <w:name w:val="Hyperlink"/>
    <w:uiPriority w:val="99"/>
    <w:rsid w:val="006B3A00"/>
    <w:rPr>
      <w:rFonts w:ascii="Arial" w:hAnsi="Arial"/>
      <w:color w:val="0000FF"/>
      <w:u w:val="single"/>
    </w:rPr>
  </w:style>
  <w:style w:type="paragraph" w:styleId="Index1">
    <w:name w:val="index 1"/>
    <w:basedOn w:val="Normal"/>
    <w:next w:val="Normal"/>
    <w:autoRedefine/>
    <w:semiHidden/>
    <w:rsid w:val="006B3A00"/>
    <w:pPr>
      <w:ind w:left="240" w:hanging="240"/>
    </w:pPr>
  </w:style>
  <w:style w:type="paragraph" w:styleId="Index2">
    <w:name w:val="index 2"/>
    <w:basedOn w:val="Normal"/>
    <w:next w:val="Normal"/>
    <w:autoRedefine/>
    <w:semiHidden/>
    <w:rsid w:val="006B3A00"/>
    <w:pPr>
      <w:ind w:left="480" w:hanging="240"/>
    </w:pPr>
  </w:style>
  <w:style w:type="paragraph" w:styleId="Index3">
    <w:name w:val="index 3"/>
    <w:basedOn w:val="Normal"/>
    <w:next w:val="Normal"/>
    <w:autoRedefine/>
    <w:semiHidden/>
    <w:rsid w:val="006B3A00"/>
    <w:pPr>
      <w:ind w:left="720" w:hanging="240"/>
    </w:pPr>
  </w:style>
  <w:style w:type="paragraph" w:styleId="Index4">
    <w:name w:val="index 4"/>
    <w:basedOn w:val="Normal"/>
    <w:next w:val="Normal"/>
    <w:autoRedefine/>
    <w:semiHidden/>
    <w:rsid w:val="006B3A00"/>
    <w:pPr>
      <w:ind w:left="960" w:hanging="240"/>
    </w:pPr>
  </w:style>
  <w:style w:type="paragraph" w:styleId="Index5">
    <w:name w:val="index 5"/>
    <w:basedOn w:val="Normal"/>
    <w:next w:val="Normal"/>
    <w:autoRedefine/>
    <w:semiHidden/>
    <w:rsid w:val="006B3A00"/>
    <w:pPr>
      <w:ind w:left="1200" w:hanging="240"/>
    </w:pPr>
  </w:style>
  <w:style w:type="paragraph" w:styleId="Index6">
    <w:name w:val="index 6"/>
    <w:basedOn w:val="Normal"/>
    <w:next w:val="Normal"/>
    <w:autoRedefine/>
    <w:semiHidden/>
    <w:rsid w:val="006B3A00"/>
    <w:pPr>
      <w:ind w:left="1440" w:hanging="240"/>
    </w:pPr>
  </w:style>
  <w:style w:type="paragraph" w:styleId="Index7">
    <w:name w:val="index 7"/>
    <w:basedOn w:val="Normal"/>
    <w:next w:val="Normal"/>
    <w:autoRedefine/>
    <w:semiHidden/>
    <w:rsid w:val="006B3A00"/>
    <w:pPr>
      <w:ind w:left="1680" w:hanging="240"/>
    </w:pPr>
  </w:style>
  <w:style w:type="paragraph" w:styleId="Index8">
    <w:name w:val="index 8"/>
    <w:basedOn w:val="Normal"/>
    <w:next w:val="Normal"/>
    <w:autoRedefine/>
    <w:semiHidden/>
    <w:rsid w:val="006B3A00"/>
    <w:pPr>
      <w:ind w:left="1920" w:hanging="240"/>
    </w:pPr>
  </w:style>
  <w:style w:type="paragraph" w:styleId="Index9">
    <w:name w:val="index 9"/>
    <w:basedOn w:val="Normal"/>
    <w:next w:val="Normal"/>
    <w:autoRedefine/>
    <w:semiHidden/>
    <w:rsid w:val="006B3A00"/>
    <w:pPr>
      <w:ind w:left="2160" w:hanging="240"/>
    </w:pPr>
  </w:style>
  <w:style w:type="paragraph" w:styleId="IndexHeading">
    <w:name w:val="index heading"/>
    <w:basedOn w:val="Normal"/>
    <w:next w:val="Index1"/>
    <w:semiHidden/>
    <w:rsid w:val="006B3A00"/>
  </w:style>
  <w:style w:type="paragraph" w:customStyle="1" w:styleId="ReturnAddress">
    <w:name w:val="Return Address"/>
    <w:basedOn w:val="Normal"/>
    <w:rsid w:val="006B3A00"/>
    <w:pPr>
      <w:keepLines/>
      <w:framePr w:w="2160" w:h="1200" w:wrap="notBeside" w:vAnchor="page" w:hAnchor="page" w:x="9241" w:y="673" w:anchorLock="1"/>
      <w:spacing w:line="220" w:lineRule="atLeast"/>
    </w:pPr>
    <w:rPr>
      <w:sz w:val="16"/>
    </w:rPr>
  </w:style>
  <w:style w:type="paragraph" w:customStyle="1" w:styleId="SampleText">
    <w:name w:val="Sample Text"/>
    <w:basedOn w:val="Normal"/>
    <w:rsid w:val="006B3A00"/>
    <w:rPr>
      <w:rFonts w:cs="Times New Roman"/>
      <w:bCs w:val="0"/>
      <w:color w:val="339966"/>
    </w:rPr>
  </w:style>
  <w:style w:type="paragraph" w:styleId="TOC2">
    <w:name w:val="toc 2"/>
    <w:basedOn w:val="Normal"/>
    <w:next w:val="Normal"/>
    <w:autoRedefine/>
    <w:uiPriority w:val="39"/>
    <w:rsid w:val="00C81E22"/>
    <w:pPr>
      <w:tabs>
        <w:tab w:val="left" w:pos="960"/>
        <w:tab w:val="right" w:leader="dot" w:pos="8820"/>
      </w:tabs>
      <w:ind w:left="200"/>
    </w:pPr>
    <w:rPr>
      <w:smallCaps/>
      <w:noProof/>
      <w:szCs w:val="24"/>
    </w:rPr>
  </w:style>
  <w:style w:type="paragraph" w:styleId="TOC3">
    <w:name w:val="toc 3"/>
    <w:basedOn w:val="Normal"/>
    <w:next w:val="Normal"/>
    <w:autoRedefine/>
    <w:semiHidden/>
    <w:rsid w:val="006B3A00"/>
    <w:pPr>
      <w:ind w:left="400"/>
    </w:pPr>
    <w:rPr>
      <w:i/>
    </w:rPr>
  </w:style>
  <w:style w:type="paragraph" w:styleId="TOC4">
    <w:name w:val="toc 4"/>
    <w:basedOn w:val="Normal"/>
    <w:next w:val="Normal"/>
    <w:autoRedefine/>
    <w:semiHidden/>
    <w:rsid w:val="006B3A00"/>
    <w:pPr>
      <w:ind w:left="720"/>
    </w:pPr>
    <w:rPr>
      <w:szCs w:val="24"/>
    </w:rPr>
  </w:style>
  <w:style w:type="paragraph" w:styleId="TOC5">
    <w:name w:val="toc 5"/>
    <w:basedOn w:val="Normal"/>
    <w:next w:val="Normal"/>
    <w:autoRedefine/>
    <w:semiHidden/>
    <w:rsid w:val="006B3A00"/>
    <w:pPr>
      <w:ind w:left="960"/>
    </w:pPr>
    <w:rPr>
      <w:szCs w:val="24"/>
    </w:rPr>
  </w:style>
  <w:style w:type="paragraph" w:styleId="TOC6">
    <w:name w:val="toc 6"/>
    <w:basedOn w:val="Normal"/>
    <w:next w:val="Normal"/>
    <w:autoRedefine/>
    <w:semiHidden/>
    <w:rsid w:val="006B3A00"/>
    <w:pPr>
      <w:ind w:left="1200"/>
    </w:pPr>
    <w:rPr>
      <w:szCs w:val="24"/>
    </w:rPr>
  </w:style>
  <w:style w:type="paragraph" w:styleId="TOC7">
    <w:name w:val="toc 7"/>
    <w:basedOn w:val="Normal"/>
    <w:next w:val="Normal"/>
    <w:autoRedefine/>
    <w:semiHidden/>
    <w:rsid w:val="006B3A00"/>
    <w:pPr>
      <w:ind w:left="1440"/>
    </w:pPr>
    <w:rPr>
      <w:szCs w:val="24"/>
    </w:rPr>
  </w:style>
  <w:style w:type="paragraph" w:styleId="TOC8">
    <w:name w:val="toc 8"/>
    <w:basedOn w:val="Normal"/>
    <w:next w:val="Normal"/>
    <w:autoRedefine/>
    <w:semiHidden/>
    <w:rsid w:val="006B3A00"/>
    <w:pPr>
      <w:ind w:left="1680"/>
    </w:pPr>
    <w:rPr>
      <w:szCs w:val="24"/>
    </w:rPr>
  </w:style>
  <w:style w:type="paragraph" w:styleId="TOC9">
    <w:name w:val="toc 9"/>
    <w:basedOn w:val="Normal"/>
    <w:next w:val="Normal"/>
    <w:autoRedefine/>
    <w:semiHidden/>
    <w:rsid w:val="006B3A00"/>
    <w:pPr>
      <w:ind w:left="1920"/>
    </w:pPr>
    <w:rPr>
      <w:szCs w:val="24"/>
    </w:rPr>
  </w:style>
  <w:style w:type="character" w:customStyle="1" w:styleId="PlaceHolder">
    <w:name w:val="Place Holder"/>
    <w:rsid w:val="006B3A00"/>
    <w:rPr>
      <w:b/>
      <w:i/>
      <w:color w:val="0000FF"/>
    </w:rPr>
  </w:style>
  <w:style w:type="character" w:styleId="CommentReference">
    <w:name w:val="annotation reference"/>
    <w:semiHidden/>
    <w:rsid w:val="006B3A00"/>
    <w:rPr>
      <w:sz w:val="16"/>
      <w:szCs w:val="16"/>
    </w:rPr>
  </w:style>
  <w:style w:type="paragraph" w:styleId="CommentText">
    <w:name w:val="annotation text"/>
    <w:basedOn w:val="Normal"/>
    <w:link w:val="CommentTextChar"/>
    <w:semiHidden/>
    <w:rsid w:val="006B3A00"/>
    <w:rPr>
      <w:sz w:val="16"/>
    </w:rPr>
  </w:style>
  <w:style w:type="paragraph" w:styleId="NormalWeb">
    <w:name w:val="Normal (Web)"/>
    <w:basedOn w:val="Normal"/>
    <w:uiPriority w:val="99"/>
    <w:rsid w:val="006B3A00"/>
    <w:pPr>
      <w:spacing w:before="100" w:beforeAutospacing="1" w:after="100" w:afterAutospacing="1"/>
    </w:pPr>
    <w:rPr>
      <w:rFonts w:ascii="Arial Unicode MS" w:eastAsia="Arial Unicode MS" w:hAnsi="Arial Unicode MS" w:cs="Arial Unicode MS"/>
      <w:bCs w:val="0"/>
      <w:szCs w:val="24"/>
    </w:rPr>
  </w:style>
  <w:style w:type="paragraph" w:customStyle="1" w:styleId="NormalComment">
    <w:name w:val="Normal Comment"/>
    <w:basedOn w:val="Normal"/>
    <w:rsid w:val="006B3A00"/>
    <w:pPr>
      <w:overflowPunct w:val="0"/>
      <w:autoSpaceDE w:val="0"/>
      <w:autoSpaceDN w:val="0"/>
      <w:adjustRightInd w:val="0"/>
      <w:textAlignment w:val="baseline"/>
    </w:pPr>
    <w:rPr>
      <w:rFonts w:cs="Times New Roman"/>
      <w:bCs w:val="0"/>
      <w:color w:val="FF0000"/>
      <w:sz w:val="20"/>
    </w:rPr>
  </w:style>
  <w:style w:type="paragraph" w:styleId="BlockText">
    <w:name w:val="Block Text"/>
    <w:basedOn w:val="Normal"/>
    <w:rsid w:val="006B3A00"/>
    <w:pPr>
      <w:ind w:left="630" w:right="-360"/>
    </w:pPr>
    <w:rPr>
      <w:rFonts w:ascii="Times New Roman" w:hAnsi="Times New Roman" w:cs="Times New Roman"/>
      <w:bCs w:val="0"/>
      <w:sz w:val="20"/>
    </w:rPr>
  </w:style>
  <w:style w:type="paragraph" w:customStyle="1" w:styleId="TableText">
    <w:name w:val="TableText"/>
    <w:basedOn w:val="CommentText"/>
    <w:rsid w:val="006B3A00"/>
    <w:pPr>
      <w:spacing w:before="120" w:after="120"/>
    </w:pPr>
    <w:rPr>
      <w:rFonts w:cs="Times New Roman"/>
      <w:bCs w:val="0"/>
    </w:rPr>
  </w:style>
  <w:style w:type="paragraph" w:styleId="BalloonText">
    <w:name w:val="Balloon Text"/>
    <w:basedOn w:val="Normal"/>
    <w:semiHidden/>
    <w:rsid w:val="00A25F5E"/>
    <w:rPr>
      <w:rFonts w:ascii="Tahoma" w:hAnsi="Tahoma" w:cs="Tahoma"/>
      <w:sz w:val="16"/>
      <w:szCs w:val="16"/>
    </w:rPr>
  </w:style>
  <w:style w:type="paragraph" w:customStyle="1" w:styleId="InfoBlue">
    <w:name w:val="InfoBlue"/>
    <w:basedOn w:val="Normal"/>
    <w:next w:val="BodyText"/>
    <w:autoRedefine/>
    <w:rsid w:val="00EE54E3"/>
    <w:pPr>
      <w:widowControl w:val="0"/>
      <w:tabs>
        <w:tab w:val="left" w:pos="540"/>
        <w:tab w:val="left" w:pos="1260"/>
      </w:tabs>
      <w:spacing w:after="120" w:line="240" w:lineRule="atLeast"/>
    </w:pPr>
    <w:rPr>
      <w:rFonts w:cs="Times New Roman"/>
      <w:bCs w:val="0"/>
      <w:i/>
      <w:color w:val="0000FF"/>
    </w:rPr>
  </w:style>
  <w:style w:type="paragraph" w:styleId="DocumentMap">
    <w:name w:val="Document Map"/>
    <w:basedOn w:val="Normal"/>
    <w:semiHidden/>
    <w:rsid w:val="002966B9"/>
    <w:pPr>
      <w:shd w:val="clear" w:color="auto" w:fill="000080"/>
    </w:pPr>
    <w:rPr>
      <w:rFonts w:ascii="Tahoma" w:hAnsi="Tahoma" w:cs="Tahoma"/>
      <w:sz w:val="20"/>
    </w:rPr>
  </w:style>
  <w:style w:type="paragraph" w:styleId="Caption">
    <w:name w:val="caption"/>
    <w:basedOn w:val="Normal"/>
    <w:next w:val="Normal"/>
    <w:link w:val="CaptionChar"/>
    <w:qFormat/>
    <w:rsid w:val="00CB436E"/>
    <w:pPr>
      <w:suppressAutoHyphens/>
      <w:spacing w:before="120" w:after="120"/>
      <w:jc w:val="left"/>
    </w:pPr>
    <w:rPr>
      <w:rFonts w:ascii="Times New Roman" w:hAnsi="Times New Roman" w:cs="Times New Roman"/>
      <w:b/>
      <w:sz w:val="22"/>
      <w:lang w:eastAsia="ar-SA"/>
    </w:rPr>
  </w:style>
  <w:style w:type="character" w:customStyle="1" w:styleId="CaptionChar">
    <w:name w:val="Caption Char"/>
    <w:link w:val="Caption"/>
    <w:locked/>
    <w:rsid w:val="00CB436E"/>
    <w:rPr>
      <w:b/>
      <w:bCs/>
      <w:sz w:val="22"/>
      <w:lang w:val="en-US" w:eastAsia="ar-SA"/>
    </w:rPr>
  </w:style>
  <w:style w:type="paragraph" w:customStyle="1" w:styleId="Table1">
    <w:name w:val="Table1"/>
    <w:basedOn w:val="Normal"/>
    <w:rsid w:val="00217C97"/>
    <w:pPr>
      <w:jc w:val="left"/>
    </w:pPr>
    <w:rPr>
      <w:rFonts w:cs="Times New Roman"/>
      <w:b/>
      <w:bCs w:val="0"/>
      <w:i/>
      <w:color w:val="000000"/>
      <w:sz w:val="20"/>
    </w:rPr>
  </w:style>
  <w:style w:type="paragraph" w:customStyle="1" w:styleId="Table1Input">
    <w:name w:val="Table1 Input"/>
    <w:basedOn w:val="Table1"/>
    <w:rsid w:val="00217C97"/>
    <w:rPr>
      <w:color w:val="FF0000"/>
    </w:rPr>
  </w:style>
  <w:style w:type="character" w:styleId="Emphasis">
    <w:name w:val="Emphasis"/>
    <w:qFormat/>
    <w:rsid w:val="009B11F2"/>
    <w:rPr>
      <w:i/>
      <w:iCs/>
    </w:rPr>
  </w:style>
  <w:style w:type="paragraph" w:customStyle="1" w:styleId="OSDNormal">
    <w:name w:val="OSD_Normal"/>
    <w:basedOn w:val="BodyText"/>
    <w:link w:val="OSDNormalChar"/>
    <w:autoRedefine/>
    <w:rsid w:val="009B11F2"/>
    <w:pPr>
      <w:keepLines/>
      <w:tabs>
        <w:tab w:val="left" w:pos="1318"/>
      </w:tabs>
      <w:overflowPunct w:val="0"/>
      <w:autoSpaceDE w:val="0"/>
      <w:autoSpaceDN w:val="0"/>
      <w:adjustRightInd w:val="0"/>
      <w:spacing w:after="120"/>
      <w:jc w:val="left"/>
    </w:pPr>
    <w:rPr>
      <w:rFonts w:cs="Times New Roman"/>
      <w:iCs/>
      <w:sz w:val="20"/>
    </w:rPr>
  </w:style>
  <w:style w:type="character" w:customStyle="1" w:styleId="OSDNormalChar">
    <w:name w:val="OSD_Normal Char"/>
    <w:link w:val="OSDNormal"/>
    <w:rsid w:val="009B11F2"/>
    <w:rPr>
      <w:rFonts w:ascii="Arial" w:hAnsi="Arial"/>
      <w:bCs/>
      <w:iCs/>
      <w:lang w:eastAsia="en-US"/>
    </w:rPr>
  </w:style>
  <w:style w:type="character" w:customStyle="1" w:styleId="OSDNormalBold">
    <w:name w:val="OSD_Normal Bold"/>
    <w:rsid w:val="009B11F2"/>
    <w:rPr>
      <w:rFonts w:ascii="Arial" w:hAnsi="Arial"/>
      <w:b/>
      <w:bCs/>
      <w:iCs/>
      <w:sz w:val="24"/>
      <w:lang w:val="en-GB" w:eastAsia="en-US" w:bidi="ar-SA"/>
    </w:rPr>
  </w:style>
  <w:style w:type="paragraph" w:customStyle="1" w:styleId="OSDHeading2">
    <w:name w:val="OSD_Heading2"/>
    <w:basedOn w:val="Heading2"/>
    <w:rsid w:val="009B11F2"/>
    <w:pPr>
      <w:keepLines/>
      <w:overflowPunct w:val="0"/>
      <w:autoSpaceDE w:val="0"/>
      <w:autoSpaceDN w:val="0"/>
      <w:adjustRightInd w:val="0"/>
      <w:spacing w:after="120"/>
      <w:jc w:val="left"/>
    </w:pPr>
    <w:rPr>
      <w:rFonts w:cs="Times New Roman"/>
      <w:i w:val="0"/>
      <w:color w:val="000000"/>
      <w:szCs w:val="24"/>
      <w:lang w:val="en-GB"/>
    </w:rPr>
  </w:style>
  <w:style w:type="paragraph" w:styleId="ListParagraph">
    <w:name w:val="List Paragraph"/>
    <w:basedOn w:val="Normal"/>
    <w:link w:val="ListParagraphChar"/>
    <w:uiPriority w:val="34"/>
    <w:qFormat/>
    <w:rsid w:val="00005159"/>
    <w:pPr>
      <w:ind w:left="720"/>
      <w:contextualSpacing/>
    </w:pPr>
  </w:style>
  <w:style w:type="table" w:styleId="TableGrid">
    <w:name w:val="Table Grid"/>
    <w:basedOn w:val="TableNormal"/>
    <w:rsid w:val="0015062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ListParagraphChar">
    <w:name w:val="List Paragraph Char"/>
    <w:basedOn w:val="DefaultParagraphFont"/>
    <w:link w:val="ListParagraph"/>
    <w:uiPriority w:val="34"/>
    <w:rsid w:val="005A4EB3"/>
    <w:rPr>
      <w:rFonts w:ascii="Arial" w:hAnsi="Arial" w:cs="Arial"/>
      <w:bCs/>
      <w:sz w:val="24"/>
      <w:lang w:val="en-US" w:eastAsia="en-US"/>
    </w:rPr>
  </w:style>
  <w:style w:type="character" w:customStyle="1" w:styleId="CommentTextChar">
    <w:name w:val="Comment Text Char"/>
    <w:basedOn w:val="DefaultParagraphFont"/>
    <w:link w:val="CommentText"/>
    <w:semiHidden/>
    <w:rsid w:val="001F23F6"/>
    <w:rPr>
      <w:rFonts w:ascii="Arial" w:hAnsi="Arial" w:cs="Arial"/>
      <w:bCs/>
      <w:sz w:val="16"/>
      <w:lang w:val="en-US" w:eastAsia="en-US"/>
    </w:rPr>
  </w:style>
  <w:style w:type="paragraph" w:styleId="CommentSubject">
    <w:name w:val="annotation subject"/>
    <w:basedOn w:val="CommentText"/>
    <w:next w:val="CommentText"/>
    <w:link w:val="CommentSubjectChar"/>
    <w:rsid w:val="00F91273"/>
    <w:rPr>
      <w:b/>
      <w:sz w:val="20"/>
    </w:rPr>
  </w:style>
  <w:style w:type="character" w:customStyle="1" w:styleId="CommentSubjectChar">
    <w:name w:val="Comment Subject Char"/>
    <w:basedOn w:val="CommentTextChar"/>
    <w:link w:val="CommentSubject"/>
    <w:rsid w:val="00F91273"/>
    <w:rPr>
      <w:rFonts w:ascii="Arial" w:hAnsi="Arial" w:cs="Arial"/>
      <w:b/>
      <w:bCs/>
      <w:sz w:val="16"/>
      <w:lang w:val="en-US" w:eastAsia="en-US"/>
    </w:rPr>
  </w:style>
  <w:style w:type="paragraph" w:customStyle="1" w:styleId="SubHeading">
    <w:name w:val="SubHeading"/>
    <w:basedOn w:val="Normal"/>
    <w:next w:val="Normal"/>
    <w:rsid w:val="00726B25"/>
    <w:pPr>
      <w:keepNext/>
      <w:spacing w:before="60" w:after="240"/>
      <w:jc w:val="left"/>
    </w:pPr>
    <w:rPr>
      <w:rFonts w:ascii="Times New Roman" w:hAnsi="Times New Roman" w:cs="Times New Roman"/>
      <w:b/>
      <w:bCs w:val="0"/>
      <w:sz w:val="20"/>
      <w:lang w:val="en-GB" w:eastAsia="en-GB"/>
    </w:rPr>
  </w:style>
  <w:style w:type="paragraph" w:styleId="ListBullet">
    <w:name w:val="List Bullet"/>
    <w:basedOn w:val="Normal"/>
    <w:unhideWhenUsed/>
    <w:rsid w:val="00160FD8"/>
    <w:pPr>
      <w:numPr>
        <w:numId w:val="15"/>
      </w:numPr>
      <w:contextualSpacing/>
    </w:pPr>
  </w:style>
  <w:style w:type="paragraph" w:styleId="PlainText">
    <w:name w:val="Plain Text"/>
    <w:basedOn w:val="Normal"/>
    <w:link w:val="PlainTextChar"/>
    <w:uiPriority w:val="99"/>
    <w:unhideWhenUsed/>
    <w:rsid w:val="00830BED"/>
    <w:pPr>
      <w:jc w:val="left"/>
    </w:pPr>
    <w:rPr>
      <w:rFonts w:ascii="Consolas" w:eastAsiaTheme="minorHAnsi" w:hAnsi="Consolas" w:cstheme="minorBidi"/>
      <w:bCs w:val="0"/>
      <w:sz w:val="21"/>
      <w:szCs w:val="21"/>
    </w:rPr>
  </w:style>
  <w:style w:type="character" w:customStyle="1" w:styleId="PlainTextChar">
    <w:name w:val="Plain Text Char"/>
    <w:basedOn w:val="DefaultParagraphFont"/>
    <w:link w:val="PlainText"/>
    <w:uiPriority w:val="99"/>
    <w:rsid w:val="00830BED"/>
    <w:rPr>
      <w:rFonts w:ascii="Consolas" w:eastAsiaTheme="minorHAnsi" w:hAnsi="Consolas" w:cstheme="minorBidi"/>
      <w:sz w:val="21"/>
      <w:szCs w:val="21"/>
      <w:lang w:val="en-US" w:eastAsia="en-US"/>
    </w:rPr>
  </w:style>
  <w:style w:type="paragraph" w:styleId="Revision">
    <w:name w:val="Revision"/>
    <w:hidden/>
    <w:uiPriority w:val="99"/>
    <w:semiHidden/>
    <w:rsid w:val="00F76817"/>
    <w:rPr>
      <w:rFonts w:ascii="Arial" w:hAnsi="Arial" w:cs="Arial"/>
      <w:bCs/>
      <w:sz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8814029">
      <w:bodyDiv w:val="1"/>
      <w:marLeft w:val="0"/>
      <w:marRight w:val="0"/>
      <w:marTop w:val="0"/>
      <w:marBottom w:val="0"/>
      <w:divBdr>
        <w:top w:val="none" w:sz="0" w:space="0" w:color="auto"/>
        <w:left w:val="none" w:sz="0" w:space="0" w:color="auto"/>
        <w:bottom w:val="none" w:sz="0" w:space="0" w:color="auto"/>
        <w:right w:val="none" w:sz="0" w:space="0" w:color="auto"/>
      </w:divBdr>
    </w:div>
    <w:div w:id="135419242">
      <w:bodyDiv w:val="1"/>
      <w:marLeft w:val="0"/>
      <w:marRight w:val="0"/>
      <w:marTop w:val="0"/>
      <w:marBottom w:val="0"/>
      <w:divBdr>
        <w:top w:val="none" w:sz="0" w:space="0" w:color="auto"/>
        <w:left w:val="none" w:sz="0" w:space="0" w:color="auto"/>
        <w:bottom w:val="none" w:sz="0" w:space="0" w:color="auto"/>
        <w:right w:val="none" w:sz="0" w:space="0" w:color="auto"/>
      </w:divBdr>
    </w:div>
    <w:div w:id="143813509">
      <w:bodyDiv w:val="1"/>
      <w:marLeft w:val="0"/>
      <w:marRight w:val="0"/>
      <w:marTop w:val="0"/>
      <w:marBottom w:val="0"/>
      <w:divBdr>
        <w:top w:val="none" w:sz="0" w:space="0" w:color="auto"/>
        <w:left w:val="none" w:sz="0" w:space="0" w:color="auto"/>
        <w:bottom w:val="none" w:sz="0" w:space="0" w:color="auto"/>
        <w:right w:val="none" w:sz="0" w:space="0" w:color="auto"/>
      </w:divBdr>
      <w:divsChild>
        <w:div w:id="310449240">
          <w:marLeft w:val="0"/>
          <w:marRight w:val="0"/>
          <w:marTop w:val="0"/>
          <w:marBottom w:val="0"/>
          <w:divBdr>
            <w:top w:val="none" w:sz="0" w:space="0" w:color="auto"/>
            <w:left w:val="none" w:sz="0" w:space="0" w:color="auto"/>
            <w:bottom w:val="none" w:sz="0" w:space="0" w:color="auto"/>
            <w:right w:val="none" w:sz="0" w:space="0" w:color="auto"/>
          </w:divBdr>
        </w:div>
      </w:divsChild>
    </w:div>
    <w:div w:id="156114826">
      <w:bodyDiv w:val="1"/>
      <w:marLeft w:val="0"/>
      <w:marRight w:val="0"/>
      <w:marTop w:val="0"/>
      <w:marBottom w:val="0"/>
      <w:divBdr>
        <w:top w:val="none" w:sz="0" w:space="0" w:color="auto"/>
        <w:left w:val="none" w:sz="0" w:space="0" w:color="auto"/>
        <w:bottom w:val="none" w:sz="0" w:space="0" w:color="auto"/>
        <w:right w:val="none" w:sz="0" w:space="0" w:color="auto"/>
      </w:divBdr>
    </w:div>
    <w:div w:id="212431301">
      <w:bodyDiv w:val="1"/>
      <w:marLeft w:val="0"/>
      <w:marRight w:val="0"/>
      <w:marTop w:val="0"/>
      <w:marBottom w:val="0"/>
      <w:divBdr>
        <w:top w:val="none" w:sz="0" w:space="0" w:color="auto"/>
        <w:left w:val="none" w:sz="0" w:space="0" w:color="auto"/>
        <w:bottom w:val="none" w:sz="0" w:space="0" w:color="auto"/>
        <w:right w:val="none" w:sz="0" w:space="0" w:color="auto"/>
      </w:divBdr>
      <w:divsChild>
        <w:div w:id="1135759055">
          <w:marLeft w:val="0"/>
          <w:marRight w:val="0"/>
          <w:marTop w:val="0"/>
          <w:marBottom w:val="0"/>
          <w:divBdr>
            <w:top w:val="none" w:sz="0" w:space="0" w:color="auto"/>
            <w:left w:val="none" w:sz="0" w:space="0" w:color="auto"/>
            <w:bottom w:val="none" w:sz="0" w:space="0" w:color="auto"/>
            <w:right w:val="none" w:sz="0" w:space="0" w:color="auto"/>
          </w:divBdr>
          <w:divsChild>
            <w:div w:id="45224092">
              <w:marLeft w:val="150"/>
              <w:marRight w:val="75"/>
              <w:marTop w:val="240"/>
              <w:marBottom w:val="0"/>
              <w:divBdr>
                <w:top w:val="none" w:sz="0" w:space="0" w:color="auto"/>
                <w:left w:val="none" w:sz="0" w:space="0" w:color="auto"/>
                <w:bottom w:val="none" w:sz="0" w:space="0" w:color="auto"/>
                <w:right w:val="none" w:sz="0" w:space="0" w:color="auto"/>
              </w:divBdr>
              <w:divsChild>
                <w:div w:id="1099134394">
                  <w:marLeft w:val="0"/>
                  <w:marRight w:val="0"/>
                  <w:marTop w:val="0"/>
                  <w:marBottom w:val="225"/>
                  <w:divBdr>
                    <w:top w:val="none" w:sz="0" w:space="0" w:color="auto"/>
                    <w:left w:val="none" w:sz="0" w:space="0" w:color="auto"/>
                    <w:bottom w:val="single" w:sz="12" w:space="11" w:color="CCCCCC"/>
                    <w:right w:val="none" w:sz="0" w:space="0" w:color="auto"/>
                  </w:divBdr>
                  <w:divsChild>
                    <w:div w:id="1433015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6814760">
      <w:bodyDiv w:val="1"/>
      <w:marLeft w:val="0"/>
      <w:marRight w:val="0"/>
      <w:marTop w:val="0"/>
      <w:marBottom w:val="0"/>
      <w:divBdr>
        <w:top w:val="none" w:sz="0" w:space="0" w:color="auto"/>
        <w:left w:val="none" w:sz="0" w:space="0" w:color="auto"/>
        <w:bottom w:val="none" w:sz="0" w:space="0" w:color="auto"/>
        <w:right w:val="none" w:sz="0" w:space="0" w:color="auto"/>
      </w:divBdr>
    </w:div>
    <w:div w:id="254217495">
      <w:bodyDiv w:val="1"/>
      <w:marLeft w:val="0"/>
      <w:marRight w:val="0"/>
      <w:marTop w:val="0"/>
      <w:marBottom w:val="0"/>
      <w:divBdr>
        <w:top w:val="none" w:sz="0" w:space="0" w:color="auto"/>
        <w:left w:val="none" w:sz="0" w:space="0" w:color="auto"/>
        <w:bottom w:val="none" w:sz="0" w:space="0" w:color="auto"/>
        <w:right w:val="none" w:sz="0" w:space="0" w:color="auto"/>
      </w:divBdr>
    </w:div>
    <w:div w:id="346903451">
      <w:bodyDiv w:val="1"/>
      <w:marLeft w:val="0"/>
      <w:marRight w:val="0"/>
      <w:marTop w:val="0"/>
      <w:marBottom w:val="0"/>
      <w:divBdr>
        <w:top w:val="none" w:sz="0" w:space="0" w:color="auto"/>
        <w:left w:val="none" w:sz="0" w:space="0" w:color="auto"/>
        <w:bottom w:val="none" w:sz="0" w:space="0" w:color="auto"/>
        <w:right w:val="none" w:sz="0" w:space="0" w:color="auto"/>
      </w:divBdr>
      <w:divsChild>
        <w:div w:id="1946111602">
          <w:marLeft w:val="0"/>
          <w:marRight w:val="0"/>
          <w:marTop w:val="0"/>
          <w:marBottom w:val="0"/>
          <w:divBdr>
            <w:top w:val="none" w:sz="0" w:space="0" w:color="auto"/>
            <w:left w:val="none" w:sz="0" w:space="0" w:color="auto"/>
            <w:bottom w:val="none" w:sz="0" w:space="0" w:color="auto"/>
            <w:right w:val="none" w:sz="0" w:space="0" w:color="auto"/>
          </w:divBdr>
        </w:div>
      </w:divsChild>
    </w:div>
    <w:div w:id="379520549">
      <w:bodyDiv w:val="1"/>
      <w:marLeft w:val="0"/>
      <w:marRight w:val="0"/>
      <w:marTop w:val="0"/>
      <w:marBottom w:val="0"/>
      <w:divBdr>
        <w:top w:val="none" w:sz="0" w:space="0" w:color="auto"/>
        <w:left w:val="none" w:sz="0" w:space="0" w:color="auto"/>
        <w:bottom w:val="none" w:sz="0" w:space="0" w:color="auto"/>
        <w:right w:val="none" w:sz="0" w:space="0" w:color="auto"/>
      </w:divBdr>
    </w:div>
    <w:div w:id="404689545">
      <w:bodyDiv w:val="1"/>
      <w:marLeft w:val="0"/>
      <w:marRight w:val="0"/>
      <w:marTop w:val="0"/>
      <w:marBottom w:val="0"/>
      <w:divBdr>
        <w:top w:val="none" w:sz="0" w:space="0" w:color="auto"/>
        <w:left w:val="none" w:sz="0" w:space="0" w:color="auto"/>
        <w:bottom w:val="none" w:sz="0" w:space="0" w:color="auto"/>
        <w:right w:val="none" w:sz="0" w:space="0" w:color="auto"/>
      </w:divBdr>
    </w:div>
    <w:div w:id="407311000">
      <w:bodyDiv w:val="1"/>
      <w:marLeft w:val="0"/>
      <w:marRight w:val="0"/>
      <w:marTop w:val="0"/>
      <w:marBottom w:val="0"/>
      <w:divBdr>
        <w:top w:val="none" w:sz="0" w:space="0" w:color="auto"/>
        <w:left w:val="none" w:sz="0" w:space="0" w:color="auto"/>
        <w:bottom w:val="none" w:sz="0" w:space="0" w:color="auto"/>
        <w:right w:val="none" w:sz="0" w:space="0" w:color="auto"/>
      </w:divBdr>
    </w:div>
    <w:div w:id="413552691">
      <w:bodyDiv w:val="1"/>
      <w:marLeft w:val="0"/>
      <w:marRight w:val="0"/>
      <w:marTop w:val="0"/>
      <w:marBottom w:val="0"/>
      <w:divBdr>
        <w:top w:val="none" w:sz="0" w:space="0" w:color="auto"/>
        <w:left w:val="none" w:sz="0" w:space="0" w:color="auto"/>
        <w:bottom w:val="none" w:sz="0" w:space="0" w:color="auto"/>
        <w:right w:val="none" w:sz="0" w:space="0" w:color="auto"/>
      </w:divBdr>
    </w:div>
    <w:div w:id="432360219">
      <w:bodyDiv w:val="1"/>
      <w:marLeft w:val="0"/>
      <w:marRight w:val="0"/>
      <w:marTop w:val="0"/>
      <w:marBottom w:val="0"/>
      <w:divBdr>
        <w:top w:val="none" w:sz="0" w:space="0" w:color="auto"/>
        <w:left w:val="none" w:sz="0" w:space="0" w:color="auto"/>
        <w:bottom w:val="none" w:sz="0" w:space="0" w:color="auto"/>
        <w:right w:val="none" w:sz="0" w:space="0" w:color="auto"/>
      </w:divBdr>
    </w:div>
    <w:div w:id="487743699">
      <w:bodyDiv w:val="1"/>
      <w:marLeft w:val="0"/>
      <w:marRight w:val="0"/>
      <w:marTop w:val="0"/>
      <w:marBottom w:val="0"/>
      <w:divBdr>
        <w:top w:val="none" w:sz="0" w:space="0" w:color="auto"/>
        <w:left w:val="none" w:sz="0" w:space="0" w:color="auto"/>
        <w:bottom w:val="none" w:sz="0" w:space="0" w:color="auto"/>
        <w:right w:val="none" w:sz="0" w:space="0" w:color="auto"/>
      </w:divBdr>
    </w:div>
    <w:div w:id="527915078">
      <w:bodyDiv w:val="1"/>
      <w:marLeft w:val="0"/>
      <w:marRight w:val="0"/>
      <w:marTop w:val="0"/>
      <w:marBottom w:val="0"/>
      <w:divBdr>
        <w:top w:val="none" w:sz="0" w:space="0" w:color="auto"/>
        <w:left w:val="none" w:sz="0" w:space="0" w:color="auto"/>
        <w:bottom w:val="none" w:sz="0" w:space="0" w:color="auto"/>
        <w:right w:val="none" w:sz="0" w:space="0" w:color="auto"/>
      </w:divBdr>
    </w:div>
    <w:div w:id="553615127">
      <w:bodyDiv w:val="1"/>
      <w:marLeft w:val="0"/>
      <w:marRight w:val="0"/>
      <w:marTop w:val="0"/>
      <w:marBottom w:val="0"/>
      <w:divBdr>
        <w:top w:val="none" w:sz="0" w:space="0" w:color="auto"/>
        <w:left w:val="none" w:sz="0" w:space="0" w:color="auto"/>
        <w:bottom w:val="none" w:sz="0" w:space="0" w:color="auto"/>
        <w:right w:val="none" w:sz="0" w:space="0" w:color="auto"/>
      </w:divBdr>
    </w:div>
    <w:div w:id="650335167">
      <w:bodyDiv w:val="1"/>
      <w:marLeft w:val="0"/>
      <w:marRight w:val="0"/>
      <w:marTop w:val="0"/>
      <w:marBottom w:val="0"/>
      <w:divBdr>
        <w:top w:val="none" w:sz="0" w:space="0" w:color="auto"/>
        <w:left w:val="none" w:sz="0" w:space="0" w:color="auto"/>
        <w:bottom w:val="none" w:sz="0" w:space="0" w:color="auto"/>
        <w:right w:val="none" w:sz="0" w:space="0" w:color="auto"/>
      </w:divBdr>
    </w:div>
    <w:div w:id="677386883">
      <w:bodyDiv w:val="1"/>
      <w:marLeft w:val="0"/>
      <w:marRight w:val="0"/>
      <w:marTop w:val="0"/>
      <w:marBottom w:val="0"/>
      <w:divBdr>
        <w:top w:val="none" w:sz="0" w:space="0" w:color="auto"/>
        <w:left w:val="none" w:sz="0" w:space="0" w:color="auto"/>
        <w:bottom w:val="none" w:sz="0" w:space="0" w:color="auto"/>
        <w:right w:val="none" w:sz="0" w:space="0" w:color="auto"/>
      </w:divBdr>
    </w:div>
    <w:div w:id="679242104">
      <w:bodyDiv w:val="1"/>
      <w:marLeft w:val="0"/>
      <w:marRight w:val="0"/>
      <w:marTop w:val="0"/>
      <w:marBottom w:val="0"/>
      <w:divBdr>
        <w:top w:val="none" w:sz="0" w:space="0" w:color="auto"/>
        <w:left w:val="none" w:sz="0" w:space="0" w:color="auto"/>
        <w:bottom w:val="none" w:sz="0" w:space="0" w:color="auto"/>
        <w:right w:val="none" w:sz="0" w:space="0" w:color="auto"/>
      </w:divBdr>
    </w:div>
    <w:div w:id="696585105">
      <w:bodyDiv w:val="1"/>
      <w:marLeft w:val="0"/>
      <w:marRight w:val="0"/>
      <w:marTop w:val="0"/>
      <w:marBottom w:val="0"/>
      <w:divBdr>
        <w:top w:val="none" w:sz="0" w:space="0" w:color="auto"/>
        <w:left w:val="none" w:sz="0" w:space="0" w:color="auto"/>
        <w:bottom w:val="none" w:sz="0" w:space="0" w:color="auto"/>
        <w:right w:val="none" w:sz="0" w:space="0" w:color="auto"/>
      </w:divBdr>
    </w:div>
    <w:div w:id="723910963">
      <w:bodyDiv w:val="1"/>
      <w:marLeft w:val="0"/>
      <w:marRight w:val="0"/>
      <w:marTop w:val="0"/>
      <w:marBottom w:val="0"/>
      <w:divBdr>
        <w:top w:val="none" w:sz="0" w:space="0" w:color="auto"/>
        <w:left w:val="none" w:sz="0" w:space="0" w:color="auto"/>
        <w:bottom w:val="none" w:sz="0" w:space="0" w:color="auto"/>
        <w:right w:val="none" w:sz="0" w:space="0" w:color="auto"/>
      </w:divBdr>
    </w:div>
    <w:div w:id="742147715">
      <w:bodyDiv w:val="1"/>
      <w:marLeft w:val="0"/>
      <w:marRight w:val="0"/>
      <w:marTop w:val="0"/>
      <w:marBottom w:val="0"/>
      <w:divBdr>
        <w:top w:val="none" w:sz="0" w:space="0" w:color="auto"/>
        <w:left w:val="none" w:sz="0" w:space="0" w:color="auto"/>
        <w:bottom w:val="none" w:sz="0" w:space="0" w:color="auto"/>
        <w:right w:val="none" w:sz="0" w:space="0" w:color="auto"/>
      </w:divBdr>
    </w:div>
    <w:div w:id="747969154">
      <w:bodyDiv w:val="1"/>
      <w:marLeft w:val="0"/>
      <w:marRight w:val="0"/>
      <w:marTop w:val="0"/>
      <w:marBottom w:val="0"/>
      <w:divBdr>
        <w:top w:val="none" w:sz="0" w:space="0" w:color="auto"/>
        <w:left w:val="none" w:sz="0" w:space="0" w:color="auto"/>
        <w:bottom w:val="none" w:sz="0" w:space="0" w:color="auto"/>
        <w:right w:val="none" w:sz="0" w:space="0" w:color="auto"/>
      </w:divBdr>
    </w:div>
    <w:div w:id="757749893">
      <w:bodyDiv w:val="1"/>
      <w:marLeft w:val="0"/>
      <w:marRight w:val="0"/>
      <w:marTop w:val="0"/>
      <w:marBottom w:val="0"/>
      <w:divBdr>
        <w:top w:val="none" w:sz="0" w:space="0" w:color="auto"/>
        <w:left w:val="none" w:sz="0" w:space="0" w:color="auto"/>
        <w:bottom w:val="none" w:sz="0" w:space="0" w:color="auto"/>
        <w:right w:val="none" w:sz="0" w:space="0" w:color="auto"/>
      </w:divBdr>
    </w:div>
    <w:div w:id="760833833">
      <w:bodyDiv w:val="1"/>
      <w:marLeft w:val="0"/>
      <w:marRight w:val="0"/>
      <w:marTop w:val="0"/>
      <w:marBottom w:val="0"/>
      <w:divBdr>
        <w:top w:val="none" w:sz="0" w:space="0" w:color="auto"/>
        <w:left w:val="none" w:sz="0" w:space="0" w:color="auto"/>
        <w:bottom w:val="none" w:sz="0" w:space="0" w:color="auto"/>
        <w:right w:val="none" w:sz="0" w:space="0" w:color="auto"/>
      </w:divBdr>
    </w:div>
    <w:div w:id="785127161">
      <w:bodyDiv w:val="1"/>
      <w:marLeft w:val="0"/>
      <w:marRight w:val="0"/>
      <w:marTop w:val="0"/>
      <w:marBottom w:val="0"/>
      <w:divBdr>
        <w:top w:val="none" w:sz="0" w:space="0" w:color="auto"/>
        <w:left w:val="none" w:sz="0" w:space="0" w:color="auto"/>
        <w:bottom w:val="none" w:sz="0" w:space="0" w:color="auto"/>
        <w:right w:val="none" w:sz="0" w:space="0" w:color="auto"/>
      </w:divBdr>
    </w:div>
    <w:div w:id="793598075">
      <w:bodyDiv w:val="1"/>
      <w:marLeft w:val="0"/>
      <w:marRight w:val="0"/>
      <w:marTop w:val="0"/>
      <w:marBottom w:val="0"/>
      <w:divBdr>
        <w:top w:val="none" w:sz="0" w:space="0" w:color="auto"/>
        <w:left w:val="none" w:sz="0" w:space="0" w:color="auto"/>
        <w:bottom w:val="none" w:sz="0" w:space="0" w:color="auto"/>
        <w:right w:val="none" w:sz="0" w:space="0" w:color="auto"/>
      </w:divBdr>
    </w:div>
    <w:div w:id="818960969">
      <w:bodyDiv w:val="1"/>
      <w:marLeft w:val="0"/>
      <w:marRight w:val="0"/>
      <w:marTop w:val="0"/>
      <w:marBottom w:val="0"/>
      <w:divBdr>
        <w:top w:val="none" w:sz="0" w:space="0" w:color="auto"/>
        <w:left w:val="none" w:sz="0" w:space="0" w:color="auto"/>
        <w:bottom w:val="none" w:sz="0" w:space="0" w:color="auto"/>
        <w:right w:val="none" w:sz="0" w:space="0" w:color="auto"/>
      </w:divBdr>
    </w:div>
    <w:div w:id="828179045">
      <w:bodyDiv w:val="1"/>
      <w:marLeft w:val="0"/>
      <w:marRight w:val="0"/>
      <w:marTop w:val="0"/>
      <w:marBottom w:val="0"/>
      <w:divBdr>
        <w:top w:val="none" w:sz="0" w:space="0" w:color="auto"/>
        <w:left w:val="none" w:sz="0" w:space="0" w:color="auto"/>
        <w:bottom w:val="none" w:sz="0" w:space="0" w:color="auto"/>
        <w:right w:val="none" w:sz="0" w:space="0" w:color="auto"/>
      </w:divBdr>
      <w:divsChild>
        <w:div w:id="1313414254">
          <w:marLeft w:val="0"/>
          <w:marRight w:val="0"/>
          <w:marTop w:val="0"/>
          <w:marBottom w:val="0"/>
          <w:divBdr>
            <w:top w:val="none" w:sz="0" w:space="0" w:color="auto"/>
            <w:left w:val="none" w:sz="0" w:space="0" w:color="auto"/>
            <w:bottom w:val="none" w:sz="0" w:space="0" w:color="auto"/>
            <w:right w:val="none" w:sz="0" w:space="0" w:color="auto"/>
          </w:divBdr>
          <w:divsChild>
            <w:div w:id="1954050875">
              <w:marLeft w:val="150"/>
              <w:marRight w:val="75"/>
              <w:marTop w:val="240"/>
              <w:marBottom w:val="0"/>
              <w:divBdr>
                <w:top w:val="none" w:sz="0" w:space="0" w:color="auto"/>
                <w:left w:val="none" w:sz="0" w:space="0" w:color="auto"/>
                <w:bottom w:val="none" w:sz="0" w:space="0" w:color="auto"/>
                <w:right w:val="none" w:sz="0" w:space="0" w:color="auto"/>
              </w:divBdr>
              <w:divsChild>
                <w:div w:id="2020544409">
                  <w:marLeft w:val="0"/>
                  <w:marRight w:val="0"/>
                  <w:marTop w:val="0"/>
                  <w:marBottom w:val="0"/>
                  <w:divBdr>
                    <w:top w:val="none" w:sz="0" w:space="0" w:color="auto"/>
                    <w:left w:val="none" w:sz="0" w:space="0" w:color="auto"/>
                    <w:bottom w:val="none" w:sz="0" w:space="0" w:color="auto"/>
                    <w:right w:val="none" w:sz="0" w:space="0" w:color="auto"/>
                  </w:divBdr>
                  <w:divsChild>
                    <w:div w:id="1514414189">
                      <w:marLeft w:val="0"/>
                      <w:marRight w:val="0"/>
                      <w:marTop w:val="0"/>
                      <w:marBottom w:val="0"/>
                      <w:divBdr>
                        <w:top w:val="none" w:sz="0" w:space="0" w:color="auto"/>
                        <w:left w:val="none" w:sz="0" w:space="0" w:color="auto"/>
                        <w:bottom w:val="none" w:sz="0" w:space="0" w:color="auto"/>
                        <w:right w:val="none" w:sz="0" w:space="0" w:color="auto"/>
                      </w:divBdr>
                      <w:divsChild>
                        <w:div w:id="1028144011">
                          <w:marLeft w:val="0"/>
                          <w:marRight w:val="0"/>
                          <w:marTop w:val="0"/>
                          <w:marBottom w:val="0"/>
                          <w:divBdr>
                            <w:top w:val="single" w:sz="12" w:space="0" w:color="CCCCCC"/>
                            <w:left w:val="none" w:sz="0" w:space="0" w:color="auto"/>
                            <w:bottom w:val="none" w:sz="0" w:space="0" w:color="auto"/>
                            <w:right w:val="none" w:sz="0" w:space="0" w:color="auto"/>
                          </w:divBdr>
                        </w:div>
                      </w:divsChild>
                    </w:div>
                  </w:divsChild>
                </w:div>
              </w:divsChild>
            </w:div>
          </w:divsChild>
        </w:div>
      </w:divsChild>
    </w:div>
    <w:div w:id="835341394">
      <w:bodyDiv w:val="1"/>
      <w:marLeft w:val="0"/>
      <w:marRight w:val="0"/>
      <w:marTop w:val="0"/>
      <w:marBottom w:val="0"/>
      <w:divBdr>
        <w:top w:val="none" w:sz="0" w:space="0" w:color="auto"/>
        <w:left w:val="none" w:sz="0" w:space="0" w:color="auto"/>
        <w:bottom w:val="none" w:sz="0" w:space="0" w:color="auto"/>
        <w:right w:val="none" w:sz="0" w:space="0" w:color="auto"/>
      </w:divBdr>
    </w:div>
    <w:div w:id="838273113">
      <w:bodyDiv w:val="1"/>
      <w:marLeft w:val="0"/>
      <w:marRight w:val="0"/>
      <w:marTop w:val="0"/>
      <w:marBottom w:val="0"/>
      <w:divBdr>
        <w:top w:val="none" w:sz="0" w:space="0" w:color="auto"/>
        <w:left w:val="none" w:sz="0" w:space="0" w:color="auto"/>
        <w:bottom w:val="none" w:sz="0" w:space="0" w:color="auto"/>
        <w:right w:val="none" w:sz="0" w:space="0" w:color="auto"/>
      </w:divBdr>
    </w:div>
    <w:div w:id="839587318">
      <w:bodyDiv w:val="1"/>
      <w:marLeft w:val="0"/>
      <w:marRight w:val="0"/>
      <w:marTop w:val="0"/>
      <w:marBottom w:val="0"/>
      <w:divBdr>
        <w:top w:val="none" w:sz="0" w:space="0" w:color="auto"/>
        <w:left w:val="none" w:sz="0" w:space="0" w:color="auto"/>
        <w:bottom w:val="none" w:sz="0" w:space="0" w:color="auto"/>
        <w:right w:val="none" w:sz="0" w:space="0" w:color="auto"/>
      </w:divBdr>
    </w:div>
    <w:div w:id="883447808">
      <w:bodyDiv w:val="1"/>
      <w:marLeft w:val="0"/>
      <w:marRight w:val="0"/>
      <w:marTop w:val="0"/>
      <w:marBottom w:val="0"/>
      <w:divBdr>
        <w:top w:val="none" w:sz="0" w:space="0" w:color="auto"/>
        <w:left w:val="none" w:sz="0" w:space="0" w:color="auto"/>
        <w:bottom w:val="none" w:sz="0" w:space="0" w:color="auto"/>
        <w:right w:val="none" w:sz="0" w:space="0" w:color="auto"/>
      </w:divBdr>
    </w:div>
    <w:div w:id="916550625">
      <w:bodyDiv w:val="1"/>
      <w:marLeft w:val="0"/>
      <w:marRight w:val="0"/>
      <w:marTop w:val="0"/>
      <w:marBottom w:val="0"/>
      <w:divBdr>
        <w:top w:val="none" w:sz="0" w:space="0" w:color="auto"/>
        <w:left w:val="none" w:sz="0" w:space="0" w:color="auto"/>
        <w:bottom w:val="none" w:sz="0" w:space="0" w:color="auto"/>
        <w:right w:val="none" w:sz="0" w:space="0" w:color="auto"/>
      </w:divBdr>
    </w:div>
    <w:div w:id="920286986">
      <w:bodyDiv w:val="1"/>
      <w:marLeft w:val="0"/>
      <w:marRight w:val="0"/>
      <w:marTop w:val="0"/>
      <w:marBottom w:val="0"/>
      <w:divBdr>
        <w:top w:val="none" w:sz="0" w:space="0" w:color="auto"/>
        <w:left w:val="none" w:sz="0" w:space="0" w:color="auto"/>
        <w:bottom w:val="none" w:sz="0" w:space="0" w:color="auto"/>
        <w:right w:val="none" w:sz="0" w:space="0" w:color="auto"/>
      </w:divBdr>
    </w:div>
    <w:div w:id="934365698">
      <w:bodyDiv w:val="1"/>
      <w:marLeft w:val="0"/>
      <w:marRight w:val="0"/>
      <w:marTop w:val="0"/>
      <w:marBottom w:val="0"/>
      <w:divBdr>
        <w:top w:val="none" w:sz="0" w:space="0" w:color="auto"/>
        <w:left w:val="none" w:sz="0" w:space="0" w:color="auto"/>
        <w:bottom w:val="none" w:sz="0" w:space="0" w:color="auto"/>
        <w:right w:val="none" w:sz="0" w:space="0" w:color="auto"/>
      </w:divBdr>
    </w:div>
    <w:div w:id="949124760">
      <w:bodyDiv w:val="1"/>
      <w:marLeft w:val="0"/>
      <w:marRight w:val="0"/>
      <w:marTop w:val="0"/>
      <w:marBottom w:val="0"/>
      <w:divBdr>
        <w:top w:val="none" w:sz="0" w:space="0" w:color="auto"/>
        <w:left w:val="none" w:sz="0" w:space="0" w:color="auto"/>
        <w:bottom w:val="none" w:sz="0" w:space="0" w:color="auto"/>
        <w:right w:val="none" w:sz="0" w:space="0" w:color="auto"/>
      </w:divBdr>
    </w:div>
    <w:div w:id="979074815">
      <w:bodyDiv w:val="1"/>
      <w:marLeft w:val="0"/>
      <w:marRight w:val="0"/>
      <w:marTop w:val="0"/>
      <w:marBottom w:val="0"/>
      <w:divBdr>
        <w:top w:val="none" w:sz="0" w:space="0" w:color="auto"/>
        <w:left w:val="none" w:sz="0" w:space="0" w:color="auto"/>
        <w:bottom w:val="none" w:sz="0" w:space="0" w:color="auto"/>
        <w:right w:val="none" w:sz="0" w:space="0" w:color="auto"/>
      </w:divBdr>
    </w:div>
    <w:div w:id="1031034435">
      <w:bodyDiv w:val="1"/>
      <w:marLeft w:val="0"/>
      <w:marRight w:val="0"/>
      <w:marTop w:val="0"/>
      <w:marBottom w:val="0"/>
      <w:divBdr>
        <w:top w:val="none" w:sz="0" w:space="0" w:color="auto"/>
        <w:left w:val="none" w:sz="0" w:space="0" w:color="auto"/>
        <w:bottom w:val="none" w:sz="0" w:space="0" w:color="auto"/>
        <w:right w:val="none" w:sz="0" w:space="0" w:color="auto"/>
      </w:divBdr>
    </w:div>
    <w:div w:id="1033384041">
      <w:bodyDiv w:val="1"/>
      <w:marLeft w:val="0"/>
      <w:marRight w:val="0"/>
      <w:marTop w:val="0"/>
      <w:marBottom w:val="0"/>
      <w:divBdr>
        <w:top w:val="none" w:sz="0" w:space="0" w:color="auto"/>
        <w:left w:val="none" w:sz="0" w:space="0" w:color="auto"/>
        <w:bottom w:val="none" w:sz="0" w:space="0" w:color="auto"/>
        <w:right w:val="none" w:sz="0" w:space="0" w:color="auto"/>
      </w:divBdr>
    </w:div>
    <w:div w:id="1082222252">
      <w:bodyDiv w:val="1"/>
      <w:marLeft w:val="0"/>
      <w:marRight w:val="0"/>
      <w:marTop w:val="0"/>
      <w:marBottom w:val="0"/>
      <w:divBdr>
        <w:top w:val="none" w:sz="0" w:space="0" w:color="auto"/>
        <w:left w:val="none" w:sz="0" w:space="0" w:color="auto"/>
        <w:bottom w:val="none" w:sz="0" w:space="0" w:color="auto"/>
        <w:right w:val="none" w:sz="0" w:space="0" w:color="auto"/>
      </w:divBdr>
      <w:divsChild>
        <w:div w:id="78066009">
          <w:marLeft w:val="0"/>
          <w:marRight w:val="0"/>
          <w:marTop w:val="0"/>
          <w:marBottom w:val="0"/>
          <w:divBdr>
            <w:top w:val="none" w:sz="0" w:space="0" w:color="auto"/>
            <w:left w:val="none" w:sz="0" w:space="0" w:color="auto"/>
            <w:bottom w:val="none" w:sz="0" w:space="0" w:color="auto"/>
            <w:right w:val="none" w:sz="0" w:space="0" w:color="auto"/>
          </w:divBdr>
        </w:div>
      </w:divsChild>
    </w:div>
    <w:div w:id="1102727063">
      <w:bodyDiv w:val="1"/>
      <w:marLeft w:val="0"/>
      <w:marRight w:val="0"/>
      <w:marTop w:val="0"/>
      <w:marBottom w:val="0"/>
      <w:divBdr>
        <w:top w:val="none" w:sz="0" w:space="0" w:color="auto"/>
        <w:left w:val="none" w:sz="0" w:space="0" w:color="auto"/>
        <w:bottom w:val="none" w:sz="0" w:space="0" w:color="auto"/>
        <w:right w:val="none" w:sz="0" w:space="0" w:color="auto"/>
      </w:divBdr>
    </w:div>
    <w:div w:id="1106341258">
      <w:bodyDiv w:val="1"/>
      <w:marLeft w:val="0"/>
      <w:marRight w:val="0"/>
      <w:marTop w:val="0"/>
      <w:marBottom w:val="0"/>
      <w:divBdr>
        <w:top w:val="none" w:sz="0" w:space="0" w:color="auto"/>
        <w:left w:val="none" w:sz="0" w:space="0" w:color="auto"/>
        <w:bottom w:val="none" w:sz="0" w:space="0" w:color="auto"/>
        <w:right w:val="none" w:sz="0" w:space="0" w:color="auto"/>
      </w:divBdr>
    </w:div>
    <w:div w:id="1120145862">
      <w:bodyDiv w:val="1"/>
      <w:marLeft w:val="0"/>
      <w:marRight w:val="0"/>
      <w:marTop w:val="0"/>
      <w:marBottom w:val="0"/>
      <w:divBdr>
        <w:top w:val="none" w:sz="0" w:space="0" w:color="auto"/>
        <w:left w:val="none" w:sz="0" w:space="0" w:color="auto"/>
        <w:bottom w:val="none" w:sz="0" w:space="0" w:color="auto"/>
        <w:right w:val="none" w:sz="0" w:space="0" w:color="auto"/>
      </w:divBdr>
    </w:div>
    <w:div w:id="1250238715">
      <w:bodyDiv w:val="1"/>
      <w:marLeft w:val="0"/>
      <w:marRight w:val="0"/>
      <w:marTop w:val="0"/>
      <w:marBottom w:val="0"/>
      <w:divBdr>
        <w:top w:val="none" w:sz="0" w:space="0" w:color="auto"/>
        <w:left w:val="none" w:sz="0" w:space="0" w:color="auto"/>
        <w:bottom w:val="none" w:sz="0" w:space="0" w:color="auto"/>
        <w:right w:val="none" w:sz="0" w:space="0" w:color="auto"/>
      </w:divBdr>
    </w:div>
    <w:div w:id="1273054501">
      <w:bodyDiv w:val="1"/>
      <w:marLeft w:val="0"/>
      <w:marRight w:val="0"/>
      <w:marTop w:val="0"/>
      <w:marBottom w:val="0"/>
      <w:divBdr>
        <w:top w:val="none" w:sz="0" w:space="0" w:color="auto"/>
        <w:left w:val="none" w:sz="0" w:space="0" w:color="auto"/>
        <w:bottom w:val="none" w:sz="0" w:space="0" w:color="auto"/>
        <w:right w:val="none" w:sz="0" w:space="0" w:color="auto"/>
      </w:divBdr>
    </w:div>
    <w:div w:id="1387871073">
      <w:bodyDiv w:val="1"/>
      <w:marLeft w:val="0"/>
      <w:marRight w:val="0"/>
      <w:marTop w:val="0"/>
      <w:marBottom w:val="0"/>
      <w:divBdr>
        <w:top w:val="none" w:sz="0" w:space="0" w:color="auto"/>
        <w:left w:val="none" w:sz="0" w:space="0" w:color="auto"/>
        <w:bottom w:val="none" w:sz="0" w:space="0" w:color="auto"/>
        <w:right w:val="none" w:sz="0" w:space="0" w:color="auto"/>
      </w:divBdr>
    </w:div>
    <w:div w:id="1417050741">
      <w:bodyDiv w:val="1"/>
      <w:marLeft w:val="0"/>
      <w:marRight w:val="0"/>
      <w:marTop w:val="0"/>
      <w:marBottom w:val="0"/>
      <w:divBdr>
        <w:top w:val="none" w:sz="0" w:space="0" w:color="auto"/>
        <w:left w:val="none" w:sz="0" w:space="0" w:color="auto"/>
        <w:bottom w:val="none" w:sz="0" w:space="0" w:color="auto"/>
        <w:right w:val="none" w:sz="0" w:space="0" w:color="auto"/>
      </w:divBdr>
    </w:div>
    <w:div w:id="1430085405">
      <w:bodyDiv w:val="1"/>
      <w:marLeft w:val="0"/>
      <w:marRight w:val="0"/>
      <w:marTop w:val="0"/>
      <w:marBottom w:val="0"/>
      <w:divBdr>
        <w:top w:val="none" w:sz="0" w:space="0" w:color="auto"/>
        <w:left w:val="none" w:sz="0" w:space="0" w:color="auto"/>
        <w:bottom w:val="none" w:sz="0" w:space="0" w:color="auto"/>
        <w:right w:val="none" w:sz="0" w:space="0" w:color="auto"/>
      </w:divBdr>
    </w:div>
    <w:div w:id="1430928311">
      <w:bodyDiv w:val="1"/>
      <w:marLeft w:val="0"/>
      <w:marRight w:val="0"/>
      <w:marTop w:val="0"/>
      <w:marBottom w:val="0"/>
      <w:divBdr>
        <w:top w:val="none" w:sz="0" w:space="0" w:color="auto"/>
        <w:left w:val="none" w:sz="0" w:space="0" w:color="auto"/>
        <w:bottom w:val="none" w:sz="0" w:space="0" w:color="auto"/>
        <w:right w:val="none" w:sz="0" w:space="0" w:color="auto"/>
      </w:divBdr>
    </w:div>
    <w:div w:id="1461149324">
      <w:bodyDiv w:val="1"/>
      <w:marLeft w:val="0"/>
      <w:marRight w:val="0"/>
      <w:marTop w:val="0"/>
      <w:marBottom w:val="0"/>
      <w:divBdr>
        <w:top w:val="none" w:sz="0" w:space="0" w:color="auto"/>
        <w:left w:val="none" w:sz="0" w:space="0" w:color="auto"/>
        <w:bottom w:val="none" w:sz="0" w:space="0" w:color="auto"/>
        <w:right w:val="none" w:sz="0" w:space="0" w:color="auto"/>
      </w:divBdr>
      <w:divsChild>
        <w:div w:id="1477720737">
          <w:marLeft w:val="547"/>
          <w:marRight w:val="0"/>
          <w:marTop w:val="86"/>
          <w:marBottom w:val="0"/>
          <w:divBdr>
            <w:top w:val="none" w:sz="0" w:space="0" w:color="auto"/>
            <w:left w:val="none" w:sz="0" w:space="0" w:color="auto"/>
            <w:bottom w:val="none" w:sz="0" w:space="0" w:color="auto"/>
            <w:right w:val="none" w:sz="0" w:space="0" w:color="auto"/>
          </w:divBdr>
        </w:div>
      </w:divsChild>
    </w:div>
    <w:div w:id="1461535964">
      <w:bodyDiv w:val="1"/>
      <w:marLeft w:val="0"/>
      <w:marRight w:val="0"/>
      <w:marTop w:val="0"/>
      <w:marBottom w:val="0"/>
      <w:divBdr>
        <w:top w:val="none" w:sz="0" w:space="0" w:color="auto"/>
        <w:left w:val="none" w:sz="0" w:space="0" w:color="auto"/>
        <w:bottom w:val="none" w:sz="0" w:space="0" w:color="auto"/>
        <w:right w:val="none" w:sz="0" w:space="0" w:color="auto"/>
      </w:divBdr>
    </w:div>
    <w:div w:id="1472475857">
      <w:bodyDiv w:val="1"/>
      <w:marLeft w:val="0"/>
      <w:marRight w:val="0"/>
      <w:marTop w:val="0"/>
      <w:marBottom w:val="0"/>
      <w:divBdr>
        <w:top w:val="none" w:sz="0" w:space="0" w:color="auto"/>
        <w:left w:val="none" w:sz="0" w:space="0" w:color="auto"/>
        <w:bottom w:val="none" w:sz="0" w:space="0" w:color="auto"/>
        <w:right w:val="none" w:sz="0" w:space="0" w:color="auto"/>
      </w:divBdr>
    </w:div>
    <w:div w:id="1508246705">
      <w:bodyDiv w:val="1"/>
      <w:marLeft w:val="0"/>
      <w:marRight w:val="0"/>
      <w:marTop w:val="0"/>
      <w:marBottom w:val="0"/>
      <w:divBdr>
        <w:top w:val="none" w:sz="0" w:space="0" w:color="auto"/>
        <w:left w:val="none" w:sz="0" w:space="0" w:color="auto"/>
        <w:bottom w:val="none" w:sz="0" w:space="0" w:color="auto"/>
        <w:right w:val="none" w:sz="0" w:space="0" w:color="auto"/>
      </w:divBdr>
    </w:div>
    <w:div w:id="1545094281">
      <w:bodyDiv w:val="1"/>
      <w:marLeft w:val="0"/>
      <w:marRight w:val="0"/>
      <w:marTop w:val="0"/>
      <w:marBottom w:val="0"/>
      <w:divBdr>
        <w:top w:val="none" w:sz="0" w:space="0" w:color="auto"/>
        <w:left w:val="none" w:sz="0" w:space="0" w:color="auto"/>
        <w:bottom w:val="none" w:sz="0" w:space="0" w:color="auto"/>
        <w:right w:val="none" w:sz="0" w:space="0" w:color="auto"/>
      </w:divBdr>
    </w:div>
    <w:div w:id="1556619326">
      <w:bodyDiv w:val="1"/>
      <w:marLeft w:val="0"/>
      <w:marRight w:val="0"/>
      <w:marTop w:val="0"/>
      <w:marBottom w:val="0"/>
      <w:divBdr>
        <w:top w:val="none" w:sz="0" w:space="0" w:color="auto"/>
        <w:left w:val="none" w:sz="0" w:space="0" w:color="auto"/>
        <w:bottom w:val="none" w:sz="0" w:space="0" w:color="auto"/>
        <w:right w:val="none" w:sz="0" w:space="0" w:color="auto"/>
      </w:divBdr>
    </w:div>
    <w:div w:id="1563638264">
      <w:bodyDiv w:val="1"/>
      <w:marLeft w:val="0"/>
      <w:marRight w:val="0"/>
      <w:marTop w:val="0"/>
      <w:marBottom w:val="0"/>
      <w:divBdr>
        <w:top w:val="none" w:sz="0" w:space="0" w:color="auto"/>
        <w:left w:val="none" w:sz="0" w:space="0" w:color="auto"/>
        <w:bottom w:val="none" w:sz="0" w:space="0" w:color="auto"/>
        <w:right w:val="none" w:sz="0" w:space="0" w:color="auto"/>
      </w:divBdr>
    </w:div>
    <w:div w:id="1579050502">
      <w:bodyDiv w:val="1"/>
      <w:marLeft w:val="0"/>
      <w:marRight w:val="0"/>
      <w:marTop w:val="0"/>
      <w:marBottom w:val="0"/>
      <w:divBdr>
        <w:top w:val="none" w:sz="0" w:space="0" w:color="auto"/>
        <w:left w:val="none" w:sz="0" w:space="0" w:color="auto"/>
        <w:bottom w:val="none" w:sz="0" w:space="0" w:color="auto"/>
        <w:right w:val="none" w:sz="0" w:space="0" w:color="auto"/>
      </w:divBdr>
    </w:div>
    <w:div w:id="1610158113">
      <w:bodyDiv w:val="1"/>
      <w:marLeft w:val="0"/>
      <w:marRight w:val="0"/>
      <w:marTop w:val="0"/>
      <w:marBottom w:val="0"/>
      <w:divBdr>
        <w:top w:val="none" w:sz="0" w:space="0" w:color="auto"/>
        <w:left w:val="none" w:sz="0" w:space="0" w:color="auto"/>
        <w:bottom w:val="none" w:sz="0" w:space="0" w:color="auto"/>
        <w:right w:val="none" w:sz="0" w:space="0" w:color="auto"/>
      </w:divBdr>
    </w:div>
    <w:div w:id="1626233857">
      <w:bodyDiv w:val="1"/>
      <w:marLeft w:val="0"/>
      <w:marRight w:val="0"/>
      <w:marTop w:val="0"/>
      <w:marBottom w:val="0"/>
      <w:divBdr>
        <w:top w:val="none" w:sz="0" w:space="0" w:color="auto"/>
        <w:left w:val="none" w:sz="0" w:space="0" w:color="auto"/>
        <w:bottom w:val="none" w:sz="0" w:space="0" w:color="auto"/>
        <w:right w:val="none" w:sz="0" w:space="0" w:color="auto"/>
      </w:divBdr>
    </w:div>
    <w:div w:id="1653944979">
      <w:bodyDiv w:val="1"/>
      <w:marLeft w:val="0"/>
      <w:marRight w:val="0"/>
      <w:marTop w:val="0"/>
      <w:marBottom w:val="0"/>
      <w:divBdr>
        <w:top w:val="none" w:sz="0" w:space="0" w:color="auto"/>
        <w:left w:val="none" w:sz="0" w:space="0" w:color="auto"/>
        <w:bottom w:val="none" w:sz="0" w:space="0" w:color="auto"/>
        <w:right w:val="none" w:sz="0" w:space="0" w:color="auto"/>
      </w:divBdr>
      <w:divsChild>
        <w:div w:id="2023389812">
          <w:marLeft w:val="360"/>
          <w:marRight w:val="0"/>
          <w:marTop w:val="0"/>
          <w:marBottom w:val="0"/>
          <w:divBdr>
            <w:top w:val="none" w:sz="0" w:space="0" w:color="auto"/>
            <w:left w:val="none" w:sz="0" w:space="0" w:color="auto"/>
            <w:bottom w:val="none" w:sz="0" w:space="0" w:color="auto"/>
            <w:right w:val="none" w:sz="0" w:space="0" w:color="auto"/>
          </w:divBdr>
        </w:div>
      </w:divsChild>
    </w:div>
    <w:div w:id="1696806910">
      <w:bodyDiv w:val="1"/>
      <w:marLeft w:val="0"/>
      <w:marRight w:val="0"/>
      <w:marTop w:val="0"/>
      <w:marBottom w:val="0"/>
      <w:divBdr>
        <w:top w:val="none" w:sz="0" w:space="0" w:color="auto"/>
        <w:left w:val="none" w:sz="0" w:space="0" w:color="auto"/>
        <w:bottom w:val="none" w:sz="0" w:space="0" w:color="auto"/>
        <w:right w:val="none" w:sz="0" w:space="0" w:color="auto"/>
      </w:divBdr>
    </w:div>
    <w:div w:id="1698700203">
      <w:bodyDiv w:val="1"/>
      <w:marLeft w:val="0"/>
      <w:marRight w:val="0"/>
      <w:marTop w:val="0"/>
      <w:marBottom w:val="0"/>
      <w:divBdr>
        <w:top w:val="none" w:sz="0" w:space="0" w:color="auto"/>
        <w:left w:val="none" w:sz="0" w:space="0" w:color="auto"/>
        <w:bottom w:val="none" w:sz="0" w:space="0" w:color="auto"/>
        <w:right w:val="none" w:sz="0" w:space="0" w:color="auto"/>
      </w:divBdr>
    </w:div>
    <w:div w:id="1738555425">
      <w:bodyDiv w:val="1"/>
      <w:marLeft w:val="0"/>
      <w:marRight w:val="0"/>
      <w:marTop w:val="0"/>
      <w:marBottom w:val="0"/>
      <w:divBdr>
        <w:top w:val="none" w:sz="0" w:space="0" w:color="auto"/>
        <w:left w:val="none" w:sz="0" w:space="0" w:color="auto"/>
        <w:bottom w:val="none" w:sz="0" w:space="0" w:color="auto"/>
        <w:right w:val="none" w:sz="0" w:space="0" w:color="auto"/>
      </w:divBdr>
    </w:div>
    <w:div w:id="1800610735">
      <w:bodyDiv w:val="1"/>
      <w:marLeft w:val="0"/>
      <w:marRight w:val="0"/>
      <w:marTop w:val="0"/>
      <w:marBottom w:val="0"/>
      <w:divBdr>
        <w:top w:val="none" w:sz="0" w:space="0" w:color="auto"/>
        <w:left w:val="none" w:sz="0" w:space="0" w:color="auto"/>
        <w:bottom w:val="none" w:sz="0" w:space="0" w:color="auto"/>
        <w:right w:val="none" w:sz="0" w:space="0" w:color="auto"/>
      </w:divBdr>
    </w:div>
    <w:div w:id="1865049060">
      <w:bodyDiv w:val="1"/>
      <w:marLeft w:val="0"/>
      <w:marRight w:val="0"/>
      <w:marTop w:val="0"/>
      <w:marBottom w:val="0"/>
      <w:divBdr>
        <w:top w:val="none" w:sz="0" w:space="0" w:color="auto"/>
        <w:left w:val="none" w:sz="0" w:space="0" w:color="auto"/>
        <w:bottom w:val="none" w:sz="0" w:space="0" w:color="auto"/>
        <w:right w:val="none" w:sz="0" w:space="0" w:color="auto"/>
      </w:divBdr>
    </w:div>
    <w:div w:id="1883320908">
      <w:bodyDiv w:val="1"/>
      <w:marLeft w:val="0"/>
      <w:marRight w:val="0"/>
      <w:marTop w:val="0"/>
      <w:marBottom w:val="0"/>
      <w:divBdr>
        <w:top w:val="none" w:sz="0" w:space="0" w:color="auto"/>
        <w:left w:val="none" w:sz="0" w:space="0" w:color="auto"/>
        <w:bottom w:val="none" w:sz="0" w:space="0" w:color="auto"/>
        <w:right w:val="none" w:sz="0" w:space="0" w:color="auto"/>
      </w:divBdr>
    </w:div>
    <w:div w:id="1889149305">
      <w:bodyDiv w:val="1"/>
      <w:marLeft w:val="0"/>
      <w:marRight w:val="0"/>
      <w:marTop w:val="0"/>
      <w:marBottom w:val="0"/>
      <w:divBdr>
        <w:top w:val="none" w:sz="0" w:space="0" w:color="auto"/>
        <w:left w:val="none" w:sz="0" w:space="0" w:color="auto"/>
        <w:bottom w:val="none" w:sz="0" w:space="0" w:color="auto"/>
        <w:right w:val="none" w:sz="0" w:space="0" w:color="auto"/>
      </w:divBdr>
    </w:div>
    <w:div w:id="1984187848">
      <w:bodyDiv w:val="1"/>
      <w:marLeft w:val="0"/>
      <w:marRight w:val="0"/>
      <w:marTop w:val="0"/>
      <w:marBottom w:val="0"/>
      <w:divBdr>
        <w:top w:val="none" w:sz="0" w:space="0" w:color="auto"/>
        <w:left w:val="none" w:sz="0" w:space="0" w:color="auto"/>
        <w:bottom w:val="none" w:sz="0" w:space="0" w:color="auto"/>
        <w:right w:val="none" w:sz="0" w:space="0" w:color="auto"/>
      </w:divBdr>
    </w:div>
    <w:div w:id="2077583827">
      <w:bodyDiv w:val="1"/>
      <w:marLeft w:val="0"/>
      <w:marRight w:val="0"/>
      <w:marTop w:val="0"/>
      <w:marBottom w:val="0"/>
      <w:divBdr>
        <w:top w:val="none" w:sz="0" w:space="0" w:color="auto"/>
        <w:left w:val="none" w:sz="0" w:space="0" w:color="auto"/>
        <w:bottom w:val="none" w:sz="0" w:space="0" w:color="auto"/>
        <w:right w:val="none" w:sz="0" w:space="0" w:color="auto"/>
      </w:divBdr>
    </w:div>
    <w:div w:id="2103643919">
      <w:bodyDiv w:val="1"/>
      <w:marLeft w:val="0"/>
      <w:marRight w:val="0"/>
      <w:marTop w:val="0"/>
      <w:marBottom w:val="0"/>
      <w:divBdr>
        <w:top w:val="none" w:sz="0" w:space="0" w:color="auto"/>
        <w:left w:val="none" w:sz="0" w:space="0" w:color="auto"/>
        <w:bottom w:val="none" w:sz="0" w:space="0" w:color="auto"/>
        <w:right w:val="none" w:sz="0" w:space="0" w:color="auto"/>
      </w:divBdr>
    </w:div>
    <w:div w:id="2124643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endnotes" Target="endnotes.xml"/><Relationship Id="rId18" Type="http://schemas.openxmlformats.org/officeDocument/2006/relationships/hyperlink" Target="mailto:Info@techprov.com" TargetMode="External"/><Relationship Id="rId26" Type="http://schemas.openxmlformats.org/officeDocument/2006/relationships/oleObject" Target="embeddings/oleObject2.bin"/><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customXml" Target="../customXml/item7.xml"/><Relationship Id="rId12" Type="http://schemas.openxmlformats.org/officeDocument/2006/relationships/footnotes" Target="footnotes.xml"/><Relationship Id="rId17" Type="http://schemas.openxmlformats.org/officeDocument/2006/relationships/footer" Target="footer1.xml"/><Relationship Id="rId25" Type="http://schemas.openxmlformats.org/officeDocument/2006/relationships/image" Target="media/image6.emf"/><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image" Target="media/image4.png"/><Relationship Id="rId29" Type="http://schemas.openxmlformats.org/officeDocument/2006/relationships/package" Target="embeddings/Microsoft_Excel_Worksheet1.xlsx"/><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24" Type="http://schemas.openxmlformats.org/officeDocument/2006/relationships/oleObject" Target="embeddings/oleObject1.bin"/><Relationship Id="rId32"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image" Target="media/image2.jpeg"/><Relationship Id="rId23" Type="http://schemas.openxmlformats.org/officeDocument/2006/relationships/image" Target="media/image5.emf"/><Relationship Id="rId28" Type="http://schemas.openxmlformats.org/officeDocument/2006/relationships/image" Target="media/image7.emf"/><Relationship Id="rId10" Type="http://schemas.openxmlformats.org/officeDocument/2006/relationships/settings" Target="settings.xml"/><Relationship Id="rId19" Type="http://schemas.openxmlformats.org/officeDocument/2006/relationships/hyperlink" Target="http://www.techprov.com" TargetMode="External"/><Relationship Id="rId31"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image" Target="media/image1.png"/><Relationship Id="rId22" Type="http://schemas.openxmlformats.org/officeDocument/2006/relationships/footer" Target="footer2.xml"/><Relationship Id="rId27" Type="http://schemas.openxmlformats.org/officeDocument/2006/relationships/hyperlink" Target="http://mercurial.hgb.hs.int/hg/hgweb.cgi/GlobalInterfaceContracts/" TargetMode="External"/><Relationship Id="rId30" Type="http://schemas.openxmlformats.org/officeDocument/2006/relationships/header" Target="header3.xml"/><Relationship Id="rId8" Type="http://schemas.openxmlformats.org/officeDocument/2006/relationships/numbering" Target="numbering.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swami\Documents\ms\Design\Virtusa\TUI%20Travel\ASD\templates\HLD_Template_v0.1.dotx" TargetMode="External"/></Relationships>
</file>

<file path=word/theme/theme1.xml><?xml version="1.0" encoding="utf-8"?>
<a:theme xmlns:a="http://schemas.openxmlformats.org/drawingml/2006/main" name="Office Theme">
  <a:themeElements>
    <a:clrScheme name="Yellow">
      <a:dk1>
        <a:sysClr val="windowText" lastClr="000000"/>
      </a:dk1>
      <a:lt1>
        <a:sysClr val="window" lastClr="FFFFFF"/>
      </a:lt1>
      <a:dk2>
        <a:srgbClr val="39302A"/>
      </a:dk2>
      <a:lt2>
        <a:srgbClr val="E5DEDB"/>
      </a:lt2>
      <a:accent1>
        <a:srgbClr val="FFCA08"/>
      </a:accent1>
      <a:accent2>
        <a:srgbClr val="F8931D"/>
      </a:accent2>
      <a:accent3>
        <a:srgbClr val="CE8D3E"/>
      </a:accent3>
      <a:accent4>
        <a:srgbClr val="EC7016"/>
      </a:accent4>
      <a:accent5>
        <a:srgbClr val="E64823"/>
      </a:accent5>
      <a:accent6>
        <a:srgbClr val="9C6A6A"/>
      </a:accent6>
      <a:hlink>
        <a:srgbClr val="2998E3"/>
      </a:hlink>
      <a:folHlink>
        <a:srgbClr val="7F723D"/>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documentManagement>
    <SharedWithUsers xmlns="0cb8ba26-1c37-4b15-8308-f539f7821530">
      <UserInfo>
        <DisplayName>Shafiq Ratansi</DisplayName>
        <AccountId>89</AccountId>
        <AccountType/>
      </UserInfo>
    </SharedWithUsers>
    <Owned_x0020_by xmlns="ff3f2bda-1f46-4813-8e7a-41fc78b873b0">
      <UserInfo>
        <DisplayName>Karthikeyan Ramanathan</DisplayName>
        <AccountId>827</AccountId>
        <AccountType/>
      </UserInfo>
    </Owned_x0020_by>
    <A_x0026_D_x0020_Doc_x0020_Type xmlns="ff3f2bda-1f46-4813-8e7a-41fc78b873b0">Interface Contract Definition</A_x0026_D_x0020_Doc_x0020_Type>
    <Related_x0020_Use_x0020_Case_x0020_Sets xmlns="ff3f2bda-1f46-4813-8e7a-41fc78b873b0">
      <Value>NA</Value>
    </Related_x0020_Use_x0020_Case_x0020_Sets>
    <Test_x0020_Approvals xmlns="ff3f2bda-1f46-4813-8e7a-41fc78b873b0">
      <Url xsi:nil="true"/>
      <Description xsi:nil="true"/>
    </Test_x0020_Approvals>
    <TaxCatchAll xmlns="0cb8ba26-1c37-4b15-8308-f539f7821530"/>
    <Sub_x002d_Category xmlns="ff3f2bda-1f46-4813-8e7a-41fc78b873b0">MDM</Sub_x002d_Category>
    <A_x0026_D_x0020_Platform_x0028_s_x0029_ xmlns="ff3f2bda-1f46-4813-8e7a-41fc78b873b0">
      <Value>MDM</Value>
    </A_x0026_D_x0020_Platform_x0028_s_x0029_>
    <Document_x0020_Type xmlns="ff3f2bda-1f46-4813-8e7a-41fc78b873b0">00 Not Allocated</Document_x0020_Type>
    <_x0052_ xmlns="ff3f2bda-1f46-4813-8e7a-41fc78b873b0">Release 4</_x0052_>
    <P xmlns="ff3f2bda-1f46-4813-8e7a-41fc78b873b0">02 Elaboration</P>
    <BDA_x0020_presentation_x0020_Category xmlns="ff3f2bda-1f46-4813-8e7a-41fc78b873b0">NA</BDA_x0020_presentation_x0020_Category>
    <Category xmlns="ff3f2bda-1f46-4813-8e7a-41fc78b873b0">02 A&amp;D</Category>
    <Use_x0020_Case_x0020_Stage xmlns="ff3f2bda-1f46-4813-8e7a-41fc78b873b0">NA</Use_x0020_Case_x0020_Stage>
    <Approved_x0020_By xmlns="ff3f2bda-1f46-4813-8e7a-41fc78b873b0">TDA</Approved_x0020_By>
    <TaxKeywordTaxHTField xmlns="0cb8ba26-1c37-4b15-8308-f539f7821530">
      <Terms xmlns="http://schemas.microsoft.com/office/infopath/2007/PartnerControls"/>
    </TaxKeywordTaxHTField>
    <Workstream xmlns="ff3f2bda-1f46-4813-8e7a-41fc78b873b0">99 General</Workstream>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F23DC0BC887010408B3E85351F42510E" ma:contentTypeVersion="52" ma:contentTypeDescription="Create a new document." ma:contentTypeScope="" ma:versionID="6ee4c0a9cb0b09f0b942158c39ffdcf9">
  <xsd:schema xmlns:xsd="http://www.w3.org/2001/XMLSchema" xmlns:xs="http://www.w3.org/2001/XMLSchema" xmlns:p="http://schemas.microsoft.com/office/2006/metadata/properties" xmlns:ns2="ff3f2bda-1f46-4813-8e7a-41fc78b873b0" xmlns:ns3="0cb8ba26-1c37-4b15-8308-f539f7821530" xmlns:ns5="3a0a83c9-17eb-4df1-9871-7d9f8155cdb8" xmlns:ns6="add42d8d-1861-4421-9fdd-12e61ae54ccd" targetNamespace="http://schemas.microsoft.com/office/2006/metadata/properties" ma:root="true" ma:fieldsID="4eb80cc71035c612e457b740e57e940e" ns2:_="" ns3:_="" ns5:_="" ns6:_="">
    <xsd:import namespace="ff3f2bda-1f46-4813-8e7a-41fc78b873b0"/>
    <xsd:import namespace="0cb8ba26-1c37-4b15-8308-f539f7821530"/>
    <xsd:import namespace="3a0a83c9-17eb-4df1-9871-7d9f8155cdb8"/>
    <xsd:import namespace="add42d8d-1861-4421-9fdd-12e61ae54ccd"/>
    <xsd:element name="properties">
      <xsd:complexType>
        <xsd:sequence>
          <xsd:element name="documentManagement">
            <xsd:complexType>
              <xsd:all>
                <xsd:element ref="ns2:_x0052_"/>
                <xsd:element ref="ns2:Category"/>
                <xsd:element ref="ns2:P" minOccurs="0"/>
                <xsd:element ref="ns2:Sub_x002d_Category" minOccurs="0"/>
                <xsd:element ref="ns2:Use_x0020_Case_x0020_Stage" minOccurs="0"/>
                <xsd:element ref="ns2:Related_x0020_Use_x0020_Case_x0020_Sets" minOccurs="0"/>
                <xsd:element ref="ns2:A_x0026_D_x0020_Doc_x0020_Type" minOccurs="0"/>
                <xsd:element ref="ns2:A_x0026_D_x0020_Platform_x0028_s_x0029_" minOccurs="0"/>
                <xsd:element ref="ns2:Workstream" minOccurs="0"/>
                <xsd:element ref="ns2:Owned_x0020_by" minOccurs="0"/>
                <xsd:element ref="ns2:Approved_x0020_By" minOccurs="0"/>
                <xsd:element ref="ns2:Test_x0020_Approvals" minOccurs="0"/>
                <xsd:element ref="ns2:BDA_x0020_presentation_x0020_Category" minOccurs="0"/>
                <xsd:element ref="ns2:Document_x0020_Type" minOccurs="0"/>
                <xsd:element ref="ns3:SharedWithUsers" minOccurs="0"/>
                <xsd:element ref="ns3:TaxKeywordTaxHTField" minOccurs="0"/>
                <xsd:element ref="ns3:TaxCatchAll" minOccurs="0"/>
                <xsd:element ref="ns5:SharingHintHash" minOccurs="0"/>
                <xsd:element ref="ns5:SharedWithDetails" minOccurs="0"/>
                <xsd:element ref="ns3:TaxCatchAllLabel" minOccurs="0"/>
                <xsd:element ref="ns6:LastSharedByUser" minOccurs="0"/>
                <xsd:element ref="ns6:LastSharedByTim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3f2bda-1f46-4813-8e7a-41fc78b873b0" elementFormDefault="qualified">
    <xsd:import namespace="http://schemas.microsoft.com/office/2006/documentManagement/types"/>
    <xsd:import namespace="http://schemas.microsoft.com/office/infopath/2007/PartnerControls"/>
    <xsd:element name="_x0052_" ma:index="2" ma:displayName="Release" ma:default="Programme" ma:format="Dropdown" ma:indexed="true" ma:internalName="_x0052_">
      <xsd:simpleType>
        <xsd:restriction base="dms:Choice">
          <xsd:enumeration value="Programme"/>
          <xsd:enumeration value="Release 1"/>
          <xsd:enumeration value="Release 2"/>
          <xsd:enumeration value="Release 3"/>
          <xsd:enumeration value="Release 4"/>
          <xsd:enumeration value="Release 5"/>
          <xsd:enumeration value="Release 6"/>
          <xsd:enumeration value="Release 6.3"/>
          <xsd:enumeration value="Release 6.4"/>
          <xsd:enumeration value="Release 6.4-New Gas"/>
          <xsd:enumeration value="Release 6.4.1"/>
          <xsd:enumeration value="Release 7"/>
          <xsd:enumeration value="Data Migration"/>
          <xsd:enumeration value="MDM"/>
        </xsd:restriction>
      </xsd:simpleType>
    </xsd:element>
    <xsd:element name="Category" ma:index="3" ma:displayName="Category" ma:default="99 Other" ma:description="If 'Requirements' is selected, please select appropriate  stage for usecase in the 'Use Case stage' Field." ma:format="Dropdown" ma:indexed="true" ma:internalName="Category">
      <xsd:simpleType>
        <xsd:restriction base="dms:Choice">
          <xsd:enumeration value="01 Planning"/>
          <xsd:enumeration value="02 A&amp;D"/>
          <xsd:enumeration value="03 Requirements"/>
          <xsd:enumeration value="04 Designs"/>
          <xsd:enumeration value="05 Tech Specs"/>
          <xsd:enumeration value="06 Testing"/>
          <xsd:enumeration value="07 Infrastructure"/>
          <xsd:enumeration value="08 IT Readiness"/>
          <xsd:enumeration value="09 Business Change"/>
          <xsd:enumeration value="10 Governance"/>
          <xsd:enumeration value="11 Communication"/>
          <xsd:enumeration value="12 Non Functional Requirements"/>
          <xsd:enumeration value="13 Env &amp; Release Mgmt"/>
          <xsd:enumeration value="14 Supporting Documents"/>
          <xsd:enumeration value="99 Other"/>
        </xsd:restriction>
      </xsd:simpleType>
    </xsd:element>
    <xsd:element name="P" ma:index="4" nillable="true" ma:displayName="Phase" ma:default="00 Pre-Inception" ma:format="Dropdown" ma:internalName="P">
      <xsd:simpleType>
        <xsd:restriction base="dms:Choice">
          <xsd:enumeration value="00 Pre-Inception"/>
          <xsd:enumeration value="01 Inception"/>
          <xsd:enumeration value="02.01 Pre-Elaboration"/>
          <xsd:enumeration value="02 Elaboration"/>
          <xsd:enumeration value="03 Construction"/>
          <xsd:enumeration value="03.01 Build"/>
          <xsd:enumeration value="03.02 Functional Test"/>
          <xsd:enumeration value="03.03 System Integration Test"/>
          <xsd:enumeration value="04 Transition"/>
          <xsd:enumeration value="04.01 UAT"/>
          <xsd:enumeration value="04.02 Non Functional Test"/>
          <xsd:enumeration value="04.03 Regression Test"/>
          <xsd:enumeration value="04.04 Implementation"/>
          <xsd:enumeration value="05 Other"/>
        </xsd:restriction>
      </xsd:simpleType>
    </xsd:element>
    <xsd:element name="Sub_x002d_Category" ma:index="5" nillable="true" ma:displayName="Sub-Category" ma:indexed="true" ma:internalName="Sub_x002d_Category">
      <xsd:simpleType>
        <xsd:restriction base="dms:Text">
          <xsd:maxLength value="50"/>
        </xsd:restriction>
      </xsd:simpleType>
    </xsd:element>
    <xsd:element name="Use_x0020_Case_x0020_Stage" ma:index="6" nillable="true" ma:displayName="Use Case Stage" ma:default="NA" ma:description="Select appropriate stage for Use Case" ma:format="Dropdown" ma:internalName="Use_x0020_Case_x0020_Stage">
      <xsd:simpleType>
        <xsd:restriction base="dms:Choice">
          <xsd:enumeration value="NA"/>
          <xsd:enumeration value="Pre-Inception"/>
          <xsd:enumeration value="Inception"/>
          <xsd:enumeration value="Elaboration"/>
          <xsd:enumeration value="Post Sign Off"/>
        </xsd:restriction>
      </xsd:simpleType>
    </xsd:element>
    <xsd:element name="Related_x0020_Use_x0020_Case_x0020_Sets" ma:index="7" nillable="true" ma:displayName="Related Use Case Set" ma:default="NA" ma:description="Select Use Case Set that relates to your document." ma:internalName="Related_x0020_Use_x0020_Case_x0020_Sets">
      <xsd:complexType>
        <xsd:complexContent>
          <xsd:extension base="dms:MultiChoice">
            <xsd:sequence>
              <xsd:element name="Value" maxOccurs="unbounded" minOccurs="0" nillable="true">
                <xsd:simpleType>
                  <xsd:restriction base="dms:Choice">
                    <xsd:enumeration value="NA"/>
                    <xsd:enumeration value="1.0 - Handle Inbound Call"/>
                    <xsd:enumeration value="2.0 - Handle Pre-Sale Enquiry"/>
                    <xsd:enumeration value="3.0 - Handle Customer Enquiry"/>
                    <xsd:enumeration value="4.0 - Process Sale"/>
                    <xsd:enumeration value="5.0 - Manage Contract Details"/>
                    <xsd:enumeration value="6.0 - Manage Complaints"/>
                    <xsd:enumeration value="7.0 - Process Claims"/>
                    <xsd:enumeration value="8.0 - Renew a Contract"/>
                    <xsd:enumeration value="9.0 - Process Cancellation"/>
                    <xsd:enumeration value="10.0 - Process Refund"/>
                    <xsd:enumeration value="11.0 - Issue Customer Correspondence"/>
                    <xsd:enumeration value="12.0 - Manage Payment Account"/>
                    <xsd:enumeration value="13.0 - Manage Customer Details"/>
                    <xsd:enumeration value="14.0 - Manage Authorised Contacts"/>
                    <xsd:enumeration value="15.0 - Collect Payment"/>
                    <xsd:enumeration value="16.0 - Process Inbound Billing Notification"/>
                    <xsd:enumeration value="17.0 - Manage Debt"/>
                    <xsd:enumeration value="18.0 - Manage Finance Ledgers"/>
                    <xsd:enumeration value="19.0 - Issue Payment"/>
                    <xsd:enumeration value="20.0 - Maintain Product Catalogue"/>
                    <xsd:enumeration value="21.0 - Manage Customer Proposition"/>
                    <xsd:enumeration value="22.0 - Manage Tax"/>
                    <xsd:enumeration value="23.0 - Manage Affinity Partner"/>
                    <xsd:enumeration value="24.0 - Manage Underwriter"/>
                    <xsd:enumeration value="25.0 - Handle Outbound Interaction"/>
                    <xsd:enumeration value="26.0 - Work Offline"/>
                    <xsd:enumeration value="27.0 - Manage Scripts"/>
                    <xsd:enumeration value="28.0 - Manage User Roles and Portals"/>
                    <xsd:enumeration value="29.0 - Maintain Finance and Billing"/>
                    <xsd:enumeration value="30.0 - Administer Unity System"/>
                  </xsd:restriction>
                </xsd:simpleType>
              </xsd:element>
            </xsd:sequence>
          </xsd:extension>
        </xsd:complexContent>
      </xsd:complexType>
    </xsd:element>
    <xsd:element name="A_x0026_D_x0020_Doc_x0020_Type" ma:index="8" nillable="true" ma:displayName="A&amp;D Doc Type" ma:default="NA" ma:description="Only USE for A&amp;D Document" ma:format="Dropdown" ma:internalName="A_x0026_D_x0020_Doc_x0020_Type">
      <xsd:simpleType>
        <xsd:restriction base="dms:Choice">
          <xsd:enumeration value="NA"/>
          <xsd:enumeration value="Architecture Diagram"/>
          <xsd:enumeration value="Capability Model"/>
          <xsd:enumeration value="Catalogue"/>
          <xsd:enumeration value="Code Review"/>
          <xsd:enumeration value="Construction Guide"/>
          <xsd:enumeration value="Component Design"/>
          <xsd:enumeration value="Data Dictionary"/>
          <xsd:enumeration value="Data Mart"/>
          <xsd:enumeration value="Data Model"/>
          <xsd:enumeration value="Decision Log"/>
          <xsd:enumeration value="Design Daily Log"/>
          <xsd:enumeration value="Design Review"/>
          <xsd:enumeration value="Detailed Design"/>
          <xsd:enumeration value="Governance &amp; Process"/>
          <xsd:enumeration value="High Level Design"/>
          <xsd:enumeration value="High Level Solution"/>
          <xsd:enumeration value="Interface Contract Definition"/>
          <xsd:enumeration value="Interface Detailed Design"/>
          <xsd:enumeration value="Platform Design"/>
        </xsd:restriction>
      </xsd:simpleType>
    </xsd:element>
    <xsd:element name="A_x0026_D_x0020_Platform_x0028_s_x0029_" ma:index="9" nillable="true" ma:displayName="A&amp;D Platform(s)" ma:default="NA" ma:description="Use ONLY for A&amp;D documents" ma:internalName="A_x0026_D_x0020_Platform_x0028_s_x0029_">
      <xsd:complexType>
        <xsd:complexContent>
          <xsd:extension base="dms:MultiChoice">
            <xsd:sequence>
              <xsd:element name="Value" maxOccurs="unbounded" minOccurs="0" nillable="true">
                <xsd:simpleType>
                  <xsd:restriction base="dms:Choice">
                    <xsd:enumeration value="NA"/>
                    <xsd:enumeration value="CDC"/>
                    <xsd:enumeration value="Claim Centre"/>
                    <xsd:enumeration value="Database"/>
                    <xsd:enumeration value="Ensura"/>
                    <xsd:enumeration value="ESB"/>
                    <xsd:enumeration value="ETL"/>
                    <xsd:enumeration value="Infrastructure"/>
                    <xsd:enumeration value="MDM"/>
                    <xsd:enumeration value="Pega"/>
                    <xsd:enumeration value="Pega - CSS"/>
                    <xsd:enumeration value="Pega - FAB"/>
                    <xsd:enumeration value="Pega - PPM"/>
                    <xsd:enumeration value="Reporting"/>
                  </xsd:restriction>
                </xsd:simpleType>
              </xsd:element>
            </xsd:sequence>
          </xsd:extension>
        </xsd:complexContent>
      </xsd:complexType>
    </xsd:element>
    <xsd:element name="Workstream" ma:index="10" nillable="true" ma:displayName="Workstream" ma:default="99 General" ma:format="Dropdown" ma:internalName="Workstream">
      <xsd:simpleType>
        <xsd:restriction base="dms:Choice">
          <xsd:enumeration value="01 CS&amp;S"/>
          <xsd:enumeration value="02 PPM"/>
          <xsd:enumeration value="03 I&amp;I"/>
          <xsd:enumeration value="04 Infrastructure"/>
          <xsd:enumeration value="05 MDM"/>
          <xsd:enumeration value="06 Testing"/>
          <xsd:enumeration value="07 Bus Readiness"/>
          <xsd:enumeration value="08 IT Readiness"/>
          <xsd:enumeration value="09 PMO"/>
          <xsd:enumeration value="10 Finance"/>
          <xsd:enumeration value="11 GEF"/>
          <xsd:enumeration value="12 Doc Comp &amp; Storage"/>
          <xsd:enumeration value="15 Sprint 1"/>
          <xsd:enumeration value="16 Sprint 2"/>
          <xsd:enumeration value="17 Sprint 3"/>
          <xsd:enumeration value="18 Computer Telephony Integration (CTI)"/>
          <xsd:enumeration value="19 Sprint 4"/>
          <xsd:enumeration value="19 Sprint 4.1"/>
          <xsd:enumeration value="20 ECS 1"/>
          <xsd:enumeration value="21 ECS 2"/>
          <xsd:enumeration value="22 ECS 3"/>
          <xsd:enumeration value="23 ECS 4"/>
          <xsd:enumeration value="24 Web Integration"/>
          <xsd:enumeration value="25 Scripting"/>
          <xsd:enumeration value="27 UI"/>
          <xsd:enumeration value="28 Sprint 3 - UI"/>
          <xsd:enumeration value="29 NFR"/>
          <xsd:enumeration value="30 Sprint 4 - UI"/>
          <xsd:enumeration value="30 Sprint 4.1 - UI"/>
          <xsd:enumeration value="99 General"/>
        </xsd:restriction>
      </xsd:simpleType>
    </xsd:element>
    <xsd:element name="Owned_x0020_by" ma:index="11" nillable="true" ma:displayName="Owned by" ma:list="UserInfo" ma:SharePointGroup="0" ma:internalName="Owned_x0020_by"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pproved_x0020_By" ma:index="12" nillable="true" ma:displayName="Approved By" ma:default="N/A" ma:format="Dropdown" ma:internalName="Approved_x0020_By">
      <xsd:simpleType>
        <xsd:restriction base="dms:Choice">
          <xsd:enumeration value="BDA"/>
          <xsd:enumeration value="TDA"/>
          <xsd:enumeration value="PMG"/>
          <xsd:enumeration value="PMO"/>
          <xsd:enumeration value="Other"/>
          <xsd:enumeration value="N/A"/>
        </xsd:restriction>
      </xsd:simpleType>
    </xsd:element>
    <xsd:element name="Test_x0020_Approvals" ma:index="14" nillable="true" ma:displayName="Approval Form" ma:format="Hyperlink" ma:internalName="Test_x0020_Approvals">
      <xsd:complexType>
        <xsd:complexContent>
          <xsd:extension base="dms:URL">
            <xsd:sequence>
              <xsd:element name="Url" type="dms:ValidUrl" minOccurs="0" nillable="true"/>
              <xsd:element name="Description" type="xsd:string" nillable="true"/>
            </xsd:sequence>
          </xsd:extension>
        </xsd:complexContent>
      </xsd:complexType>
    </xsd:element>
    <xsd:element name="BDA_x0020_presentation_x0020_Category" ma:index="15" nillable="true" ma:displayName="BDA presentation Category" ma:default="NA" ma:description="Use ONLY for BDA Presentation" ma:format="Dropdown" ma:internalName="BDA_x0020_presentation_x0020_Category">
      <xsd:simpleType>
        <xsd:restriction base="dms:Choice">
          <xsd:enumeration value="NA"/>
          <xsd:enumeration value="Product &amp; Pricing"/>
          <xsd:enumeration value="CSS"/>
          <xsd:enumeration value="Finance"/>
          <xsd:enumeration value="Marketing"/>
          <xsd:enumeration value="Release Update"/>
        </xsd:restriction>
      </xsd:simpleType>
    </xsd:element>
    <xsd:element name="Document_x0020_Type" ma:index="16" nillable="true" ma:displayName="Document Type" ma:default="00 Not Allocated" ma:description="DO NOT USE" ma:format="Dropdown" ma:internalName="Document_x0020_Type">
      <xsd:simpleType>
        <xsd:restriction base="dms:Choice">
          <xsd:enumeration value="00 Not Allocated"/>
          <xsd:enumeration value="01 Document Templates"/>
          <xsd:enumeration value="02 Meeting Minutes"/>
          <xsd:enumeration value="03 Governance General"/>
          <xsd:enumeration value="03 Governance - Key Documents"/>
          <xsd:enumeration value="03 Governance - Framework and TORs"/>
          <xsd:enumeration value="03 Governance - Strategies"/>
          <xsd:enumeration value="03 Governance - Quality Gates"/>
          <xsd:enumeration value="03 Governance - Approvals"/>
          <xsd:enumeration value="04 Business Case"/>
          <xsd:enumeration value="05 Benefits Review"/>
          <xsd:enumeration value="06 Lessons Learnt"/>
          <xsd:enumeration value="07 Programme Plan"/>
          <xsd:enumeration value="07 Project Plan"/>
          <xsd:enumeration value="07 Project Plan Log"/>
          <xsd:enumeration value="08 Resources"/>
          <xsd:enumeration value="09 PID"/>
          <xsd:enumeration value="09 PID Approvals"/>
          <xsd:enumeration value="10 Charter"/>
          <xsd:enumeration value="10 Charter Approvals"/>
          <xsd:enumeration value="11 Architecture Design"/>
          <xsd:enumeration value="11 Architecture Design Approvals"/>
          <xsd:enumeration value="12 Process Maps - As Is"/>
          <xsd:enumeration value="12 Process Maps - As Is Approvals"/>
          <xsd:enumeration value="12 Process Maps - To Be"/>
          <xsd:enumeration value="12 Process Maps - To Be Approvals"/>
          <xsd:enumeration value="13 Requirements"/>
          <xsd:enumeration value="13 Requirements Approvals"/>
          <xsd:enumeration value="13 Requirements Traceability Matrix"/>
          <xsd:enumeration value="13 Requirements Supporting Documents"/>
          <xsd:enumeration value="14 Functional Specification"/>
          <xsd:enumeration value="14 Functional Specification Approvals"/>
          <xsd:enumeration value="14 Functional Specification Supporting Documents"/>
          <xsd:enumeration value="15 Technical Specification"/>
          <xsd:enumeration value="15 Technical Specification Approvals"/>
          <xsd:enumeration value="15 Technical Specification Supporting Documents"/>
          <xsd:enumeration value="16 Design"/>
          <xsd:enumeration value="16 Design Approvals"/>
          <xsd:enumeration value="16 Design Supporting Documents"/>
          <xsd:enumeration value="17 Build"/>
          <xsd:enumeration value="17 Build Approvals"/>
          <xsd:enumeration value="17 Build Supporting Documents"/>
          <xsd:enumeration value="18 Test Strategy"/>
          <xsd:enumeration value="18 Test Strategy Approvals"/>
          <xsd:enumeration value="18 Test Scenarios"/>
          <xsd:enumeration value="18 Test Cases"/>
          <xsd:enumeration value="18 Test Cases Approvals"/>
          <xsd:enumeration value="18 Test Reports"/>
          <xsd:enumeration value="18 Test Reports Approvals"/>
          <xsd:enumeration value="19 Data Migration Strategy"/>
          <xsd:enumeration value="19 Data Migration Strategy Approvals"/>
          <xsd:enumeration value="19 Data Migration"/>
          <xsd:enumeration value="19 Data Migration Approvals"/>
          <xsd:enumeration value="19 Data Migration Supporting Documents"/>
          <xsd:enumeration value="19 Data Migration Verification"/>
          <xsd:enumeration value="20 Implementation"/>
          <xsd:enumeration value="21 Training Strategy"/>
          <xsd:enumeration value="21 Training Strategy Approvals"/>
          <xsd:enumeration value="21 Training Materials"/>
          <xsd:enumeration value="22 Communications Strategy"/>
          <xsd:enumeration value="22 Communications Strategy Approvals"/>
          <xsd:enumeration value="22 Newsletters"/>
          <xsd:enumeration value="22 Intranet Communications Material"/>
          <xsd:enumeration value="22 Pre Go Live Communications"/>
          <xsd:enumeration value="22 Post Go Live Communications"/>
          <xsd:enumeration value="23 Release Documents"/>
          <xsd:enumeration value="24 Service Transition"/>
          <xsd:enumeration value="24 Support Model"/>
          <xsd:enumeration value="25 Post Implementation Review"/>
          <xsd:enumeration value="25 Post Implementation Monitoring"/>
          <xsd:enumeration value="26 Project Closure Document"/>
          <xsd:enumeration value="27 Other"/>
          <xsd:enumeration value="28 People Committee Documents"/>
          <xsd:enumeration value="29 Workshops"/>
          <xsd:enumeration value="29 Workshops - Sales"/>
          <xsd:enumeration value="29 Workshops - Services"/>
          <xsd:enumeration value="29 Workshops - Products &amp; Pricing"/>
          <xsd:enumeration value="29 Workshops - Partner"/>
          <xsd:enumeration value="29 Workshops - Complementary Areas"/>
          <xsd:enumeration value="29 Workshops - Customer Relationship Accounting"/>
          <xsd:enumeration value="30 Key Presentations"/>
          <xsd:enumeration value="36 SharePoint Training Documents"/>
          <xsd:enumeration value="32 Roadmaps and High Level Plans"/>
          <xsd:enumeration value="30 Presentations"/>
          <xsd:enumeration value="31 Data Profiling"/>
          <xsd:enumeration value="31 Data History"/>
          <xsd:enumeration value="32 Case Studies"/>
          <xsd:enumeration value="33 Solutions"/>
          <xsd:enumeration value="34 Product Partner Prioritisation"/>
          <xsd:enumeration value="35 Business Readiness Toolkit"/>
          <xsd:enumeration value="29 Workshops - Inbound Call"/>
          <xsd:enumeration value="29 Workshops - Fetch Data Screen Pop-up"/>
          <xsd:enumeration value="29 Workshops - Follow-up"/>
          <xsd:enumeration value="29 Workshops - Resend Correspondence"/>
          <xsd:enumeration value="29 Workshops - IVR Interaction"/>
          <xsd:enumeration value="29 Workshops - Cancellations"/>
          <xsd:enumeration value="29 Workshops - Enrollment"/>
          <xsd:enumeration value="29 Workshops - Portfolio Changes"/>
          <xsd:enumeration value="29 Workshops - Training-Online Help"/>
          <xsd:enumeration value="29 Workshops - Customer"/>
          <xsd:enumeration value="29 Workshops - Complaints"/>
          <xsd:enumeration value="29 Workshops - Product and Offer Setup"/>
          <xsd:enumeration value="29 Workshops - Partner"/>
          <xsd:enumeration value="29 Workshops - Prospects and Policy Records"/>
          <xsd:enumeration value="29 Workshops - User Roles and Portals"/>
          <xsd:enumeration value="29 Workshops - Fulfillment"/>
          <xsd:enumeration value="29 Workshops - Reporting"/>
          <xsd:enumeration value="29 Workshops - Claims"/>
          <xsd:enumeration value="36 SharePoint Development"/>
          <xsd:enumeration value="03 Governance - Organisation Structures"/>
          <xsd:enumeration value="37 Unity Hosting"/>
          <xsd:enumeration value="38 Elaboration - Pre-Work"/>
          <xsd:enumeration value="05 Benefits Management"/>
          <xsd:enumeration value="28 People"/>
          <xsd:enumeration value="12 Process"/>
          <xsd:enumeration value="18 Testing"/>
          <xsd:enumeration value="21 Training"/>
          <xsd:enumeration value="22 Internal Communications and Engagement"/>
          <xsd:enumeration value="22 Customer Communications"/>
          <xsd:enumeration value="39 MI and Reporting"/>
          <xsd:enumeration value="41 Impact Analysis"/>
          <xsd:enumeration value="42 Working Group"/>
          <xsd:enumeration value="43 TOM"/>
          <xsd:enumeration value="44 Compliance"/>
          <xsd:enumeration value="45 Partners"/>
          <xsd:enumeration value="46 Business Continuity"/>
          <xsd:enumeration value="47 Public Relations"/>
          <xsd:enumeration value="48 Use Cases"/>
          <xsd:enumeration value="48 Use Cases - Inception"/>
          <xsd:enumeration value="48 Use Cases - Elaboration"/>
          <xsd:enumeration value="48 Use Cases - Post sign off"/>
          <xsd:enumeration value="50 Elaboration RAID Log - Stream 1"/>
          <xsd:enumeration value="50 Elaboration RAID Log - Stream 2"/>
          <xsd:enumeration value="50 Elaboration RAID Log - Stream 3"/>
          <xsd:enumeration value="50 PMO Traceability Log"/>
          <xsd:enumeration value="03 Governance - Processes"/>
          <xsd:enumeration value="48 Use Cases - Elaboration WIP"/>
          <xsd:enumeration value="48 Use Cases - Elaboration Sign-Off"/>
          <xsd:enumeration value="49 UI Review"/>
          <xsd:enumeration value="50 Sign Offs"/>
          <xsd:enumeration value="51 Talend Documentation"/>
        </xsd:restriction>
      </xsd:simpleType>
    </xsd:element>
  </xsd:schema>
  <xsd:schema xmlns:xsd="http://www.w3.org/2001/XMLSchema" xmlns:xs="http://www.w3.org/2001/XMLSchema" xmlns:dms="http://schemas.microsoft.com/office/2006/documentManagement/types" xmlns:pc="http://schemas.microsoft.com/office/infopath/2007/PartnerControls" targetNamespace="0cb8ba26-1c37-4b15-8308-f539f7821530" elementFormDefault="qualified">
    <xsd:import namespace="http://schemas.microsoft.com/office/2006/documentManagement/types"/>
    <xsd:import namespace="http://schemas.microsoft.com/office/infopath/2007/PartnerControls"/>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TaxKeywordTaxHTField" ma:index="21" nillable="true" ma:taxonomy="true" ma:internalName="TaxKeywordTaxHTField" ma:taxonomyFieldName="TaxKeyword" ma:displayName="Enterprise Keywords" ma:fieldId="{23f27201-bee3-471e-b2e7-b64fd8b7ca38}" ma:taxonomyMulti="true" ma:sspId="b146ba35-717b-477b-88ea-38dc39fa14a1" ma:termSetId="00000000-0000-0000-0000-000000000000" ma:anchorId="00000000-0000-0000-0000-000000000000" ma:open="true" ma:isKeyword="true">
      <xsd:complexType>
        <xsd:sequence>
          <xsd:element ref="pc:Terms" minOccurs="0" maxOccurs="1"/>
        </xsd:sequence>
      </xsd:complexType>
    </xsd:element>
    <xsd:element name="TaxCatchAll" ma:index="22" nillable="true" ma:displayName="Taxonomy Catch All Column" ma:hidden="true" ma:list="{aefb7ec4-8235-46b2-b6b3-8bcf129ab5b4}" ma:internalName="TaxCatchAll" ma:showField="CatchAllData" ma:web="0cb8ba26-1c37-4b15-8308-f539f7821530">
      <xsd:complexType>
        <xsd:complexContent>
          <xsd:extension base="dms:MultiChoiceLookup">
            <xsd:sequence>
              <xsd:element name="Value" type="dms:Lookup" maxOccurs="unbounded" minOccurs="0" nillable="true"/>
            </xsd:sequence>
          </xsd:extension>
        </xsd:complexContent>
      </xsd:complexType>
    </xsd:element>
    <xsd:element name="TaxCatchAllLabel" ma:index="27" nillable="true" ma:displayName="Taxonomy Catch All Column1" ma:description="" ma:hidden="true" ma:list="{aefb7ec4-8235-46b2-b6b3-8bcf129ab5b4}" ma:internalName="TaxCatchAllLabel" ma:readOnly="true" ma:showField="CatchAllDataLabel" ma:web="0cb8ba26-1c37-4b15-8308-f539f782153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a0a83c9-17eb-4df1-9871-7d9f8155cdb8" elementFormDefault="qualified">
    <xsd:import namespace="http://schemas.microsoft.com/office/2006/documentManagement/types"/>
    <xsd:import namespace="http://schemas.microsoft.com/office/infopath/2007/PartnerControls"/>
    <xsd:element name="SharingHintHash" ma:index="23" nillable="true" ma:displayName="Sharing Hint Hash" ma:internalName="SharingHintHash" ma:readOnly="true">
      <xsd:simpleType>
        <xsd:restriction base="dms:Text"/>
      </xsd:simpleType>
    </xsd:element>
    <xsd:element name="SharedWithDetails" ma:index="2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dd42d8d-1861-4421-9fdd-12e61ae54ccd" elementFormDefault="qualified">
    <xsd:import namespace="http://schemas.microsoft.com/office/2006/documentManagement/types"/>
    <xsd:import namespace="http://schemas.microsoft.com/office/infopath/2007/PartnerControls"/>
    <xsd:element name="LastSharedByUser" ma:index="32" nillable="true" ma:displayName="Last Shared By User" ma:description="" ma:internalName="LastSharedByUser" ma:readOnly="true">
      <xsd:simpleType>
        <xsd:restriction base="dms:Note">
          <xsd:maxLength value="255"/>
        </xsd:restriction>
      </xsd:simpleType>
    </xsd:element>
    <xsd:element name="LastSharedByTime" ma:index="33" nillable="true" ma:displayName="Last Shared By Time" ma:description="" ma:internalName="LastSharedByTime" ma:readOnly="tru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8"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le>

<file path=customXml/item6.xml><?xml version="1.0" encoding="utf-8"?>
<b:Sources xmlns:b="http://schemas.openxmlformats.org/officeDocument/2006/bibliography" xmlns="http://schemas.openxmlformats.org/officeDocument/2006/bibliography" SelectedStyle="\APA.XSL" StyleName="APA"/>
</file>

<file path=customXml/item7.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D29D21E-8714-4136-9AD0-E9BEE7617A87}"/>
</file>

<file path=customXml/itemProps2.xml><?xml version="1.0" encoding="utf-8"?>
<ds:datastoreItem xmlns:ds="http://schemas.openxmlformats.org/officeDocument/2006/customXml" ds:itemID="{3EA60865-F59D-439E-A05B-F3B722C2DF87}"/>
</file>

<file path=customXml/itemProps3.xml><?xml version="1.0" encoding="utf-8"?>
<ds:datastoreItem xmlns:ds="http://schemas.openxmlformats.org/officeDocument/2006/customXml" ds:itemID="{32D4D5B9-E9CC-4E53-B5E9-08DC31949D91}"/>
</file>

<file path=customXml/itemProps4.xml><?xml version="1.0" encoding="utf-8"?>
<ds:datastoreItem xmlns:ds="http://schemas.openxmlformats.org/officeDocument/2006/customXml" ds:itemID="{2C2E805C-D8B7-4C2A-BF98-4C87118A8D10}"/>
</file>

<file path=customXml/itemProps5.xml><?xml version="1.0" encoding="utf-8"?>
<ds:datastoreItem xmlns:ds="http://schemas.openxmlformats.org/officeDocument/2006/customXml" ds:itemID="{6B389D72-E515-4A92-A6B5-046BD170A429}"/>
</file>

<file path=customXml/itemProps6.xml><?xml version="1.0" encoding="utf-8"?>
<ds:datastoreItem xmlns:ds="http://schemas.openxmlformats.org/officeDocument/2006/customXml" ds:itemID="{A5020EB5-A07D-4397-8925-570BFB006E81}"/>
</file>

<file path=customXml/itemProps7.xml><?xml version="1.0" encoding="utf-8"?>
<ds:datastoreItem xmlns:ds="http://schemas.openxmlformats.org/officeDocument/2006/customXml" ds:itemID="{C09FDFB8-BE01-40FD-B155-B8A612386D6F}"/>
</file>

<file path=docProps/app.xml><?xml version="1.0" encoding="utf-8"?>
<Properties xmlns="http://schemas.openxmlformats.org/officeDocument/2006/extended-properties" xmlns:vt="http://schemas.openxmlformats.org/officeDocument/2006/docPropsVTypes">
  <Template>HLD_Template_v0.1.dotx</Template>
  <TotalTime>146</TotalTime>
  <Pages>13</Pages>
  <Words>2385</Words>
  <Characters>13597</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INT18 - MDM - Validate Address Services - ICD</vt:lpstr>
    </vt:vector>
  </TitlesOfParts>
  <Company>HomeServe</Company>
  <LinksUpToDate>false</LinksUpToDate>
  <CharactersWithSpaces>15951</CharactersWithSpaces>
  <SharedDoc>false</SharedDoc>
  <HLinks>
    <vt:vector size="246" baseType="variant">
      <vt:variant>
        <vt:i4>1048634</vt:i4>
      </vt:variant>
      <vt:variant>
        <vt:i4>230</vt:i4>
      </vt:variant>
      <vt:variant>
        <vt:i4>0</vt:i4>
      </vt:variant>
      <vt:variant>
        <vt:i4>5</vt:i4>
      </vt:variant>
      <vt:variant>
        <vt:lpwstr/>
      </vt:variant>
      <vt:variant>
        <vt:lpwstr>_Toc328161755</vt:lpwstr>
      </vt:variant>
      <vt:variant>
        <vt:i4>1048634</vt:i4>
      </vt:variant>
      <vt:variant>
        <vt:i4>224</vt:i4>
      </vt:variant>
      <vt:variant>
        <vt:i4>0</vt:i4>
      </vt:variant>
      <vt:variant>
        <vt:i4>5</vt:i4>
      </vt:variant>
      <vt:variant>
        <vt:lpwstr/>
      </vt:variant>
      <vt:variant>
        <vt:lpwstr>_Toc328161754</vt:lpwstr>
      </vt:variant>
      <vt:variant>
        <vt:i4>1048634</vt:i4>
      </vt:variant>
      <vt:variant>
        <vt:i4>218</vt:i4>
      </vt:variant>
      <vt:variant>
        <vt:i4>0</vt:i4>
      </vt:variant>
      <vt:variant>
        <vt:i4>5</vt:i4>
      </vt:variant>
      <vt:variant>
        <vt:lpwstr/>
      </vt:variant>
      <vt:variant>
        <vt:lpwstr>_Toc328161753</vt:lpwstr>
      </vt:variant>
      <vt:variant>
        <vt:i4>1048634</vt:i4>
      </vt:variant>
      <vt:variant>
        <vt:i4>212</vt:i4>
      </vt:variant>
      <vt:variant>
        <vt:i4>0</vt:i4>
      </vt:variant>
      <vt:variant>
        <vt:i4>5</vt:i4>
      </vt:variant>
      <vt:variant>
        <vt:lpwstr/>
      </vt:variant>
      <vt:variant>
        <vt:lpwstr>_Toc328161752</vt:lpwstr>
      </vt:variant>
      <vt:variant>
        <vt:i4>1048634</vt:i4>
      </vt:variant>
      <vt:variant>
        <vt:i4>206</vt:i4>
      </vt:variant>
      <vt:variant>
        <vt:i4>0</vt:i4>
      </vt:variant>
      <vt:variant>
        <vt:i4>5</vt:i4>
      </vt:variant>
      <vt:variant>
        <vt:lpwstr/>
      </vt:variant>
      <vt:variant>
        <vt:lpwstr>_Toc328161751</vt:lpwstr>
      </vt:variant>
      <vt:variant>
        <vt:i4>1048634</vt:i4>
      </vt:variant>
      <vt:variant>
        <vt:i4>200</vt:i4>
      </vt:variant>
      <vt:variant>
        <vt:i4>0</vt:i4>
      </vt:variant>
      <vt:variant>
        <vt:i4>5</vt:i4>
      </vt:variant>
      <vt:variant>
        <vt:lpwstr/>
      </vt:variant>
      <vt:variant>
        <vt:lpwstr>_Toc328161750</vt:lpwstr>
      </vt:variant>
      <vt:variant>
        <vt:i4>1114170</vt:i4>
      </vt:variant>
      <vt:variant>
        <vt:i4>194</vt:i4>
      </vt:variant>
      <vt:variant>
        <vt:i4>0</vt:i4>
      </vt:variant>
      <vt:variant>
        <vt:i4>5</vt:i4>
      </vt:variant>
      <vt:variant>
        <vt:lpwstr/>
      </vt:variant>
      <vt:variant>
        <vt:lpwstr>_Toc328161749</vt:lpwstr>
      </vt:variant>
      <vt:variant>
        <vt:i4>1114170</vt:i4>
      </vt:variant>
      <vt:variant>
        <vt:i4>188</vt:i4>
      </vt:variant>
      <vt:variant>
        <vt:i4>0</vt:i4>
      </vt:variant>
      <vt:variant>
        <vt:i4>5</vt:i4>
      </vt:variant>
      <vt:variant>
        <vt:lpwstr/>
      </vt:variant>
      <vt:variant>
        <vt:lpwstr>_Toc328161748</vt:lpwstr>
      </vt:variant>
      <vt:variant>
        <vt:i4>1114170</vt:i4>
      </vt:variant>
      <vt:variant>
        <vt:i4>182</vt:i4>
      </vt:variant>
      <vt:variant>
        <vt:i4>0</vt:i4>
      </vt:variant>
      <vt:variant>
        <vt:i4>5</vt:i4>
      </vt:variant>
      <vt:variant>
        <vt:lpwstr/>
      </vt:variant>
      <vt:variant>
        <vt:lpwstr>_Toc328161747</vt:lpwstr>
      </vt:variant>
      <vt:variant>
        <vt:i4>1114170</vt:i4>
      </vt:variant>
      <vt:variant>
        <vt:i4>176</vt:i4>
      </vt:variant>
      <vt:variant>
        <vt:i4>0</vt:i4>
      </vt:variant>
      <vt:variant>
        <vt:i4>5</vt:i4>
      </vt:variant>
      <vt:variant>
        <vt:lpwstr/>
      </vt:variant>
      <vt:variant>
        <vt:lpwstr>_Toc328161746</vt:lpwstr>
      </vt:variant>
      <vt:variant>
        <vt:i4>1114170</vt:i4>
      </vt:variant>
      <vt:variant>
        <vt:i4>170</vt:i4>
      </vt:variant>
      <vt:variant>
        <vt:i4>0</vt:i4>
      </vt:variant>
      <vt:variant>
        <vt:i4>5</vt:i4>
      </vt:variant>
      <vt:variant>
        <vt:lpwstr/>
      </vt:variant>
      <vt:variant>
        <vt:lpwstr>_Toc328161745</vt:lpwstr>
      </vt:variant>
      <vt:variant>
        <vt:i4>1114170</vt:i4>
      </vt:variant>
      <vt:variant>
        <vt:i4>164</vt:i4>
      </vt:variant>
      <vt:variant>
        <vt:i4>0</vt:i4>
      </vt:variant>
      <vt:variant>
        <vt:i4>5</vt:i4>
      </vt:variant>
      <vt:variant>
        <vt:lpwstr/>
      </vt:variant>
      <vt:variant>
        <vt:lpwstr>_Toc328161744</vt:lpwstr>
      </vt:variant>
      <vt:variant>
        <vt:i4>1114170</vt:i4>
      </vt:variant>
      <vt:variant>
        <vt:i4>158</vt:i4>
      </vt:variant>
      <vt:variant>
        <vt:i4>0</vt:i4>
      </vt:variant>
      <vt:variant>
        <vt:i4>5</vt:i4>
      </vt:variant>
      <vt:variant>
        <vt:lpwstr/>
      </vt:variant>
      <vt:variant>
        <vt:lpwstr>_Toc328161743</vt:lpwstr>
      </vt:variant>
      <vt:variant>
        <vt:i4>1114170</vt:i4>
      </vt:variant>
      <vt:variant>
        <vt:i4>152</vt:i4>
      </vt:variant>
      <vt:variant>
        <vt:i4>0</vt:i4>
      </vt:variant>
      <vt:variant>
        <vt:i4>5</vt:i4>
      </vt:variant>
      <vt:variant>
        <vt:lpwstr/>
      </vt:variant>
      <vt:variant>
        <vt:lpwstr>_Toc328161742</vt:lpwstr>
      </vt:variant>
      <vt:variant>
        <vt:i4>1114170</vt:i4>
      </vt:variant>
      <vt:variant>
        <vt:i4>146</vt:i4>
      </vt:variant>
      <vt:variant>
        <vt:i4>0</vt:i4>
      </vt:variant>
      <vt:variant>
        <vt:i4>5</vt:i4>
      </vt:variant>
      <vt:variant>
        <vt:lpwstr/>
      </vt:variant>
      <vt:variant>
        <vt:lpwstr>_Toc328161741</vt:lpwstr>
      </vt:variant>
      <vt:variant>
        <vt:i4>1114170</vt:i4>
      </vt:variant>
      <vt:variant>
        <vt:i4>140</vt:i4>
      </vt:variant>
      <vt:variant>
        <vt:i4>0</vt:i4>
      </vt:variant>
      <vt:variant>
        <vt:i4>5</vt:i4>
      </vt:variant>
      <vt:variant>
        <vt:lpwstr/>
      </vt:variant>
      <vt:variant>
        <vt:lpwstr>_Toc328161740</vt:lpwstr>
      </vt:variant>
      <vt:variant>
        <vt:i4>1441850</vt:i4>
      </vt:variant>
      <vt:variant>
        <vt:i4>134</vt:i4>
      </vt:variant>
      <vt:variant>
        <vt:i4>0</vt:i4>
      </vt:variant>
      <vt:variant>
        <vt:i4>5</vt:i4>
      </vt:variant>
      <vt:variant>
        <vt:lpwstr/>
      </vt:variant>
      <vt:variant>
        <vt:lpwstr>_Toc328161739</vt:lpwstr>
      </vt:variant>
      <vt:variant>
        <vt:i4>1441850</vt:i4>
      </vt:variant>
      <vt:variant>
        <vt:i4>128</vt:i4>
      </vt:variant>
      <vt:variant>
        <vt:i4>0</vt:i4>
      </vt:variant>
      <vt:variant>
        <vt:i4>5</vt:i4>
      </vt:variant>
      <vt:variant>
        <vt:lpwstr/>
      </vt:variant>
      <vt:variant>
        <vt:lpwstr>_Toc328161738</vt:lpwstr>
      </vt:variant>
      <vt:variant>
        <vt:i4>1441850</vt:i4>
      </vt:variant>
      <vt:variant>
        <vt:i4>122</vt:i4>
      </vt:variant>
      <vt:variant>
        <vt:i4>0</vt:i4>
      </vt:variant>
      <vt:variant>
        <vt:i4>5</vt:i4>
      </vt:variant>
      <vt:variant>
        <vt:lpwstr/>
      </vt:variant>
      <vt:variant>
        <vt:lpwstr>_Toc328161737</vt:lpwstr>
      </vt:variant>
      <vt:variant>
        <vt:i4>1441850</vt:i4>
      </vt:variant>
      <vt:variant>
        <vt:i4>116</vt:i4>
      </vt:variant>
      <vt:variant>
        <vt:i4>0</vt:i4>
      </vt:variant>
      <vt:variant>
        <vt:i4>5</vt:i4>
      </vt:variant>
      <vt:variant>
        <vt:lpwstr/>
      </vt:variant>
      <vt:variant>
        <vt:lpwstr>_Toc328161736</vt:lpwstr>
      </vt:variant>
      <vt:variant>
        <vt:i4>1441850</vt:i4>
      </vt:variant>
      <vt:variant>
        <vt:i4>110</vt:i4>
      </vt:variant>
      <vt:variant>
        <vt:i4>0</vt:i4>
      </vt:variant>
      <vt:variant>
        <vt:i4>5</vt:i4>
      </vt:variant>
      <vt:variant>
        <vt:lpwstr/>
      </vt:variant>
      <vt:variant>
        <vt:lpwstr>_Toc328161735</vt:lpwstr>
      </vt:variant>
      <vt:variant>
        <vt:i4>1441850</vt:i4>
      </vt:variant>
      <vt:variant>
        <vt:i4>104</vt:i4>
      </vt:variant>
      <vt:variant>
        <vt:i4>0</vt:i4>
      </vt:variant>
      <vt:variant>
        <vt:i4>5</vt:i4>
      </vt:variant>
      <vt:variant>
        <vt:lpwstr/>
      </vt:variant>
      <vt:variant>
        <vt:lpwstr>_Toc328161734</vt:lpwstr>
      </vt:variant>
      <vt:variant>
        <vt:i4>1441850</vt:i4>
      </vt:variant>
      <vt:variant>
        <vt:i4>98</vt:i4>
      </vt:variant>
      <vt:variant>
        <vt:i4>0</vt:i4>
      </vt:variant>
      <vt:variant>
        <vt:i4>5</vt:i4>
      </vt:variant>
      <vt:variant>
        <vt:lpwstr/>
      </vt:variant>
      <vt:variant>
        <vt:lpwstr>_Toc328161733</vt:lpwstr>
      </vt:variant>
      <vt:variant>
        <vt:i4>1441850</vt:i4>
      </vt:variant>
      <vt:variant>
        <vt:i4>92</vt:i4>
      </vt:variant>
      <vt:variant>
        <vt:i4>0</vt:i4>
      </vt:variant>
      <vt:variant>
        <vt:i4>5</vt:i4>
      </vt:variant>
      <vt:variant>
        <vt:lpwstr/>
      </vt:variant>
      <vt:variant>
        <vt:lpwstr>_Toc328161732</vt:lpwstr>
      </vt:variant>
      <vt:variant>
        <vt:i4>1441850</vt:i4>
      </vt:variant>
      <vt:variant>
        <vt:i4>86</vt:i4>
      </vt:variant>
      <vt:variant>
        <vt:i4>0</vt:i4>
      </vt:variant>
      <vt:variant>
        <vt:i4>5</vt:i4>
      </vt:variant>
      <vt:variant>
        <vt:lpwstr/>
      </vt:variant>
      <vt:variant>
        <vt:lpwstr>_Toc328161731</vt:lpwstr>
      </vt:variant>
      <vt:variant>
        <vt:i4>1441850</vt:i4>
      </vt:variant>
      <vt:variant>
        <vt:i4>80</vt:i4>
      </vt:variant>
      <vt:variant>
        <vt:i4>0</vt:i4>
      </vt:variant>
      <vt:variant>
        <vt:i4>5</vt:i4>
      </vt:variant>
      <vt:variant>
        <vt:lpwstr/>
      </vt:variant>
      <vt:variant>
        <vt:lpwstr>_Toc328161730</vt:lpwstr>
      </vt:variant>
      <vt:variant>
        <vt:i4>1507386</vt:i4>
      </vt:variant>
      <vt:variant>
        <vt:i4>74</vt:i4>
      </vt:variant>
      <vt:variant>
        <vt:i4>0</vt:i4>
      </vt:variant>
      <vt:variant>
        <vt:i4>5</vt:i4>
      </vt:variant>
      <vt:variant>
        <vt:lpwstr/>
      </vt:variant>
      <vt:variant>
        <vt:lpwstr>_Toc328161729</vt:lpwstr>
      </vt:variant>
      <vt:variant>
        <vt:i4>1507386</vt:i4>
      </vt:variant>
      <vt:variant>
        <vt:i4>68</vt:i4>
      </vt:variant>
      <vt:variant>
        <vt:i4>0</vt:i4>
      </vt:variant>
      <vt:variant>
        <vt:i4>5</vt:i4>
      </vt:variant>
      <vt:variant>
        <vt:lpwstr/>
      </vt:variant>
      <vt:variant>
        <vt:lpwstr>_Toc328161728</vt:lpwstr>
      </vt:variant>
      <vt:variant>
        <vt:i4>1507386</vt:i4>
      </vt:variant>
      <vt:variant>
        <vt:i4>62</vt:i4>
      </vt:variant>
      <vt:variant>
        <vt:i4>0</vt:i4>
      </vt:variant>
      <vt:variant>
        <vt:i4>5</vt:i4>
      </vt:variant>
      <vt:variant>
        <vt:lpwstr/>
      </vt:variant>
      <vt:variant>
        <vt:lpwstr>_Toc328161727</vt:lpwstr>
      </vt:variant>
      <vt:variant>
        <vt:i4>1507386</vt:i4>
      </vt:variant>
      <vt:variant>
        <vt:i4>56</vt:i4>
      </vt:variant>
      <vt:variant>
        <vt:i4>0</vt:i4>
      </vt:variant>
      <vt:variant>
        <vt:i4>5</vt:i4>
      </vt:variant>
      <vt:variant>
        <vt:lpwstr/>
      </vt:variant>
      <vt:variant>
        <vt:lpwstr>_Toc328161726</vt:lpwstr>
      </vt:variant>
      <vt:variant>
        <vt:i4>1507386</vt:i4>
      </vt:variant>
      <vt:variant>
        <vt:i4>50</vt:i4>
      </vt:variant>
      <vt:variant>
        <vt:i4>0</vt:i4>
      </vt:variant>
      <vt:variant>
        <vt:i4>5</vt:i4>
      </vt:variant>
      <vt:variant>
        <vt:lpwstr/>
      </vt:variant>
      <vt:variant>
        <vt:lpwstr>_Toc328161725</vt:lpwstr>
      </vt:variant>
      <vt:variant>
        <vt:i4>1507386</vt:i4>
      </vt:variant>
      <vt:variant>
        <vt:i4>44</vt:i4>
      </vt:variant>
      <vt:variant>
        <vt:i4>0</vt:i4>
      </vt:variant>
      <vt:variant>
        <vt:i4>5</vt:i4>
      </vt:variant>
      <vt:variant>
        <vt:lpwstr/>
      </vt:variant>
      <vt:variant>
        <vt:lpwstr>_Toc328161724</vt:lpwstr>
      </vt:variant>
      <vt:variant>
        <vt:i4>1507386</vt:i4>
      </vt:variant>
      <vt:variant>
        <vt:i4>38</vt:i4>
      </vt:variant>
      <vt:variant>
        <vt:i4>0</vt:i4>
      </vt:variant>
      <vt:variant>
        <vt:i4>5</vt:i4>
      </vt:variant>
      <vt:variant>
        <vt:lpwstr/>
      </vt:variant>
      <vt:variant>
        <vt:lpwstr>_Toc328161723</vt:lpwstr>
      </vt:variant>
      <vt:variant>
        <vt:i4>1507386</vt:i4>
      </vt:variant>
      <vt:variant>
        <vt:i4>32</vt:i4>
      </vt:variant>
      <vt:variant>
        <vt:i4>0</vt:i4>
      </vt:variant>
      <vt:variant>
        <vt:i4>5</vt:i4>
      </vt:variant>
      <vt:variant>
        <vt:lpwstr/>
      </vt:variant>
      <vt:variant>
        <vt:lpwstr>_Toc328161722</vt:lpwstr>
      </vt:variant>
      <vt:variant>
        <vt:i4>1507386</vt:i4>
      </vt:variant>
      <vt:variant>
        <vt:i4>26</vt:i4>
      </vt:variant>
      <vt:variant>
        <vt:i4>0</vt:i4>
      </vt:variant>
      <vt:variant>
        <vt:i4>5</vt:i4>
      </vt:variant>
      <vt:variant>
        <vt:lpwstr/>
      </vt:variant>
      <vt:variant>
        <vt:lpwstr>_Toc328161721</vt:lpwstr>
      </vt:variant>
      <vt:variant>
        <vt:i4>1507386</vt:i4>
      </vt:variant>
      <vt:variant>
        <vt:i4>20</vt:i4>
      </vt:variant>
      <vt:variant>
        <vt:i4>0</vt:i4>
      </vt:variant>
      <vt:variant>
        <vt:i4>5</vt:i4>
      </vt:variant>
      <vt:variant>
        <vt:lpwstr/>
      </vt:variant>
      <vt:variant>
        <vt:lpwstr>_Toc328161720</vt:lpwstr>
      </vt:variant>
      <vt:variant>
        <vt:i4>1310778</vt:i4>
      </vt:variant>
      <vt:variant>
        <vt:i4>14</vt:i4>
      </vt:variant>
      <vt:variant>
        <vt:i4>0</vt:i4>
      </vt:variant>
      <vt:variant>
        <vt:i4>5</vt:i4>
      </vt:variant>
      <vt:variant>
        <vt:lpwstr/>
      </vt:variant>
      <vt:variant>
        <vt:lpwstr>_Toc328161719</vt:lpwstr>
      </vt:variant>
      <vt:variant>
        <vt:i4>1310778</vt:i4>
      </vt:variant>
      <vt:variant>
        <vt:i4>8</vt:i4>
      </vt:variant>
      <vt:variant>
        <vt:i4>0</vt:i4>
      </vt:variant>
      <vt:variant>
        <vt:i4>5</vt:i4>
      </vt:variant>
      <vt:variant>
        <vt:lpwstr/>
      </vt:variant>
      <vt:variant>
        <vt:lpwstr>_Toc328161718</vt:lpwstr>
      </vt:variant>
      <vt:variant>
        <vt:i4>1310778</vt:i4>
      </vt:variant>
      <vt:variant>
        <vt:i4>2</vt:i4>
      </vt:variant>
      <vt:variant>
        <vt:i4>0</vt:i4>
      </vt:variant>
      <vt:variant>
        <vt:i4>5</vt:i4>
      </vt:variant>
      <vt:variant>
        <vt:lpwstr/>
      </vt:variant>
      <vt:variant>
        <vt:lpwstr>_Toc328161717</vt:lpwstr>
      </vt:variant>
      <vt:variant>
        <vt:i4>5046359</vt:i4>
      </vt:variant>
      <vt:variant>
        <vt:i4>3</vt:i4>
      </vt:variant>
      <vt:variant>
        <vt:i4>0</vt:i4>
      </vt:variant>
      <vt:variant>
        <vt:i4>5</vt:i4>
      </vt:variant>
      <vt:variant>
        <vt:lpwstr>http://www.techprov.com/</vt:lpwstr>
      </vt:variant>
      <vt:variant>
        <vt:lpwstr/>
      </vt:variant>
      <vt:variant>
        <vt:i4>2752514</vt:i4>
      </vt:variant>
      <vt:variant>
        <vt:i4>0</vt:i4>
      </vt:variant>
      <vt:variant>
        <vt:i4>0</vt:i4>
      </vt:variant>
      <vt:variant>
        <vt:i4>5</vt:i4>
      </vt:variant>
      <vt:variant>
        <vt:lpwstr>mailto:Info@techprov.com</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INT18 - MDM - Validate Address Services - ICD</dc:title>
  <cp:keywords/>
  <cp:lastModifiedBy>Karthik Ramanathan</cp:lastModifiedBy>
  <cp:revision>27</cp:revision>
  <dcterms:created xsi:type="dcterms:W3CDTF">2015-04-27T17:56:00Z</dcterms:created>
  <dcterms:modified xsi:type="dcterms:W3CDTF">2015-10-09T05:43:00Z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0x010100F23DC0BC887010408B3E85351F42510E</vt:lpwstr>
  </property>
  <property fmtid="{D5CDD505-2E9C-101B-9397-08002B2CF9AE}" pid="3" name="_NewReviewCycle">
    <vt:lpwstr/>
  </property>
  <property fmtid="{D5CDD505-2E9C-101B-9397-08002B2CF9AE}" pid="4" name="Order">
    <vt:r8>1407700</vt:r8>
  </property>
  <property fmtid="{D5CDD505-2E9C-101B-9397-08002B2CF9AE}" pid="5" name="Project">
    <vt:lpwstr>CDM</vt:lpwstr>
  </property>
  <property fmtid="{D5CDD505-2E9C-101B-9397-08002B2CF9AE}" pid="6" name="Capability">
    <vt:lpwstr>CreateCustomer</vt:lpwstr>
  </property>
  <property fmtid="{D5CDD505-2E9C-101B-9397-08002B2CF9AE}" pid="7" name="Tags">
    <vt:lpwstr/>
  </property>
  <property fmtid="{D5CDD505-2E9C-101B-9397-08002B2CF9AE}" pid="8" name="TaxKeyword">
    <vt:lpwstr/>
  </property>
  <property fmtid="{D5CDD505-2E9C-101B-9397-08002B2CF9AE}" pid="9" name="Phase">
    <vt:lpwstr>02 Elaboration</vt:lpwstr>
  </property>
  <property fmtid="{D5CDD505-2E9C-101B-9397-08002B2CF9AE}" pid="10" name="Release">
    <vt:lpwstr>Release 4</vt:lpwstr>
  </property>
  <property fmtid="{D5CDD505-2E9C-101B-9397-08002B2CF9AE}" pid="11" name="Document Type">
    <vt:lpwstr>16 Design Supporting Documents</vt:lpwstr>
  </property>
  <property fmtid="{D5CDD505-2E9C-101B-9397-08002B2CF9AE}" pid="12" name="Approved By">
    <vt:lpwstr>Other</vt:lpwstr>
  </property>
  <property fmtid="{D5CDD505-2E9C-101B-9397-08002B2CF9AE}" pid="13" name="Sub-Category">
    <vt:lpwstr>MDM</vt:lpwstr>
  </property>
  <property fmtid="{D5CDD505-2E9C-101B-9397-08002B2CF9AE}" pid="14" name="Project Stream0">
    <vt:lpwstr>16</vt:lpwstr>
  </property>
  <property fmtid="{D5CDD505-2E9C-101B-9397-08002B2CF9AE}" pid="15" name="Release0">
    <vt:lpwstr>Release 4</vt:lpwstr>
  </property>
  <property fmtid="{D5CDD505-2E9C-101B-9397-08002B2CF9AE}" pid="16" name="Phase0">
    <vt:lpwstr>02 Elaboration</vt:lpwstr>
  </property>
  <property fmtid="{D5CDD505-2E9C-101B-9397-08002B2CF9AE}" pid="17" name="Platform(s)">
    <vt:lpwstr>;#ESB;#MDM;#</vt:lpwstr>
  </property>
  <property fmtid="{D5CDD505-2E9C-101B-9397-08002B2CF9AE}" pid="18" name="Doc Type">
    <vt:lpwstr>Interface Contract Definition</vt:lpwstr>
  </property>
</Properties>
</file>